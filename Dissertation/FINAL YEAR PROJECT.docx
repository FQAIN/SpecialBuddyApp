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5F2F3B" w14:textId="07A9BAAA" w:rsidR="004F015A" w:rsidRPr="00F369C8" w:rsidRDefault="00401D52" w:rsidP="00F369C8">
      <w:pPr>
        <w:spacing w:line="360" w:lineRule="auto"/>
        <w:rPr>
          <w:rFonts w:cstheme="minorHAnsi"/>
          <w:b/>
        </w:rPr>
      </w:pPr>
      <w:r w:rsidRPr="00F369C8">
        <w:rPr>
          <w:rFonts w:cstheme="minorHAnsi"/>
          <w:b/>
          <w:noProof/>
        </w:rPr>
        <mc:AlternateContent>
          <mc:Choice Requires="wps">
            <w:drawing>
              <wp:anchor distT="0" distB="0" distL="114300" distR="114300" simplePos="0" relativeHeight="251658240" behindDoc="0" locked="0" layoutInCell="1" allowOverlap="1" wp14:anchorId="07246AEC" wp14:editId="2186744A">
                <wp:simplePos x="0" y="0"/>
                <wp:positionH relativeFrom="column">
                  <wp:posOffset>-11289</wp:posOffset>
                </wp:positionH>
                <wp:positionV relativeFrom="paragraph">
                  <wp:posOffset>-666044</wp:posOffset>
                </wp:positionV>
                <wp:extent cx="6457245" cy="9643110"/>
                <wp:effectExtent l="0" t="0" r="20320" b="15240"/>
                <wp:wrapNone/>
                <wp:docPr id="6" name="Text Box 6"/>
                <wp:cNvGraphicFramePr/>
                <a:graphic xmlns:a="http://schemas.openxmlformats.org/drawingml/2006/main">
                  <a:graphicData uri="http://schemas.microsoft.com/office/word/2010/wordprocessingShape">
                    <wps:wsp>
                      <wps:cNvSpPr txBox="1"/>
                      <wps:spPr>
                        <a:xfrm>
                          <a:off x="0" y="0"/>
                          <a:ext cx="6457245" cy="9643110"/>
                        </a:xfrm>
                        <a:prstGeom prst="rect">
                          <a:avLst/>
                        </a:prstGeom>
                        <a:solidFill>
                          <a:schemeClr val="lt1"/>
                        </a:solidFill>
                        <a:ln w="6350">
                          <a:solidFill>
                            <a:prstClr val="black"/>
                          </a:solidFill>
                        </a:ln>
                      </wps:spPr>
                      <wps:txbx>
                        <w:txbxContent>
                          <w:p w14:paraId="3A6D9401" w14:textId="77777777" w:rsidR="004009F0" w:rsidRDefault="004009F0" w:rsidP="0032631F"/>
                          <w:p w14:paraId="18D3AB8E" w14:textId="77777777" w:rsidR="004009F0" w:rsidRDefault="004009F0" w:rsidP="0032631F">
                            <w:r>
                              <w:tab/>
                            </w:r>
                            <w:r>
                              <w:tab/>
                            </w:r>
                          </w:p>
                          <w:p w14:paraId="0B691B1D" w14:textId="77777777" w:rsidR="004009F0" w:rsidRDefault="004009F0" w:rsidP="0032631F"/>
                          <w:p w14:paraId="5A41E7AC" w14:textId="77777777" w:rsidR="004009F0" w:rsidRDefault="004009F0" w:rsidP="0032631F">
                            <w:pPr>
                              <w:jc w:val="both"/>
                              <w:rPr>
                                <w:noProof/>
                              </w:rPr>
                            </w:pPr>
                            <w:r>
                              <w:rPr>
                                <w:noProof/>
                              </w:rPr>
                              <w:tab/>
                            </w:r>
                            <w:r>
                              <w:rPr>
                                <w:noProof/>
                              </w:rPr>
                              <w:tab/>
                              <w:t xml:space="preserve">  </w:t>
                            </w:r>
                            <w:r>
                              <w:rPr>
                                <w:noProof/>
                              </w:rPr>
                              <w:drawing>
                                <wp:inline distT="0" distB="0" distL="0" distR="0" wp14:anchorId="76370C9C" wp14:editId="4C4A4986">
                                  <wp:extent cx="3364170" cy="1889750"/>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8">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393751" cy="1906366"/>
                                          </a:xfrm>
                                          <a:prstGeom prst="rect">
                                            <a:avLst/>
                                          </a:prstGeom>
                                        </pic:spPr>
                                      </pic:pic>
                                    </a:graphicData>
                                  </a:graphic>
                                </wp:inline>
                              </w:drawing>
                            </w:r>
                          </w:p>
                          <w:p w14:paraId="14F3A0C1" w14:textId="77777777" w:rsidR="004009F0" w:rsidRDefault="004009F0" w:rsidP="000F77BE">
                            <w:pPr>
                              <w:ind w:firstLine="0"/>
                              <w:jc w:val="both"/>
                              <w:rPr>
                                <w:noProof/>
                              </w:rPr>
                            </w:pPr>
                          </w:p>
                          <w:p w14:paraId="616ACCED" w14:textId="3824AD8B" w:rsidR="004009F0" w:rsidRPr="00EE6572" w:rsidRDefault="004009F0" w:rsidP="00EE6572">
                            <w:pPr>
                              <w:spacing w:line="360" w:lineRule="auto"/>
                              <w:jc w:val="center"/>
                              <w:rPr>
                                <w:rFonts w:ascii="Times New Roman" w:hAnsi="Times New Roman" w:cs="Times New Roman"/>
                                <w:noProof/>
                                <w:sz w:val="32"/>
                                <w:szCs w:val="32"/>
                              </w:rPr>
                            </w:pPr>
                            <w:r w:rsidRPr="00EE6572">
                              <w:rPr>
                                <w:rFonts w:ascii="Times New Roman" w:hAnsi="Times New Roman" w:cs="Times New Roman"/>
                                <w:noProof/>
                                <w:sz w:val="32"/>
                                <w:szCs w:val="32"/>
                              </w:rPr>
                              <w:t>An Android Mobile Application to Assist People</w:t>
                            </w:r>
                          </w:p>
                          <w:p w14:paraId="59447E82" w14:textId="53A50DE1" w:rsidR="004009F0" w:rsidRPr="00EE6572" w:rsidRDefault="004009F0" w:rsidP="00EE6572">
                            <w:pPr>
                              <w:spacing w:line="360" w:lineRule="auto"/>
                              <w:jc w:val="center"/>
                              <w:rPr>
                                <w:rFonts w:ascii="Times New Roman" w:hAnsi="Times New Roman" w:cs="Times New Roman"/>
                                <w:noProof/>
                                <w:sz w:val="32"/>
                                <w:szCs w:val="32"/>
                              </w:rPr>
                            </w:pPr>
                            <w:r w:rsidRPr="00EE6572">
                              <w:rPr>
                                <w:rFonts w:ascii="Times New Roman" w:hAnsi="Times New Roman" w:cs="Times New Roman"/>
                                <w:noProof/>
                                <w:sz w:val="32"/>
                                <w:szCs w:val="32"/>
                              </w:rPr>
                              <w:t xml:space="preserve">with various disabilities and to connect them </w:t>
                            </w:r>
                            <w:r>
                              <w:rPr>
                                <w:rFonts w:ascii="Times New Roman" w:hAnsi="Times New Roman" w:cs="Times New Roman"/>
                                <w:noProof/>
                                <w:sz w:val="32"/>
                                <w:szCs w:val="32"/>
                              </w:rPr>
                              <w:t>to</w:t>
                            </w:r>
                            <w:r w:rsidRPr="00EE6572">
                              <w:rPr>
                                <w:rFonts w:ascii="Times New Roman" w:hAnsi="Times New Roman" w:cs="Times New Roman"/>
                                <w:noProof/>
                                <w:sz w:val="32"/>
                                <w:szCs w:val="32"/>
                              </w:rPr>
                              <w:t xml:space="preserve"> a</w:t>
                            </w:r>
                            <w:r>
                              <w:rPr>
                                <w:rFonts w:ascii="Times New Roman" w:hAnsi="Times New Roman" w:cs="Times New Roman"/>
                                <w:noProof/>
                                <w:sz w:val="32"/>
                                <w:szCs w:val="32"/>
                              </w:rPr>
                              <w:t>n</w:t>
                            </w:r>
                            <w:r w:rsidRPr="00EE6572">
                              <w:rPr>
                                <w:rFonts w:ascii="Times New Roman" w:hAnsi="Times New Roman" w:cs="Times New Roman"/>
                                <w:noProof/>
                                <w:sz w:val="32"/>
                                <w:szCs w:val="32"/>
                              </w:rPr>
                              <w:t xml:space="preserve"> online buddy</w:t>
                            </w:r>
                          </w:p>
                          <w:p w14:paraId="24395583" w14:textId="64A0522D" w:rsidR="004009F0" w:rsidRPr="00EE6572" w:rsidRDefault="004009F0" w:rsidP="00EE6572">
                            <w:pPr>
                              <w:spacing w:line="360" w:lineRule="auto"/>
                              <w:jc w:val="center"/>
                              <w:rPr>
                                <w:rFonts w:ascii="Times New Roman" w:hAnsi="Times New Roman" w:cs="Times New Roman"/>
                                <w:noProof/>
                                <w:sz w:val="32"/>
                                <w:szCs w:val="32"/>
                              </w:rPr>
                            </w:pPr>
                            <w:r w:rsidRPr="00EE6572">
                              <w:rPr>
                                <w:rFonts w:ascii="Times New Roman" w:hAnsi="Times New Roman" w:cs="Times New Roman"/>
                                <w:noProof/>
                                <w:sz w:val="32"/>
                                <w:szCs w:val="32"/>
                              </w:rPr>
                              <w:t>system</w:t>
                            </w:r>
                          </w:p>
                          <w:p w14:paraId="589EBD38" w14:textId="77777777" w:rsidR="004009F0" w:rsidRDefault="004009F0" w:rsidP="00DB172C">
                            <w:pPr>
                              <w:ind w:firstLine="0"/>
                              <w:rPr>
                                <w:rFonts w:ascii="Times New Roman" w:hAnsi="Times New Roman" w:cs="Times New Roman"/>
                                <w:noProof/>
                                <w:sz w:val="28"/>
                                <w:szCs w:val="28"/>
                              </w:rPr>
                            </w:pPr>
                          </w:p>
                          <w:p w14:paraId="5CCDE95B" w14:textId="77777777" w:rsidR="004009F0" w:rsidRDefault="004009F0" w:rsidP="0032631F">
                            <w:pPr>
                              <w:rPr>
                                <w:rFonts w:ascii="Times New Roman" w:hAnsi="Times New Roman" w:cs="Times New Roman"/>
                                <w:noProof/>
                                <w:sz w:val="28"/>
                                <w:szCs w:val="28"/>
                              </w:rPr>
                            </w:pPr>
                          </w:p>
                          <w:p w14:paraId="627E23FE" w14:textId="6D9F57FF" w:rsidR="004009F0" w:rsidRPr="00652DF7" w:rsidRDefault="004009F0" w:rsidP="0032631F">
                            <w:pPr>
                              <w:rPr>
                                <w:rFonts w:ascii="Times New Roman" w:hAnsi="Times New Roman" w:cs="Times New Roman"/>
                                <w:noProof/>
                                <w:sz w:val="32"/>
                                <w:szCs w:val="32"/>
                              </w:rPr>
                            </w:pPr>
                            <w:r w:rsidRPr="00652DF7">
                              <w:rPr>
                                <w:rFonts w:ascii="Times New Roman" w:hAnsi="Times New Roman" w:cs="Times New Roman"/>
                                <w:noProof/>
                                <w:sz w:val="32"/>
                                <w:szCs w:val="32"/>
                              </w:rPr>
                              <w:tab/>
                            </w:r>
                            <w:r w:rsidRPr="00652DF7">
                              <w:rPr>
                                <w:rFonts w:ascii="Times New Roman" w:hAnsi="Times New Roman" w:cs="Times New Roman"/>
                                <w:noProof/>
                                <w:sz w:val="32"/>
                                <w:szCs w:val="32"/>
                              </w:rPr>
                              <w:tab/>
                            </w:r>
                            <w:r w:rsidRPr="00652DF7">
                              <w:rPr>
                                <w:rFonts w:ascii="Times New Roman" w:hAnsi="Times New Roman" w:cs="Times New Roman"/>
                                <w:noProof/>
                                <w:sz w:val="32"/>
                                <w:szCs w:val="32"/>
                              </w:rPr>
                              <w:tab/>
                            </w:r>
                            <w:r w:rsidR="00652DF7">
                              <w:rPr>
                                <w:rFonts w:ascii="Times New Roman" w:hAnsi="Times New Roman" w:cs="Times New Roman"/>
                                <w:noProof/>
                                <w:sz w:val="28"/>
                                <w:szCs w:val="28"/>
                              </w:rPr>
                              <w:tab/>
                            </w:r>
                            <w:r w:rsidRPr="00652DF7">
                              <w:rPr>
                                <w:rFonts w:ascii="Times New Roman" w:hAnsi="Times New Roman" w:cs="Times New Roman"/>
                                <w:noProof/>
                                <w:sz w:val="28"/>
                                <w:szCs w:val="28"/>
                              </w:rPr>
                              <w:t>Fyaz Qadir Ahmed Ikram</w:t>
                            </w:r>
                          </w:p>
                          <w:p w14:paraId="1C37C29C" w14:textId="039A2CEC" w:rsidR="004009F0" w:rsidRDefault="004009F0" w:rsidP="0032631F">
                            <w:pPr>
                              <w:rPr>
                                <w:rFonts w:ascii="Times New Roman" w:hAnsi="Times New Roman" w:cs="Times New Roman"/>
                                <w:noProof/>
                                <w:sz w:val="28"/>
                                <w:szCs w:val="28"/>
                              </w:rPr>
                            </w:pPr>
                          </w:p>
                          <w:p w14:paraId="4CBA1B25" w14:textId="1AB04A3D" w:rsidR="004009F0" w:rsidRDefault="004009F0" w:rsidP="0032631F">
                            <w:pPr>
                              <w:rPr>
                                <w:rFonts w:ascii="Times New Roman" w:hAnsi="Times New Roman" w:cs="Times New Roman"/>
                                <w:noProof/>
                                <w:sz w:val="28"/>
                                <w:szCs w:val="28"/>
                              </w:rPr>
                            </w:pPr>
                          </w:p>
                          <w:p w14:paraId="781CB9EF" w14:textId="0115F360" w:rsidR="004009F0" w:rsidRDefault="004009F0" w:rsidP="0032631F">
                            <w:pPr>
                              <w:rPr>
                                <w:rFonts w:ascii="Times New Roman" w:hAnsi="Times New Roman" w:cs="Times New Roman"/>
                                <w:noProof/>
                                <w:sz w:val="28"/>
                                <w:szCs w:val="28"/>
                              </w:rPr>
                            </w:pPr>
                          </w:p>
                          <w:p w14:paraId="42264C91" w14:textId="52543456" w:rsidR="004009F0" w:rsidRDefault="004009F0" w:rsidP="0032631F">
                            <w:pPr>
                              <w:rPr>
                                <w:rFonts w:ascii="Times New Roman" w:hAnsi="Times New Roman" w:cs="Times New Roman"/>
                                <w:noProof/>
                                <w:sz w:val="28"/>
                                <w:szCs w:val="28"/>
                              </w:rPr>
                            </w:pPr>
                          </w:p>
                          <w:p w14:paraId="61FAFD26" w14:textId="0BCF2284" w:rsidR="004009F0" w:rsidRPr="005E3A1C" w:rsidRDefault="004009F0" w:rsidP="00A71E82">
                            <w:pPr>
                              <w:pStyle w:val="NoSpacing"/>
                              <w:spacing w:line="240" w:lineRule="auto"/>
                              <w:ind w:left="2160" w:firstLine="720"/>
                              <w:rPr>
                                <w:rFonts w:ascii="Times New Roman" w:hAnsi="Times New Roman" w:cs="Times New Roman"/>
                                <w:sz w:val="32"/>
                                <w:szCs w:val="32"/>
                              </w:rPr>
                            </w:pPr>
                            <w:r w:rsidRPr="005E3A1C">
                              <w:rPr>
                                <w:rFonts w:ascii="Times New Roman" w:hAnsi="Times New Roman" w:cs="Times New Roman"/>
                                <w:sz w:val="32"/>
                                <w:szCs w:val="32"/>
                              </w:rPr>
                              <w:t xml:space="preserve"> Bachelor of Science (Honours) in</w:t>
                            </w:r>
                          </w:p>
                          <w:p w14:paraId="0368AE7F" w14:textId="27A84F30" w:rsidR="004009F0" w:rsidRDefault="004009F0" w:rsidP="00A71E82">
                            <w:pPr>
                              <w:jc w:val="center"/>
                              <w:rPr>
                                <w:rFonts w:ascii="Times New Roman" w:hAnsi="Times New Roman" w:cs="Times New Roman"/>
                                <w:sz w:val="32"/>
                                <w:szCs w:val="32"/>
                              </w:rPr>
                            </w:pPr>
                            <w:r w:rsidRPr="005E3A1C">
                              <w:rPr>
                                <w:rFonts w:ascii="Times New Roman" w:hAnsi="Times New Roman" w:cs="Times New Roman"/>
                                <w:sz w:val="32"/>
                                <w:szCs w:val="32"/>
                              </w:rPr>
                              <w:t>Internet Systems Development</w:t>
                            </w:r>
                          </w:p>
                          <w:p w14:paraId="79A95482" w14:textId="369C446B" w:rsidR="004009F0" w:rsidRDefault="004009F0" w:rsidP="00A71E82">
                            <w:pPr>
                              <w:jc w:val="center"/>
                              <w:rPr>
                                <w:rFonts w:ascii="Times New Roman" w:hAnsi="Times New Roman" w:cs="Times New Roman"/>
                                <w:sz w:val="32"/>
                                <w:szCs w:val="32"/>
                              </w:rPr>
                            </w:pPr>
                          </w:p>
                          <w:p w14:paraId="23F98F85" w14:textId="266C9131" w:rsidR="004009F0" w:rsidRPr="005E3A1C" w:rsidRDefault="004009F0" w:rsidP="00BB2A15">
                            <w:pPr>
                              <w:ind w:left="3600"/>
                              <w:rPr>
                                <w:rFonts w:ascii="Times New Roman" w:hAnsi="Times New Roman" w:cs="Times New Roman"/>
                                <w:noProof/>
                                <w:sz w:val="32"/>
                                <w:szCs w:val="32"/>
                              </w:rPr>
                            </w:pPr>
                            <w:r>
                              <w:rPr>
                                <w:rFonts w:ascii="Times New Roman" w:hAnsi="Times New Roman" w:cs="Times New Roman"/>
                                <w:sz w:val="32"/>
                                <w:szCs w:val="32"/>
                              </w:rPr>
                              <w:t xml:space="preserve">  2021</w:t>
                            </w:r>
                          </w:p>
                          <w:p w14:paraId="22318D67" w14:textId="77777777" w:rsidR="004009F0" w:rsidRDefault="004009F0" w:rsidP="0032631F">
                            <w:pPr>
                              <w:rPr>
                                <w:rFonts w:ascii="Times New Roman" w:hAnsi="Times New Roman" w:cs="Times New Roman"/>
                                <w:noProof/>
                                <w:sz w:val="28"/>
                                <w:szCs w:val="28"/>
                              </w:rPr>
                            </w:pPr>
                          </w:p>
                          <w:p w14:paraId="620A5AC5" w14:textId="77777777" w:rsidR="004009F0" w:rsidRDefault="004009F0" w:rsidP="0032631F">
                            <w:pPr>
                              <w:rPr>
                                <w:rFonts w:ascii="Times New Roman" w:hAnsi="Times New Roman" w:cs="Times New Roman"/>
                                <w:noProof/>
                                <w:sz w:val="28"/>
                                <w:szCs w:val="28"/>
                              </w:rPr>
                            </w:pPr>
                          </w:p>
                          <w:p w14:paraId="424913CE" w14:textId="77777777" w:rsidR="004009F0" w:rsidRDefault="004009F0" w:rsidP="0032631F">
                            <w:pPr>
                              <w:rPr>
                                <w:rFonts w:ascii="Times New Roman" w:hAnsi="Times New Roman" w:cs="Times New Roman"/>
                                <w:noProof/>
                                <w:sz w:val="28"/>
                                <w:szCs w:val="28"/>
                              </w:rPr>
                            </w:pPr>
                          </w:p>
                          <w:p w14:paraId="08899052" w14:textId="77777777" w:rsidR="004009F0" w:rsidRDefault="004009F0" w:rsidP="0032631F">
                            <w:pPr>
                              <w:rPr>
                                <w:rFonts w:ascii="Times New Roman" w:hAnsi="Times New Roman" w:cs="Times New Roman"/>
                                <w:noProof/>
                                <w:sz w:val="28"/>
                                <w:szCs w:val="28"/>
                              </w:rPr>
                            </w:pPr>
                          </w:p>
                          <w:p w14:paraId="20723C09" w14:textId="77777777" w:rsidR="004009F0" w:rsidRDefault="004009F0" w:rsidP="0032631F">
                            <w:pPr>
                              <w:rPr>
                                <w:rFonts w:ascii="Times New Roman" w:hAnsi="Times New Roman" w:cs="Times New Roman"/>
                                <w:noProof/>
                                <w:sz w:val="28"/>
                                <w:szCs w:val="28"/>
                              </w:rPr>
                            </w:pPr>
                          </w:p>
                          <w:p w14:paraId="5975D91E" w14:textId="77777777" w:rsidR="004009F0" w:rsidRDefault="004009F0" w:rsidP="0032631F">
                            <w:pPr>
                              <w:rPr>
                                <w:rFonts w:ascii="Times New Roman" w:hAnsi="Times New Roman" w:cs="Times New Roman"/>
                                <w:noProof/>
                                <w:sz w:val="28"/>
                                <w:szCs w:val="28"/>
                              </w:rPr>
                            </w:pPr>
                          </w:p>
                          <w:p w14:paraId="1917486A" w14:textId="77777777" w:rsidR="004009F0" w:rsidRDefault="004009F0" w:rsidP="0032631F">
                            <w:pPr>
                              <w:rPr>
                                <w:rFonts w:ascii="Times New Roman" w:hAnsi="Times New Roman" w:cs="Times New Roman"/>
                                <w:noProof/>
                                <w:sz w:val="28"/>
                                <w:szCs w:val="28"/>
                              </w:rPr>
                            </w:pPr>
                          </w:p>
                          <w:p w14:paraId="2D41CF4B" w14:textId="77777777" w:rsidR="004009F0" w:rsidRDefault="004009F0" w:rsidP="0032631F">
                            <w:pPr>
                              <w:rPr>
                                <w:rFonts w:ascii="Times New Roman" w:hAnsi="Times New Roman" w:cs="Times New Roman"/>
                                <w:noProof/>
                                <w:sz w:val="28"/>
                                <w:szCs w:val="28"/>
                              </w:rPr>
                            </w:pPr>
                          </w:p>
                          <w:p w14:paraId="50BA4058" w14:textId="77777777" w:rsidR="004009F0" w:rsidRDefault="004009F0" w:rsidP="0032631F">
                            <w:pPr>
                              <w:rPr>
                                <w:rFonts w:ascii="Times New Roman" w:hAnsi="Times New Roman" w:cs="Times New Roman"/>
                                <w:noProof/>
                                <w:sz w:val="28"/>
                                <w:szCs w:val="28"/>
                              </w:rPr>
                            </w:pPr>
                          </w:p>
                          <w:p w14:paraId="1443507B" w14:textId="77777777" w:rsidR="004009F0" w:rsidRDefault="004009F0" w:rsidP="0032631F">
                            <w:pPr>
                              <w:rPr>
                                <w:rFonts w:ascii="Times New Roman" w:hAnsi="Times New Roman" w:cs="Times New Roman"/>
                                <w:noProof/>
                                <w:sz w:val="28"/>
                                <w:szCs w:val="28"/>
                              </w:rPr>
                            </w:pPr>
                          </w:p>
                          <w:p w14:paraId="7573305C" w14:textId="77777777" w:rsidR="004009F0" w:rsidRDefault="004009F0" w:rsidP="0032631F">
                            <w:pPr>
                              <w:rPr>
                                <w:rFonts w:ascii="Times New Roman" w:hAnsi="Times New Roman" w:cs="Times New Roman"/>
                                <w:noProof/>
                                <w:sz w:val="28"/>
                                <w:szCs w:val="28"/>
                              </w:rPr>
                            </w:pPr>
                          </w:p>
                          <w:p w14:paraId="5F1323AB" w14:textId="77777777" w:rsidR="004009F0" w:rsidRDefault="004009F0" w:rsidP="0032631F">
                            <w:pPr>
                              <w:rPr>
                                <w:rFonts w:ascii="Times New Roman" w:hAnsi="Times New Roman" w:cs="Times New Roman"/>
                                <w:noProof/>
                                <w:sz w:val="28"/>
                                <w:szCs w:val="28"/>
                              </w:rPr>
                            </w:pPr>
                          </w:p>
                          <w:p w14:paraId="7C4C46D6" w14:textId="77777777" w:rsidR="004009F0" w:rsidRDefault="004009F0" w:rsidP="0032631F">
                            <w:pPr>
                              <w:rPr>
                                <w:rFonts w:ascii="Times New Roman" w:hAnsi="Times New Roman" w:cs="Times New Roman"/>
                                <w:noProof/>
                                <w:sz w:val="28"/>
                                <w:szCs w:val="28"/>
                              </w:rPr>
                            </w:pPr>
                          </w:p>
                          <w:p w14:paraId="15467947" w14:textId="77777777" w:rsidR="004009F0" w:rsidRDefault="004009F0" w:rsidP="0032631F">
                            <w:pPr>
                              <w:rPr>
                                <w:rFonts w:ascii="Times New Roman" w:hAnsi="Times New Roman" w:cs="Times New Roman"/>
                                <w:noProof/>
                                <w:sz w:val="28"/>
                                <w:szCs w:val="28"/>
                              </w:rPr>
                            </w:pPr>
                          </w:p>
                          <w:p w14:paraId="4BA7643F" w14:textId="77777777" w:rsidR="004009F0" w:rsidRDefault="004009F0" w:rsidP="0032631F">
                            <w:pPr>
                              <w:rPr>
                                <w:rFonts w:ascii="Times New Roman" w:hAnsi="Times New Roman" w:cs="Times New Roman"/>
                                <w:noProof/>
                                <w:sz w:val="28"/>
                                <w:szCs w:val="28"/>
                              </w:rPr>
                            </w:pPr>
                          </w:p>
                          <w:p w14:paraId="6FBD9B5A" w14:textId="77777777" w:rsidR="004009F0" w:rsidRDefault="004009F0" w:rsidP="0032631F">
                            <w:pPr>
                              <w:rPr>
                                <w:rFonts w:ascii="Times New Roman" w:hAnsi="Times New Roman" w:cs="Times New Roman"/>
                                <w:noProof/>
                                <w:sz w:val="28"/>
                                <w:szCs w:val="28"/>
                              </w:rPr>
                            </w:pPr>
                          </w:p>
                          <w:p w14:paraId="57FDBD10" w14:textId="77777777" w:rsidR="004009F0" w:rsidRDefault="004009F0" w:rsidP="0032631F">
                            <w:pPr>
                              <w:ind w:left="720"/>
                              <w:rPr>
                                <w:rFonts w:ascii="Times New Roman" w:hAnsi="Times New Roman" w:cs="Times New Roman"/>
                                <w:noProof/>
                                <w:sz w:val="28"/>
                                <w:szCs w:val="28"/>
                              </w:rPr>
                            </w:pPr>
                            <w:r>
                              <w:rPr>
                                <w:rFonts w:ascii="Times New Roman" w:hAnsi="Times New Roman" w:cs="Times New Roman"/>
                                <w:noProof/>
                                <w:sz w:val="28"/>
                                <w:szCs w:val="28"/>
                              </w:rPr>
                              <w:t xml:space="preserve">    BSc (Honours) in Internet Systems Development</w:t>
                            </w:r>
                          </w:p>
                          <w:p w14:paraId="3C4AE1E9" w14:textId="77777777" w:rsidR="004009F0" w:rsidRDefault="004009F0" w:rsidP="0032631F">
                            <w:pPr>
                              <w:ind w:left="720"/>
                              <w:rPr>
                                <w:rFonts w:ascii="Times New Roman" w:hAnsi="Times New Roman" w:cs="Times New Roman"/>
                                <w:noProof/>
                                <w:sz w:val="28"/>
                                <w:szCs w:val="28"/>
                              </w:rPr>
                            </w:pPr>
                          </w:p>
                          <w:p w14:paraId="1FC96BFB" w14:textId="77777777" w:rsidR="004009F0" w:rsidRDefault="004009F0" w:rsidP="0032631F">
                            <w:pPr>
                              <w:ind w:left="720"/>
                              <w:rPr>
                                <w:rFonts w:ascii="Times New Roman" w:hAnsi="Times New Roman" w:cs="Times New Roman"/>
                                <w:noProof/>
                                <w:sz w:val="28"/>
                                <w:szCs w:val="28"/>
                              </w:rPr>
                            </w:pPr>
                          </w:p>
                          <w:p w14:paraId="0D4048D7" w14:textId="77777777" w:rsidR="004009F0" w:rsidRPr="0050066B" w:rsidRDefault="004009F0" w:rsidP="0032631F">
                            <w:pPr>
                              <w:ind w:left="2880"/>
                              <w:rPr>
                                <w:rFonts w:ascii="Times New Roman" w:hAnsi="Times New Roman" w:cs="Times New Roman"/>
                                <w:noProof/>
                                <w:sz w:val="28"/>
                                <w:szCs w:val="28"/>
                              </w:rPr>
                            </w:pPr>
                            <w:r>
                              <w:rPr>
                                <w:rFonts w:ascii="Times New Roman" w:hAnsi="Times New Roman" w:cs="Times New Roman"/>
                                <w:noProof/>
                                <w:sz w:val="28"/>
                                <w:szCs w:val="28"/>
                              </w:rPr>
                              <w:t xml:space="preserve">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246AEC" id="_x0000_t202" coordsize="21600,21600" o:spt="202" path="m,l,21600r21600,l21600,xe">
                <v:stroke joinstyle="miter"/>
                <v:path gradientshapeok="t" o:connecttype="rect"/>
              </v:shapetype>
              <v:shape id="Text Box 6" o:spid="_x0000_s1026" type="#_x0000_t202" style="position:absolute;left:0;text-align:left;margin-left:-.9pt;margin-top:-52.45pt;width:508.45pt;height:759.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" fillcolor="white [3201]" strokeweight=".5pt">
                <v:textbox>
                  <w:txbxContent>
                    <w:p w14:paraId="3A6D9401" w14:textId="77777777" w:rsidR="004009F0" w:rsidRDefault="004009F0" w:rsidP="0032631F"/>
                    <w:p w14:paraId="18D3AB8E" w14:textId="77777777" w:rsidR="004009F0" w:rsidRDefault="004009F0" w:rsidP="0032631F">
                      <w:r>
                        <w:tab/>
                      </w:r>
                      <w:r>
                        <w:tab/>
                      </w:r>
                    </w:p>
                    <w:p w14:paraId="0B691B1D" w14:textId="77777777" w:rsidR="004009F0" w:rsidRDefault="004009F0" w:rsidP="0032631F"/>
                    <w:p w14:paraId="5A41E7AC" w14:textId="77777777" w:rsidR="004009F0" w:rsidRDefault="004009F0" w:rsidP="0032631F">
                      <w:pPr>
                        <w:jc w:val="both"/>
                        <w:rPr>
                          <w:noProof/>
                        </w:rPr>
                      </w:pPr>
                      <w:r>
                        <w:rPr>
                          <w:noProof/>
                        </w:rPr>
                        <w:tab/>
                      </w:r>
                      <w:r>
                        <w:rPr>
                          <w:noProof/>
                        </w:rPr>
                        <w:tab/>
                        <w:t xml:space="preserve">  </w:t>
                      </w:r>
                      <w:r>
                        <w:rPr>
                          <w:noProof/>
                        </w:rPr>
                        <w:drawing>
                          <wp:inline distT="0" distB="0" distL="0" distR="0" wp14:anchorId="76370C9C" wp14:editId="4C4A4986">
                            <wp:extent cx="3364170" cy="1889750"/>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8">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393751" cy="1906366"/>
                                    </a:xfrm>
                                    <a:prstGeom prst="rect">
                                      <a:avLst/>
                                    </a:prstGeom>
                                  </pic:spPr>
                                </pic:pic>
                              </a:graphicData>
                            </a:graphic>
                          </wp:inline>
                        </w:drawing>
                      </w:r>
                    </w:p>
                    <w:p w14:paraId="14F3A0C1" w14:textId="77777777" w:rsidR="004009F0" w:rsidRDefault="004009F0" w:rsidP="000F77BE">
                      <w:pPr>
                        <w:ind w:firstLine="0"/>
                        <w:jc w:val="both"/>
                        <w:rPr>
                          <w:noProof/>
                        </w:rPr>
                      </w:pPr>
                    </w:p>
                    <w:p w14:paraId="616ACCED" w14:textId="3824AD8B" w:rsidR="004009F0" w:rsidRPr="00EE6572" w:rsidRDefault="004009F0" w:rsidP="00EE6572">
                      <w:pPr>
                        <w:spacing w:line="360" w:lineRule="auto"/>
                        <w:jc w:val="center"/>
                        <w:rPr>
                          <w:rFonts w:ascii="Times New Roman" w:hAnsi="Times New Roman" w:cs="Times New Roman"/>
                          <w:noProof/>
                          <w:sz w:val="32"/>
                          <w:szCs w:val="32"/>
                        </w:rPr>
                      </w:pPr>
                      <w:r w:rsidRPr="00EE6572">
                        <w:rPr>
                          <w:rFonts w:ascii="Times New Roman" w:hAnsi="Times New Roman" w:cs="Times New Roman"/>
                          <w:noProof/>
                          <w:sz w:val="32"/>
                          <w:szCs w:val="32"/>
                        </w:rPr>
                        <w:t>An Android Mobile Application to Assist People</w:t>
                      </w:r>
                    </w:p>
                    <w:p w14:paraId="59447E82" w14:textId="53A50DE1" w:rsidR="004009F0" w:rsidRPr="00EE6572" w:rsidRDefault="004009F0" w:rsidP="00EE6572">
                      <w:pPr>
                        <w:spacing w:line="360" w:lineRule="auto"/>
                        <w:jc w:val="center"/>
                        <w:rPr>
                          <w:rFonts w:ascii="Times New Roman" w:hAnsi="Times New Roman" w:cs="Times New Roman"/>
                          <w:noProof/>
                          <w:sz w:val="32"/>
                          <w:szCs w:val="32"/>
                        </w:rPr>
                      </w:pPr>
                      <w:r w:rsidRPr="00EE6572">
                        <w:rPr>
                          <w:rFonts w:ascii="Times New Roman" w:hAnsi="Times New Roman" w:cs="Times New Roman"/>
                          <w:noProof/>
                          <w:sz w:val="32"/>
                          <w:szCs w:val="32"/>
                        </w:rPr>
                        <w:t xml:space="preserve">with various disabilities and to connect them </w:t>
                      </w:r>
                      <w:r>
                        <w:rPr>
                          <w:rFonts w:ascii="Times New Roman" w:hAnsi="Times New Roman" w:cs="Times New Roman"/>
                          <w:noProof/>
                          <w:sz w:val="32"/>
                          <w:szCs w:val="32"/>
                        </w:rPr>
                        <w:t>to</w:t>
                      </w:r>
                      <w:r w:rsidRPr="00EE6572">
                        <w:rPr>
                          <w:rFonts w:ascii="Times New Roman" w:hAnsi="Times New Roman" w:cs="Times New Roman"/>
                          <w:noProof/>
                          <w:sz w:val="32"/>
                          <w:szCs w:val="32"/>
                        </w:rPr>
                        <w:t xml:space="preserve"> a</w:t>
                      </w:r>
                      <w:r>
                        <w:rPr>
                          <w:rFonts w:ascii="Times New Roman" w:hAnsi="Times New Roman" w:cs="Times New Roman"/>
                          <w:noProof/>
                          <w:sz w:val="32"/>
                          <w:szCs w:val="32"/>
                        </w:rPr>
                        <w:t>n</w:t>
                      </w:r>
                      <w:r w:rsidRPr="00EE6572">
                        <w:rPr>
                          <w:rFonts w:ascii="Times New Roman" w:hAnsi="Times New Roman" w:cs="Times New Roman"/>
                          <w:noProof/>
                          <w:sz w:val="32"/>
                          <w:szCs w:val="32"/>
                        </w:rPr>
                        <w:t xml:space="preserve"> online buddy</w:t>
                      </w:r>
                    </w:p>
                    <w:p w14:paraId="24395583" w14:textId="64A0522D" w:rsidR="004009F0" w:rsidRPr="00EE6572" w:rsidRDefault="004009F0" w:rsidP="00EE6572">
                      <w:pPr>
                        <w:spacing w:line="360" w:lineRule="auto"/>
                        <w:jc w:val="center"/>
                        <w:rPr>
                          <w:rFonts w:ascii="Times New Roman" w:hAnsi="Times New Roman" w:cs="Times New Roman"/>
                          <w:noProof/>
                          <w:sz w:val="32"/>
                          <w:szCs w:val="32"/>
                        </w:rPr>
                      </w:pPr>
                      <w:r w:rsidRPr="00EE6572">
                        <w:rPr>
                          <w:rFonts w:ascii="Times New Roman" w:hAnsi="Times New Roman" w:cs="Times New Roman"/>
                          <w:noProof/>
                          <w:sz w:val="32"/>
                          <w:szCs w:val="32"/>
                        </w:rPr>
                        <w:t>system</w:t>
                      </w:r>
                    </w:p>
                    <w:p w14:paraId="589EBD38" w14:textId="77777777" w:rsidR="004009F0" w:rsidRDefault="004009F0" w:rsidP="00DB172C">
                      <w:pPr>
                        <w:ind w:firstLine="0"/>
                        <w:rPr>
                          <w:rFonts w:ascii="Times New Roman" w:hAnsi="Times New Roman" w:cs="Times New Roman"/>
                          <w:noProof/>
                          <w:sz w:val="28"/>
                          <w:szCs w:val="28"/>
                        </w:rPr>
                      </w:pPr>
                    </w:p>
                    <w:p w14:paraId="5CCDE95B" w14:textId="77777777" w:rsidR="004009F0" w:rsidRDefault="004009F0" w:rsidP="0032631F">
                      <w:pPr>
                        <w:rPr>
                          <w:rFonts w:ascii="Times New Roman" w:hAnsi="Times New Roman" w:cs="Times New Roman"/>
                          <w:noProof/>
                          <w:sz w:val="28"/>
                          <w:szCs w:val="28"/>
                        </w:rPr>
                      </w:pPr>
                    </w:p>
                    <w:p w14:paraId="627E23FE" w14:textId="6D9F57FF" w:rsidR="004009F0" w:rsidRPr="00652DF7" w:rsidRDefault="004009F0" w:rsidP="0032631F">
                      <w:pPr>
                        <w:rPr>
                          <w:rFonts w:ascii="Times New Roman" w:hAnsi="Times New Roman" w:cs="Times New Roman"/>
                          <w:noProof/>
                          <w:sz w:val="32"/>
                          <w:szCs w:val="32"/>
                        </w:rPr>
                      </w:pPr>
                      <w:r w:rsidRPr="00652DF7">
                        <w:rPr>
                          <w:rFonts w:ascii="Times New Roman" w:hAnsi="Times New Roman" w:cs="Times New Roman"/>
                          <w:noProof/>
                          <w:sz w:val="32"/>
                          <w:szCs w:val="32"/>
                        </w:rPr>
                        <w:tab/>
                      </w:r>
                      <w:r w:rsidRPr="00652DF7">
                        <w:rPr>
                          <w:rFonts w:ascii="Times New Roman" w:hAnsi="Times New Roman" w:cs="Times New Roman"/>
                          <w:noProof/>
                          <w:sz w:val="32"/>
                          <w:szCs w:val="32"/>
                        </w:rPr>
                        <w:tab/>
                      </w:r>
                      <w:r w:rsidRPr="00652DF7">
                        <w:rPr>
                          <w:rFonts w:ascii="Times New Roman" w:hAnsi="Times New Roman" w:cs="Times New Roman"/>
                          <w:noProof/>
                          <w:sz w:val="32"/>
                          <w:szCs w:val="32"/>
                        </w:rPr>
                        <w:tab/>
                      </w:r>
                      <w:r w:rsidR="00652DF7">
                        <w:rPr>
                          <w:rFonts w:ascii="Times New Roman" w:hAnsi="Times New Roman" w:cs="Times New Roman"/>
                          <w:noProof/>
                          <w:sz w:val="28"/>
                          <w:szCs w:val="28"/>
                        </w:rPr>
                        <w:tab/>
                      </w:r>
                      <w:r w:rsidRPr="00652DF7">
                        <w:rPr>
                          <w:rFonts w:ascii="Times New Roman" w:hAnsi="Times New Roman" w:cs="Times New Roman"/>
                          <w:noProof/>
                          <w:sz w:val="28"/>
                          <w:szCs w:val="28"/>
                        </w:rPr>
                        <w:t>Fyaz Qadir Ahmed Ikram</w:t>
                      </w:r>
                    </w:p>
                    <w:p w14:paraId="1C37C29C" w14:textId="039A2CEC" w:rsidR="004009F0" w:rsidRDefault="004009F0" w:rsidP="0032631F">
                      <w:pPr>
                        <w:rPr>
                          <w:rFonts w:ascii="Times New Roman" w:hAnsi="Times New Roman" w:cs="Times New Roman"/>
                          <w:noProof/>
                          <w:sz w:val="28"/>
                          <w:szCs w:val="28"/>
                        </w:rPr>
                      </w:pPr>
                    </w:p>
                    <w:p w14:paraId="4CBA1B25" w14:textId="1AB04A3D" w:rsidR="004009F0" w:rsidRDefault="004009F0" w:rsidP="0032631F">
                      <w:pPr>
                        <w:rPr>
                          <w:rFonts w:ascii="Times New Roman" w:hAnsi="Times New Roman" w:cs="Times New Roman"/>
                          <w:noProof/>
                          <w:sz w:val="28"/>
                          <w:szCs w:val="28"/>
                        </w:rPr>
                      </w:pPr>
                    </w:p>
                    <w:p w14:paraId="781CB9EF" w14:textId="0115F360" w:rsidR="004009F0" w:rsidRDefault="004009F0" w:rsidP="0032631F">
                      <w:pPr>
                        <w:rPr>
                          <w:rFonts w:ascii="Times New Roman" w:hAnsi="Times New Roman" w:cs="Times New Roman"/>
                          <w:noProof/>
                          <w:sz w:val="28"/>
                          <w:szCs w:val="28"/>
                        </w:rPr>
                      </w:pPr>
                    </w:p>
                    <w:p w14:paraId="42264C91" w14:textId="52543456" w:rsidR="004009F0" w:rsidRDefault="004009F0" w:rsidP="0032631F">
                      <w:pPr>
                        <w:rPr>
                          <w:rFonts w:ascii="Times New Roman" w:hAnsi="Times New Roman" w:cs="Times New Roman"/>
                          <w:noProof/>
                          <w:sz w:val="28"/>
                          <w:szCs w:val="28"/>
                        </w:rPr>
                      </w:pPr>
                    </w:p>
                    <w:p w14:paraId="61FAFD26" w14:textId="0BCF2284" w:rsidR="004009F0" w:rsidRPr="005E3A1C" w:rsidRDefault="004009F0" w:rsidP="00A71E82">
                      <w:pPr>
                        <w:pStyle w:val="NoSpacing"/>
                        <w:spacing w:line="240" w:lineRule="auto"/>
                        <w:ind w:left="2160" w:firstLine="720"/>
                        <w:rPr>
                          <w:rFonts w:ascii="Times New Roman" w:hAnsi="Times New Roman" w:cs="Times New Roman"/>
                          <w:sz w:val="32"/>
                          <w:szCs w:val="32"/>
                        </w:rPr>
                      </w:pPr>
                      <w:r w:rsidRPr="005E3A1C">
                        <w:rPr>
                          <w:rFonts w:ascii="Times New Roman" w:hAnsi="Times New Roman" w:cs="Times New Roman"/>
                          <w:sz w:val="32"/>
                          <w:szCs w:val="32"/>
                        </w:rPr>
                        <w:t xml:space="preserve"> Bachelor of Science (Honours) in</w:t>
                      </w:r>
                    </w:p>
                    <w:p w14:paraId="0368AE7F" w14:textId="27A84F30" w:rsidR="004009F0" w:rsidRDefault="004009F0" w:rsidP="00A71E82">
                      <w:pPr>
                        <w:jc w:val="center"/>
                        <w:rPr>
                          <w:rFonts w:ascii="Times New Roman" w:hAnsi="Times New Roman" w:cs="Times New Roman"/>
                          <w:sz w:val="32"/>
                          <w:szCs w:val="32"/>
                        </w:rPr>
                      </w:pPr>
                      <w:r w:rsidRPr="005E3A1C">
                        <w:rPr>
                          <w:rFonts w:ascii="Times New Roman" w:hAnsi="Times New Roman" w:cs="Times New Roman"/>
                          <w:sz w:val="32"/>
                          <w:szCs w:val="32"/>
                        </w:rPr>
                        <w:t>Internet Systems Development</w:t>
                      </w:r>
                    </w:p>
                    <w:p w14:paraId="79A95482" w14:textId="369C446B" w:rsidR="004009F0" w:rsidRDefault="004009F0" w:rsidP="00A71E82">
                      <w:pPr>
                        <w:jc w:val="center"/>
                        <w:rPr>
                          <w:rFonts w:ascii="Times New Roman" w:hAnsi="Times New Roman" w:cs="Times New Roman"/>
                          <w:sz w:val="32"/>
                          <w:szCs w:val="32"/>
                        </w:rPr>
                      </w:pPr>
                    </w:p>
                    <w:p w14:paraId="23F98F85" w14:textId="266C9131" w:rsidR="004009F0" w:rsidRPr="005E3A1C" w:rsidRDefault="004009F0" w:rsidP="00BB2A15">
                      <w:pPr>
                        <w:ind w:left="3600"/>
                        <w:rPr>
                          <w:rFonts w:ascii="Times New Roman" w:hAnsi="Times New Roman" w:cs="Times New Roman"/>
                          <w:noProof/>
                          <w:sz w:val="32"/>
                          <w:szCs w:val="32"/>
                        </w:rPr>
                      </w:pPr>
                      <w:r>
                        <w:rPr>
                          <w:rFonts w:ascii="Times New Roman" w:hAnsi="Times New Roman" w:cs="Times New Roman"/>
                          <w:sz w:val="32"/>
                          <w:szCs w:val="32"/>
                        </w:rPr>
                        <w:t xml:space="preserve">  2021</w:t>
                      </w:r>
                    </w:p>
                    <w:p w14:paraId="22318D67" w14:textId="77777777" w:rsidR="004009F0" w:rsidRDefault="004009F0" w:rsidP="0032631F">
                      <w:pPr>
                        <w:rPr>
                          <w:rFonts w:ascii="Times New Roman" w:hAnsi="Times New Roman" w:cs="Times New Roman"/>
                          <w:noProof/>
                          <w:sz w:val="28"/>
                          <w:szCs w:val="28"/>
                        </w:rPr>
                      </w:pPr>
                    </w:p>
                    <w:p w14:paraId="620A5AC5" w14:textId="77777777" w:rsidR="004009F0" w:rsidRDefault="004009F0" w:rsidP="0032631F">
                      <w:pPr>
                        <w:rPr>
                          <w:rFonts w:ascii="Times New Roman" w:hAnsi="Times New Roman" w:cs="Times New Roman"/>
                          <w:noProof/>
                          <w:sz w:val="28"/>
                          <w:szCs w:val="28"/>
                        </w:rPr>
                      </w:pPr>
                    </w:p>
                    <w:p w14:paraId="424913CE" w14:textId="77777777" w:rsidR="004009F0" w:rsidRDefault="004009F0" w:rsidP="0032631F">
                      <w:pPr>
                        <w:rPr>
                          <w:rFonts w:ascii="Times New Roman" w:hAnsi="Times New Roman" w:cs="Times New Roman"/>
                          <w:noProof/>
                          <w:sz w:val="28"/>
                          <w:szCs w:val="28"/>
                        </w:rPr>
                      </w:pPr>
                    </w:p>
                    <w:p w14:paraId="08899052" w14:textId="77777777" w:rsidR="004009F0" w:rsidRDefault="004009F0" w:rsidP="0032631F">
                      <w:pPr>
                        <w:rPr>
                          <w:rFonts w:ascii="Times New Roman" w:hAnsi="Times New Roman" w:cs="Times New Roman"/>
                          <w:noProof/>
                          <w:sz w:val="28"/>
                          <w:szCs w:val="28"/>
                        </w:rPr>
                      </w:pPr>
                    </w:p>
                    <w:p w14:paraId="20723C09" w14:textId="77777777" w:rsidR="004009F0" w:rsidRDefault="004009F0" w:rsidP="0032631F">
                      <w:pPr>
                        <w:rPr>
                          <w:rFonts w:ascii="Times New Roman" w:hAnsi="Times New Roman" w:cs="Times New Roman"/>
                          <w:noProof/>
                          <w:sz w:val="28"/>
                          <w:szCs w:val="28"/>
                        </w:rPr>
                      </w:pPr>
                    </w:p>
                    <w:p w14:paraId="5975D91E" w14:textId="77777777" w:rsidR="004009F0" w:rsidRDefault="004009F0" w:rsidP="0032631F">
                      <w:pPr>
                        <w:rPr>
                          <w:rFonts w:ascii="Times New Roman" w:hAnsi="Times New Roman" w:cs="Times New Roman"/>
                          <w:noProof/>
                          <w:sz w:val="28"/>
                          <w:szCs w:val="28"/>
                        </w:rPr>
                      </w:pPr>
                    </w:p>
                    <w:p w14:paraId="1917486A" w14:textId="77777777" w:rsidR="004009F0" w:rsidRDefault="004009F0" w:rsidP="0032631F">
                      <w:pPr>
                        <w:rPr>
                          <w:rFonts w:ascii="Times New Roman" w:hAnsi="Times New Roman" w:cs="Times New Roman"/>
                          <w:noProof/>
                          <w:sz w:val="28"/>
                          <w:szCs w:val="28"/>
                        </w:rPr>
                      </w:pPr>
                    </w:p>
                    <w:p w14:paraId="2D41CF4B" w14:textId="77777777" w:rsidR="004009F0" w:rsidRDefault="004009F0" w:rsidP="0032631F">
                      <w:pPr>
                        <w:rPr>
                          <w:rFonts w:ascii="Times New Roman" w:hAnsi="Times New Roman" w:cs="Times New Roman"/>
                          <w:noProof/>
                          <w:sz w:val="28"/>
                          <w:szCs w:val="28"/>
                        </w:rPr>
                      </w:pPr>
                    </w:p>
                    <w:p w14:paraId="50BA4058" w14:textId="77777777" w:rsidR="004009F0" w:rsidRDefault="004009F0" w:rsidP="0032631F">
                      <w:pPr>
                        <w:rPr>
                          <w:rFonts w:ascii="Times New Roman" w:hAnsi="Times New Roman" w:cs="Times New Roman"/>
                          <w:noProof/>
                          <w:sz w:val="28"/>
                          <w:szCs w:val="28"/>
                        </w:rPr>
                      </w:pPr>
                    </w:p>
                    <w:p w14:paraId="1443507B" w14:textId="77777777" w:rsidR="004009F0" w:rsidRDefault="004009F0" w:rsidP="0032631F">
                      <w:pPr>
                        <w:rPr>
                          <w:rFonts w:ascii="Times New Roman" w:hAnsi="Times New Roman" w:cs="Times New Roman"/>
                          <w:noProof/>
                          <w:sz w:val="28"/>
                          <w:szCs w:val="28"/>
                        </w:rPr>
                      </w:pPr>
                    </w:p>
                    <w:p w14:paraId="7573305C" w14:textId="77777777" w:rsidR="004009F0" w:rsidRDefault="004009F0" w:rsidP="0032631F">
                      <w:pPr>
                        <w:rPr>
                          <w:rFonts w:ascii="Times New Roman" w:hAnsi="Times New Roman" w:cs="Times New Roman"/>
                          <w:noProof/>
                          <w:sz w:val="28"/>
                          <w:szCs w:val="28"/>
                        </w:rPr>
                      </w:pPr>
                    </w:p>
                    <w:p w14:paraId="5F1323AB" w14:textId="77777777" w:rsidR="004009F0" w:rsidRDefault="004009F0" w:rsidP="0032631F">
                      <w:pPr>
                        <w:rPr>
                          <w:rFonts w:ascii="Times New Roman" w:hAnsi="Times New Roman" w:cs="Times New Roman"/>
                          <w:noProof/>
                          <w:sz w:val="28"/>
                          <w:szCs w:val="28"/>
                        </w:rPr>
                      </w:pPr>
                    </w:p>
                    <w:p w14:paraId="7C4C46D6" w14:textId="77777777" w:rsidR="004009F0" w:rsidRDefault="004009F0" w:rsidP="0032631F">
                      <w:pPr>
                        <w:rPr>
                          <w:rFonts w:ascii="Times New Roman" w:hAnsi="Times New Roman" w:cs="Times New Roman"/>
                          <w:noProof/>
                          <w:sz w:val="28"/>
                          <w:szCs w:val="28"/>
                        </w:rPr>
                      </w:pPr>
                    </w:p>
                    <w:p w14:paraId="15467947" w14:textId="77777777" w:rsidR="004009F0" w:rsidRDefault="004009F0" w:rsidP="0032631F">
                      <w:pPr>
                        <w:rPr>
                          <w:rFonts w:ascii="Times New Roman" w:hAnsi="Times New Roman" w:cs="Times New Roman"/>
                          <w:noProof/>
                          <w:sz w:val="28"/>
                          <w:szCs w:val="28"/>
                        </w:rPr>
                      </w:pPr>
                    </w:p>
                    <w:p w14:paraId="4BA7643F" w14:textId="77777777" w:rsidR="004009F0" w:rsidRDefault="004009F0" w:rsidP="0032631F">
                      <w:pPr>
                        <w:rPr>
                          <w:rFonts w:ascii="Times New Roman" w:hAnsi="Times New Roman" w:cs="Times New Roman"/>
                          <w:noProof/>
                          <w:sz w:val="28"/>
                          <w:szCs w:val="28"/>
                        </w:rPr>
                      </w:pPr>
                    </w:p>
                    <w:p w14:paraId="6FBD9B5A" w14:textId="77777777" w:rsidR="004009F0" w:rsidRDefault="004009F0" w:rsidP="0032631F">
                      <w:pPr>
                        <w:rPr>
                          <w:rFonts w:ascii="Times New Roman" w:hAnsi="Times New Roman" w:cs="Times New Roman"/>
                          <w:noProof/>
                          <w:sz w:val="28"/>
                          <w:szCs w:val="28"/>
                        </w:rPr>
                      </w:pPr>
                    </w:p>
                    <w:p w14:paraId="57FDBD10" w14:textId="77777777" w:rsidR="004009F0" w:rsidRDefault="004009F0" w:rsidP="0032631F">
                      <w:pPr>
                        <w:ind w:left="720"/>
                        <w:rPr>
                          <w:rFonts w:ascii="Times New Roman" w:hAnsi="Times New Roman" w:cs="Times New Roman"/>
                          <w:noProof/>
                          <w:sz w:val="28"/>
                          <w:szCs w:val="28"/>
                        </w:rPr>
                      </w:pPr>
                      <w:r>
                        <w:rPr>
                          <w:rFonts w:ascii="Times New Roman" w:hAnsi="Times New Roman" w:cs="Times New Roman"/>
                          <w:noProof/>
                          <w:sz w:val="28"/>
                          <w:szCs w:val="28"/>
                        </w:rPr>
                        <w:t xml:space="preserve">    BSc (Honours) in Internet Systems Development</w:t>
                      </w:r>
                    </w:p>
                    <w:p w14:paraId="3C4AE1E9" w14:textId="77777777" w:rsidR="004009F0" w:rsidRDefault="004009F0" w:rsidP="0032631F">
                      <w:pPr>
                        <w:ind w:left="720"/>
                        <w:rPr>
                          <w:rFonts w:ascii="Times New Roman" w:hAnsi="Times New Roman" w:cs="Times New Roman"/>
                          <w:noProof/>
                          <w:sz w:val="28"/>
                          <w:szCs w:val="28"/>
                        </w:rPr>
                      </w:pPr>
                    </w:p>
                    <w:p w14:paraId="1FC96BFB" w14:textId="77777777" w:rsidR="004009F0" w:rsidRDefault="004009F0" w:rsidP="0032631F">
                      <w:pPr>
                        <w:ind w:left="720"/>
                        <w:rPr>
                          <w:rFonts w:ascii="Times New Roman" w:hAnsi="Times New Roman" w:cs="Times New Roman"/>
                          <w:noProof/>
                          <w:sz w:val="28"/>
                          <w:szCs w:val="28"/>
                        </w:rPr>
                      </w:pPr>
                    </w:p>
                    <w:p w14:paraId="0D4048D7" w14:textId="77777777" w:rsidR="004009F0" w:rsidRPr="0050066B" w:rsidRDefault="004009F0" w:rsidP="0032631F">
                      <w:pPr>
                        <w:ind w:left="2880"/>
                        <w:rPr>
                          <w:rFonts w:ascii="Times New Roman" w:hAnsi="Times New Roman" w:cs="Times New Roman"/>
                          <w:noProof/>
                          <w:sz w:val="28"/>
                          <w:szCs w:val="28"/>
                        </w:rPr>
                      </w:pPr>
                      <w:r>
                        <w:rPr>
                          <w:rFonts w:ascii="Times New Roman" w:hAnsi="Times New Roman" w:cs="Times New Roman"/>
                          <w:noProof/>
                          <w:sz w:val="28"/>
                          <w:szCs w:val="28"/>
                        </w:rPr>
                        <w:t xml:space="preserve">        2020</w:t>
                      </w:r>
                    </w:p>
                  </w:txbxContent>
                </v:textbox>
              </v:shape>
            </w:pict>
          </mc:Fallback>
        </mc:AlternateContent>
      </w:r>
      <w:r w:rsidR="00DE2A0B" w:rsidRPr="00F369C8">
        <w:rPr>
          <w:rFonts w:cstheme="minorHAnsi"/>
          <w:noProof/>
        </w:rPr>
        <mc:AlternateContent>
          <mc:Choice Requires="wps">
            <w:drawing>
              <wp:anchor distT="0" distB="0" distL="114300" distR="114300" simplePos="0" relativeHeight="251658241" behindDoc="0" locked="0" layoutInCell="1" allowOverlap="1" wp14:anchorId="19D88E75" wp14:editId="6DC7C6FD">
                <wp:simplePos x="0" y="0"/>
                <wp:positionH relativeFrom="leftMargin">
                  <wp:posOffset>-4366625</wp:posOffset>
                </wp:positionH>
                <wp:positionV relativeFrom="paragraph">
                  <wp:posOffset>3860348</wp:posOffset>
                </wp:positionV>
                <wp:extent cx="9606464" cy="568960"/>
                <wp:effectExtent l="3810" t="0" r="17780" b="17780"/>
                <wp:wrapNone/>
                <wp:docPr id="13" name="Text Box 13"/>
                <wp:cNvGraphicFramePr/>
                <a:graphic xmlns:a="http://schemas.openxmlformats.org/drawingml/2006/main">
                  <a:graphicData uri="http://schemas.microsoft.com/office/word/2010/wordprocessingShape">
                    <wps:wsp>
                      <wps:cNvSpPr txBox="1"/>
                      <wps:spPr>
                        <a:xfrm rot="5400000">
                          <a:off x="0" y="0"/>
                          <a:ext cx="9606464" cy="568960"/>
                        </a:xfrm>
                        <a:prstGeom prst="rect">
                          <a:avLst/>
                        </a:prstGeom>
                        <a:solidFill>
                          <a:schemeClr val="lt1"/>
                        </a:solidFill>
                        <a:ln w="6350">
                          <a:solidFill>
                            <a:prstClr val="black"/>
                          </a:solidFill>
                        </a:ln>
                      </wps:spPr>
                      <wps:txbx>
                        <w:txbxContent>
                          <w:p w14:paraId="701A8034" w14:textId="57318ECF" w:rsidR="004009F0" w:rsidRPr="00A02607" w:rsidRDefault="004009F0" w:rsidP="00DE2A0B">
                            <w:pPr>
                              <w:rPr>
                                <w:rFonts w:ascii="Times New Roman" w:hAnsi="Times New Roman" w:cs="Times New Roman"/>
                              </w:rPr>
                            </w:pPr>
                            <w:r w:rsidRPr="00B71216">
                              <w:rPr>
                                <w:rFonts w:ascii="Times New Roman" w:hAnsi="Times New Roman" w:cs="Times New Roman"/>
                              </w:rPr>
                              <w:t>Fyaz Qadir Ahmed Ikram</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2021</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BSc (Hons) ISD</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88E75" id="Text Box 13" o:spid="_x0000_s1027" type="#_x0000_t202" style="position:absolute;left:0;text-align:left;margin-left:-343.85pt;margin-top:303.95pt;width:756.4pt;height:44.8pt;rotation:90;z-index:251658241;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" fillcolor="white [3201]" strokeweight=".5pt">
                <v:textbox>
                  <w:txbxContent>
                    <w:p w14:paraId="701A8034" w14:textId="57318ECF" w:rsidR="004009F0" w:rsidRPr="00A02607" w:rsidRDefault="004009F0" w:rsidP="00DE2A0B">
                      <w:pPr>
                        <w:rPr>
                          <w:rFonts w:ascii="Times New Roman" w:hAnsi="Times New Roman" w:cs="Times New Roman"/>
                        </w:rPr>
                      </w:pPr>
                      <w:r w:rsidRPr="00B71216">
                        <w:rPr>
                          <w:rFonts w:ascii="Times New Roman" w:hAnsi="Times New Roman" w:cs="Times New Roman"/>
                        </w:rPr>
                        <w:t>Fyaz Qadir Ahmed Ikram</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2021</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BSc (Hons) ISD</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txbxContent>
                </v:textbox>
                <w10:wrap anchorx="margin"/>
              </v:shape>
            </w:pict>
          </mc:Fallback>
        </mc:AlternateContent>
      </w:r>
      <w:r w:rsidR="00863973" w:rsidRPr="00F369C8">
        <w:rPr>
          <w:rFonts w:cstheme="minorHAnsi"/>
          <w:b/>
        </w:rPr>
        <w:br w:type="page"/>
      </w:r>
      <w:r w:rsidR="004F015A" w:rsidRPr="00F369C8">
        <w:rPr>
          <w:rFonts w:cstheme="minorHAnsi"/>
          <w:noProof/>
        </w:rPr>
        <w:lastRenderedPageBreak/>
        <mc:AlternateContent>
          <mc:Choice Requires="wps">
            <w:drawing>
              <wp:anchor distT="0" distB="0" distL="114300" distR="114300" simplePos="0" relativeHeight="251658242" behindDoc="0" locked="0" layoutInCell="1" allowOverlap="1" wp14:anchorId="2126F1FE" wp14:editId="3622854A">
                <wp:simplePos x="0" y="0"/>
                <wp:positionH relativeFrom="margin">
                  <wp:align>center</wp:align>
                </wp:positionH>
                <wp:positionV relativeFrom="paragraph">
                  <wp:posOffset>-666206</wp:posOffset>
                </wp:positionV>
                <wp:extent cx="6981825" cy="9544050"/>
                <wp:effectExtent l="0" t="0" r="28575" b="14605"/>
                <wp:wrapNone/>
                <wp:docPr id="106" name="Text Box 106"/>
                <wp:cNvGraphicFramePr/>
                <a:graphic xmlns:a="http://schemas.openxmlformats.org/drawingml/2006/main">
                  <a:graphicData uri="http://schemas.microsoft.com/office/word/2010/wordprocessingShape">
                    <wps:wsp>
                      <wps:cNvSpPr txBox="1"/>
                      <wps:spPr>
                        <a:xfrm>
                          <a:off x="0" y="0"/>
                          <a:ext cx="6981825" cy="9544050"/>
                        </a:xfrm>
                        <a:prstGeom prst="rect">
                          <a:avLst/>
                        </a:prstGeom>
                        <a:solidFill>
                          <a:schemeClr val="lt1"/>
                        </a:solidFill>
                        <a:ln w="6350">
                          <a:solidFill>
                            <a:schemeClr val="tx1"/>
                          </a:solidFill>
                        </a:ln>
                      </wps:spPr>
                      <wps:txbx>
                        <w:txbxContent>
                          <w:p w14:paraId="740B1D51" w14:textId="77777777" w:rsidR="004009F0" w:rsidRDefault="004009F0" w:rsidP="004F015A">
                            <w:pPr>
                              <w:pStyle w:val="NoSpacing"/>
                              <w:rPr>
                                <w:rFonts w:ascii="Times New Roman" w:hAnsi="Times New Roman" w:cs="Times New Roman"/>
                                <w:b/>
                                <w:bCs/>
                                <w:sz w:val="32"/>
                                <w:szCs w:val="32"/>
                              </w:rPr>
                            </w:pPr>
                          </w:p>
                          <w:p w14:paraId="69709134" w14:textId="20D93E55" w:rsidR="004009F0" w:rsidRDefault="004009F0" w:rsidP="004F015A">
                            <w:pPr>
                              <w:pStyle w:val="NoSpacing"/>
                              <w:rPr>
                                <w:rFonts w:ascii="Times New Roman" w:hAnsi="Times New Roman" w:cs="Times New Roman"/>
                                <w:b/>
                                <w:bCs/>
                                <w:sz w:val="32"/>
                                <w:szCs w:val="32"/>
                              </w:rPr>
                            </w:pPr>
                          </w:p>
                          <w:p w14:paraId="49390AA9" w14:textId="77777777" w:rsidR="004009F0" w:rsidRPr="00AD0568" w:rsidRDefault="004009F0" w:rsidP="004F015A">
                            <w:pPr>
                              <w:pStyle w:val="NoSpacing"/>
                              <w:rPr>
                                <w:rFonts w:ascii="Times New Roman" w:hAnsi="Times New Roman" w:cs="Times New Roman"/>
                                <w:b/>
                                <w:bCs/>
                                <w:sz w:val="32"/>
                                <w:szCs w:val="32"/>
                              </w:rPr>
                            </w:pPr>
                          </w:p>
                          <w:p w14:paraId="1E7F5D92" w14:textId="7894C750" w:rsidR="004009F0" w:rsidRPr="00AD0568" w:rsidRDefault="004009F0" w:rsidP="002C4E2F">
                            <w:pPr>
                              <w:pStyle w:val="NoSpacing"/>
                              <w:spacing w:line="240" w:lineRule="auto"/>
                              <w:ind w:left="1440" w:firstLine="720"/>
                              <w:rPr>
                                <w:rFonts w:ascii="Times New Roman" w:hAnsi="Times New Roman" w:cs="Times New Roman"/>
                                <w:b/>
                                <w:bCs/>
                                <w:sz w:val="32"/>
                                <w:szCs w:val="32"/>
                              </w:rPr>
                            </w:pPr>
                            <w:r>
                              <w:rPr>
                                <w:rFonts w:ascii="Times New Roman" w:hAnsi="Times New Roman" w:cs="Times New Roman"/>
                                <w:b/>
                                <w:bCs/>
                                <w:sz w:val="32"/>
                                <w:szCs w:val="32"/>
                              </w:rPr>
                              <w:t xml:space="preserve">   </w:t>
                            </w:r>
                            <w:r w:rsidRPr="00AD0568">
                              <w:rPr>
                                <w:rFonts w:ascii="Times New Roman" w:hAnsi="Times New Roman" w:cs="Times New Roman"/>
                                <w:b/>
                                <w:bCs/>
                                <w:sz w:val="32"/>
                                <w:szCs w:val="32"/>
                              </w:rPr>
                              <w:t>An Android Mobile Application to Assist People</w:t>
                            </w:r>
                          </w:p>
                          <w:p w14:paraId="1735702D" w14:textId="2DAF07B7" w:rsidR="004009F0" w:rsidRDefault="004009F0" w:rsidP="002C4E2F">
                            <w:pPr>
                              <w:pStyle w:val="NoSpacing"/>
                              <w:spacing w:line="240" w:lineRule="auto"/>
                              <w:ind w:left="720"/>
                              <w:jc w:val="center"/>
                              <w:rPr>
                                <w:rFonts w:ascii="Times New Roman" w:hAnsi="Times New Roman" w:cs="Times New Roman"/>
                                <w:b/>
                                <w:bCs/>
                                <w:sz w:val="32"/>
                                <w:szCs w:val="32"/>
                              </w:rPr>
                            </w:pPr>
                            <w:r>
                              <w:rPr>
                                <w:rFonts w:ascii="Times New Roman" w:hAnsi="Times New Roman" w:cs="Times New Roman"/>
                                <w:b/>
                                <w:bCs/>
                                <w:sz w:val="32"/>
                                <w:szCs w:val="32"/>
                              </w:rPr>
                              <w:t>with various disabilities and connect them to an online buddy</w:t>
                            </w:r>
                          </w:p>
                          <w:p w14:paraId="78A960BC" w14:textId="6476A401" w:rsidR="004009F0" w:rsidRDefault="004009F0" w:rsidP="002C4E2F">
                            <w:pPr>
                              <w:pStyle w:val="NoSpacing"/>
                              <w:spacing w:line="240" w:lineRule="auto"/>
                              <w:ind w:left="720"/>
                              <w:jc w:val="center"/>
                              <w:rPr>
                                <w:rFonts w:ascii="Times New Roman" w:hAnsi="Times New Roman" w:cs="Times New Roman"/>
                                <w:b/>
                                <w:bCs/>
                                <w:sz w:val="32"/>
                                <w:szCs w:val="32"/>
                              </w:rPr>
                            </w:pPr>
                            <w:r>
                              <w:rPr>
                                <w:rFonts w:ascii="Times New Roman" w:hAnsi="Times New Roman" w:cs="Times New Roman"/>
                                <w:b/>
                                <w:bCs/>
                                <w:sz w:val="32"/>
                                <w:szCs w:val="32"/>
                              </w:rPr>
                              <w:t>system</w:t>
                            </w:r>
                          </w:p>
                          <w:p w14:paraId="781D226B" w14:textId="77777777" w:rsidR="004009F0" w:rsidRPr="00AD0568" w:rsidRDefault="004009F0" w:rsidP="004F015A">
                            <w:pPr>
                              <w:pStyle w:val="NoSpacing"/>
                              <w:rPr>
                                <w:rFonts w:ascii="Times New Roman" w:hAnsi="Times New Roman" w:cs="Times New Roman"/>
                                <w:b/>
                                <w:bCs/>
                                <w:sz w:val="32"/>
                                <w:szCs w:val="32"/>
                              </w:rPr>
                            </w:pPr>
                          </w:p>
                          <w:p w14:paraId="10BE6C4B" w14:textId="60948895" w:rsidR="004009F0" w:rsidRDefault="004009F0" w:rsidP="004F015A">
                            <w:pPr>
                              <w:rPr>
                                <w:rFonts w:ascii="Times New Roman" w:hAnsi="Times New Roman" w:cs="Times New Roman"/>
                                <w:b/>
                                <w:bCs/>
                                <w:sz w:val="32"/>
                                <w:szCs w:val="32"/>
                              </w:rPr>
                            </w:pPr>
                            <w:r>
                              <w:rPr>
                                <w:rFonts w:ascii="Times New Roman" w:hAnsi="Times New Roman" w:cs="Times New Roman"/>
                                <w:sz w:val="32"/>
                                <w:szCs w:val="32"/>
                              </w:rPr>
                              <w:tab/>
                            </w:r>
                            <w:r w:rsidRPr="00821E25">
                              <w:rPr>
                                <w:rFonts w:ascii="Times New Roman" w:hAnsi="Times New Roman" w:cs="Times New Roman"/>
                                <w:b/>
                                <w:bCs/>
                                <w:sz w:val="32"/>
                                <w:szCs w:val="32"/>
                              </w:rPr>
                              <w:t>___________________________________________________</w:t>
                            </w:r>
                          </w:p>
                          <w:p w14:paraId="744D31D0" w14:textId="06304AF7" w:rsidR="004009F0" w:rsidRDefault="004009F0" w:rsidP="004F015A">
                            <w:pPr>
                              <w:rPr>
                                <w:rFonts w:ascii="Times New Roman" w:hAnsi="Times New Roman" w:cs="Times New Roman"/>
                                <w:b/>
                                <w:bCs/>
                                <w:sz w:val="28"/>
                                <w:szCs w:val="28"/>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w:t>
                            </w:r>
                            <w:r>
                              <w:rPr>
                                <w:rFonts w:ascii="Times New Roman" w:hAnsi="Times New Roman" w:cs="Times New Roman"/>
                                <w:b/>
                                <w:bCs/>
                                <w:sz w:val="28"/>
                                <w:szCs w:val="28"/>
                              </w:rPr>
                              <w:t>Fyaz Qadir Ahmed Ikram</w:t>
                            </w:r>
                          </w:p>
                          <w:p w14:paraId="507CFE16" w14:textId="6ADD288B" w:rsidR="004009F0" w:rsidRDefault="004009F0" w:rsidP="004F015A">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K00237093</w:t>
                            </w:r>
                          </w:p>
                          <w:p w14:paraId="662C5FD7" w14:textId="77777777" w:rsidR="004009F0" w:rsidRDefault="004009F0" w:rsidP="00F43AC3">
                            <w:pPr>
                              <w:spacing w:line="360" w:lineRule="auto"/>
                              <w:rPr>
                                <w:rFonts w:ascii="Times New Roman" w:hAnsi="Times New Roman" w:cs="Times New Roman"/>
                                <w:b/>
                                <w:bCs/>
                                <w:sz w:val="28"/>
                                <w:szCs w:val="28"/>
                              </w:rPr>
                            </w:pPr>
                          </w:p>
                          <w:p w14:paraId="4F65B0BE" w14:textId="7129143D" w:rsidR="004009F0" w:rsidRPr="00AD0568" w:rsidRDefault="009561C8" w:rsidP="00BC03A6">
                            <w:pPr>
                              <w:pStyle w:val="NoSpacing"/>
                              <w:spacing w:line="240" w:lineRule="auto"/>
                              <w:ind w:left="1440" w:firstLine="720"/>
                              <w:rPr>
                                <w:rFonts w:ascii="Times New Roman" w:hAnsi="Times New Roman" w:cs="Times New Roman"/>
                                <w:sz w:val="28"/>
                                <w:szCs w:val="28"/>
                              </w:rPr>
                            </w:pPr>
                            <w:r>
                              <w:rPr>
                                <w:rFonts w:ascii="Times New Roman" w:hAnsi="Times New Roman" w:cs="Times New Roman"/>
                                <w:sz w:val="28"/>
                                <w:szCs w:val="28"/>
                              </w:rPr>
                              <w:t xml:space="preserve">     </w:t>
                            </w:r>
                            <w:r w:rsidR="004009F0" w:rsidRPr="00AD0568">
                              <w:rPr>
                                <w:rFonts w:ascii="Times New Roman" w:hAnsi="Times New Roman" w:cs="Times New Roman"/>
                                <w:sz w:val="28"/>
                                <w:szCs w:val="28"/>
                              </w:rPr>
                              <w:t>A Final Year Project submitted in partial fulfilment of</w:t>
                            </w:r>
                          </w:p>
                          <w:p w14:paraId="4695B20F" w14:textId="44A14E4A" w:rsidR="00BC03A6" w:rsidRDefault="00D8055C" w:rsidP="00BC03A6">
                            <w:pPr>
                              <w:pStyle w:val="NoSpacing"/>
                              <w:spacing w:line="240" w:lineRule="auto"/>
                              <w:ind w:left="1440" w:firstLine="720"/>
                              <w:rPr>
                                <w:rFonts w:ascii="Times New Roman" w:hAnsi="Times New Roman" w:cs="Times New Roman"/>
                                <w:sz w:val="28"/>
                                <w:szCs w:val="28"/>
                              </w:rPr>
                            </w:pPr>
                            <w:r>
                              <w:rPr>
                                <w:rFonts w:ascii="Times New Roman" w:hAnsi="Times New Roman" w:cs="Times New Roman"/>
                                <w:sz w:val="28"/>
                                <w:szCs w:val="28"/>
                              </w:rPr>
                              <w:t xml:space="preserve">    </w:t>
                            </w:r>
                            <w:r w:rsidR="009561C8">
                              <w:rPr>
                                <w:rFonts w:ascii="Times New Roman" w:hAnsi="Times New Roman" w:cs="Times New Roman"/>
                                <w:sz w:val="28"/>
                                <w:szCs w:val="28"/>
                              </w:rPr>
                              <w:t xml:space="preserve">      </w:t>
                            </w:r>
                            <w:r w:rsidR="004009F0" w:rsidRPr="00AD0568">
                              <w:rPr>
                                <w:rFonts w:ascii="Times New Roman" w:hAnsi="Times New Roman" w:cs="Times New Roman"/>
                                <w:sz w:val="28"/>
                                <w:szCs w:val="28"/>
                              </w:rPr>
                              <w:t>the requirements of Technolog</w:t>
                            </w:r>
                            <w:r w:rsidR="00BC03A6">
                              <w:rPr>
                                <w:rFonts w:ascii="Times New Roman" w:hAnsi="Times New Roman" w:cs="Times New Roman"/>
                                <w:sz w:val="28"/>
                                <w:szCs w:val="28"/>
                              </w:rPr>
                              <w:t xml:space="preserve">ical University of </w:t>
                            </w:r>
                          </w:p>
                          <w:p w14:paraId="3CBA8357" w14:textId="5F1DB170" w:rsidR="00BC03A6" w:rsidRDefault="00D8055C" w:rsidP="00BC03A6">
                            <w:pPr>
                              <w:pStyle w:val="NoSpacing"/>
                              <w:spacing w:line="240" w:lineRule="auto"/>
                              <w:ind w:left="1440" w:firstLine="720"/>
                              <w:rPr>
                                <w:rFonts w:ascii="Times New Roman" w:hAnsi="Times New Roman" w:cs="Times New Roman"/>
                                <w:sz w:val="28"/>
                                <w:szCs w:val="28"/>
                              </w:rPr>
                            </w:pPr>
                            <w:r>
                              <w:rPr>
                                <w:rFonts w:ascii="Times New Roman" w:hAnsi="Times New Roman" w:cs="Times New Roman"/>
                                <w:sz w:val="28"/>
                                <w:szCs w:val="28"/>
                              </w:rPr>
                              <w:t xml:space="preserve">     </w:t>
                            </w:r>
                            <w:r w:rsidR="009561C8">
                              <w:rPr>
                                <w:rFonts w:ascii="Times New Roman" w:hAnsi="Times New Roman" w:cs="Times New Roman"/>
                                <w:sz w:val="28"/>
                                <w:szCs w:val="28"/>
                              </w:rPr>
                              <w:t xml:space="preserve">       </w:t>
                            </w:r>
                            <w:r w:rsidR="00BC03A6">
                              <w:rPr>
                                <w:rFonts w:ascii="Times New Roman" w:hAnsi="Times New Roman" w:cs="Times New Roman"/>
                                <w:sz w:val="28"/>
                                <w:szCs w:val="28"/>
                              </w:rPr>
                              <w:t xml:space="preserve">Shannon: Midlands Midwest </w:t>
                            </w:r>
                            <w:r w:rsidR="004009F0" w:rsidRPr="00AD0568">
                              <w:rPr>
                                <w:rFonts w:ascii="Times New Roman" w:hAnsi="Times New Roman" w:cs="Times New Roman"/>
                                <w:sz w:val="28"/>
                                <w:szCs w:val="28"/>
                              </w:rPr>
                              <w:t xml:space="preserve">for the degree of </w:t>
                            </w:r>
                          </w:p>
                          <w:p w14:paraId="56269E51" w14:textId="23752827" w:rsidR="004009F0" w:rsidRPr="00AD0568" w:rsidRDefault="00D8055C" w:rsidP="00BC03A6">
                            <w:pPr>
                              <w:pStyle w:val="NoSpacing"/>
                              <w:spacing w:line="240" w:lineRule="auto"/>
                              <w:ind w:left="2160" w:firstLine="720"/>
                              <w:rPr>
                                <w:rFonts w:ascii="Times New Roman" w:hAnsi="Times New Roman" w:cs="Times New Roman"/>
                                <w:sz w:val="28"/>
                                <w:szCs w:val="28"/>
                              </w:rPr>
                            </w:pPr>
                            <w:r>
                              <w:rPr>
                                <w:rFonts w:ascii="Times New Roman" w:hAnsi="Times New Roman" w:cs="Times New Roman"/>
                                <w:sz w:val="28"/>
                                <w:szCs w:val="28"/>
                              </w:rPr>
                              <w:t xml:space="preserve">     </w:t>
                            </w:r>
                            <w:r w:rsidR="009561C8">
                              <w:rPr>
                                <w:rFonts w:ascii="Times New Roman" w:hAnsi="Times New Roman" w:cs="Times New Roman"/>
                                <w:sz w:val="28"/>
                                <w:szCs w:val="28"/>
                              </w:rPr>
                              <w:t xml:space="preserve">       </w:t>
                            </w:r>
                            <w:r w:rsidR="004009F0" w:rsidRPr="00AD0568">
                              <w:rPr>
                                <w:rFonts w:ascii="Times New Roman" w:hAnsi="Times New Roman" w:cs="Times New Roman"/>
                                <w:sz w:val="28"/>
                                <w:szCs w:val="28"/>
                              </w:rPr>
                              <w:t>Bachelor of Science (Honours) in</w:t>
                            </w:r>
                          </w:p>
                          <w:p w14:paraId="22946F8E" w14:textId="01D15059" w:rsidR="004009F0" w:rsidRDefault="00D8055C" w:rsidP="00BC03A6">
                            <w:pPr>
                              <w:pStyle w:val="NoSpacing"/>
                              <w:spacing w:line="240" w:lineRule="auto"/>
                              <w:ind w:left="2880"/>
                              <w:rPr>
                                <w:rFonts w:ascii="Times New Roman" w:hAnsi="Times New Roman" w:cs="Times New Roman"/>
                                <w:sz w:val="28"/>
                                <w:szCs w:val="28"/>
                              </w:rPr>
                            </w:pPr>
                            <w:r>
                              <w:rPr>
                                <w:rFonts w:ascii="Times New Roman" w:hAnsi="Times New Roman" w:cs="Times New Roman"/>
                                <w:sz w:val="28"/>
                                <w:szCs w:val="28"/>
                              </w:rPr>
                              <w:t xml:space="preserve">       </w:t>
                            </w:r>
                            <w:r w:rsidR="009561C8">
                              <w:rPr>
                                <w:rFonts w:ascii="Times New Roman" w:hAnsi="Times New Roman" w:cs="Times New Roman"/>
                                <w:sz w:val="28"/>
                                <w:szCs w:val="28"/>
                              </w:rPr>
                              <w:t xml:space="preserve">       </w:t>
                            </w:r>
                            <w:r w:rsidR="004009F0" w:rsidRPr="00AD0568">
                              <w:rPr>
                                <w:rFonts w:ascii="Times New Roman" w:hAnsi="Times New Roman" w:cs="Times New Roman"/>
                                <w:sz w:val="28"/>
                                <w:szCs w:val="28"/>
                              </w:rPr>
                              <w:t>Internet Systems Development</w:t>
                            </w:r>
                            <w:r w:rsidR="004009F0">
                              <w:rPr>
                                <w:rFonts w:ascii="Times New Roman" w:hAnsi="Times New Roman" w:cs="Times New Roman"/>
                                <w:sz w:val="28"/>
                                <w:szCs w:val="28"/>
                              </w:rPr>
                              <w:t>.</w:t>
                            </w:r>
                          </w:p>
                          <w:p w14:paraId="12778756" w14:textId="77777777" w:rsidR="004009F0" w:rsidRDefault="004009F0" w:rsidP="001F6276">
                            <w:pPr>
                              <w:pStyle w:val="NoSpacing"/>
                              <w:rPr>
                                <w:rFonts w:ascii="Times New Roman" w:hAnsi="Times New Roman" w:cs="Times New Roman"/>
                                <w:sz w:val="28"/>
                                <w:szCs w:val="28"/>
                              </w:rPr>
                            </w:pPr>
                          </w:p>
                          <w:p w14:paraId="0E8FAD2F" w14:textId="3B9C33F3" w:rsidR="004009F0" w:rsidRDefault="004009F0" w:rsidP="002A7F09">
                            <w:pPr>
                              <w:pStyle w:val="NoSpacing"/>
                              <w:spacing w:line="360" w:lineRule="auto"/>
                              <w:ind w:left="2880"/>
                              <w:rPr>
                                <w:rFonts w:ascii="Times New Roman" w:hAnsi="Times New Roman" w:cs="Times New Roman"/>
                                <w:sz w:val="28"/>
                                <w:szCs w:val="28"/>
                              </w:rPr>
                            </w:pPr>
                            <w:r>
                              <w:rPr>
                                <w:rFonts w:ascii="Times New Roman" w:hAnsi="Times New Roman" w:cs="Times New Roman"/>
                                <w:sz w:val="28"/>
                                <w:szCs w:val="28"/>
                              </w:rPr>
                              <w:tab/>
                              <w:t xml:space="preserve">        </w:t>
                            </w:r>
                            <w:r w:rsidR="00D35B43">
                              <w:rPr>
                                <w:rFonts w:ascii="Times New Roman" w:hAnsi="Times New Roman" w:cs="Times New Roman"/>
                                <w:sz w:val="28"/>
                                <w:szCs w:val="28"/>
                              </w:rPr>
                              <w:t xml:space="preserve">      </w:t>
                            </w:r>
                            <w:r>
                              <w:rPr>
                                <w:rFonts w:ascii="Times New Roman" w:hAnsi="Times New Roman" w:cs="Times New Roman"/>
                                <w:sz w:val="28"/>
                                <w:szCs w:val="28"/>
                              </w:rPr>
                              <w:t xml:space="preserve"> Supervised by:</w:t>
                            </w:r>
                          </w:p>
                          <w:p w14:paraId="38F3ADBB" w14:textId="6F28A2B1" w:rsidR="004009F0" w:rsidRDefault="004009F0" w:rsidP="002A7F09">
                            <w:pPr>
                              <w:pStyle w:val="NoSpacing"/>
                              <w:spacing w:line="360" w:lineRule="auto"/>
                              <w:ind w:left="2880" w:firstLine="720"/>
                              <w:rPr>
                                <w:rFonts w:ascii="Times New Roman" w:hAnsi="Times New Roman" w:cs="Times New Roman"/>
                                <w:sz w:val="28"/>
                                <w:szCs w:val="28"/>
                              </w:rPr>
                            </w:pPr>
                            <w:r>
                              <w:rPr>
                                <w:rFonts w:ascii="Times New Roman" w:hAnsi="Times New Roman" w:cs="Times New Roman"/>
                                <w:sz w:val="28"/>
                                <w:szCs w:val="28"/>
                              </w:rPr>
                              <w:t xml:space="preserve">      </w:t>
                            </w:r>
                            <w:r w:rsidR="00D35B43">
                              <w:rPr>
                                <w:rFonts w:ascii="Times New Roman" w:hAnsi="Times New Roman" w:cs="Times New Roman"/>
                                <w:sz w:val="28"/>
                                <w:szCs w:val="28"/>
                              </w:rPr>
                              <w:t xml:space="preserve">      </w:t>
                            </w:r>
                            <w:r>
                              <w:rPr>
                                <w:rFonts w:ascii="Times New Roman" w:hAnsi="Times New Roman" w:cs="Times New Roman"/>
                                <w:sz w:val="28"/>
                                <w:szCs w:val="28"/>
                              </w:rPr>
                              <w:t xml:space="preserve">  Pamela O’Brien</w:t>
                            </w:r>
                          </w:p>
                          <w:p w14:paraId="5904329C" w14:textId="1D0CE93D" w:rsidR="004009F0" w:rsidRDefault="004009F0" w:rsidP="00060882">
                            <w:pPr>
                              <w:pStyle w:val="NoSpacing"/>
                              <w:rPr>
                                <w:rFonts w:ascii="Times New Roman" w:hAnsi="Times New Roman" w:cs="Times New Roman"/>
                                <w:sz w:val="28"/>
                                <w:szCs w:val="28"/>
                              </w:rPr>
                            </w:pPr>
                          </w:p>
                          <w:p w14:paraId="135C87E1" w14:textId="77777777" w:rsidR="004009F0" w:rsidRDefault="004009F0" w:rsidP="00060882">
                            <w:pPr>
                              <w:pStyle w:val="NoSpacing"/>
                              <w:rPr>
                                <w:rFonts w:ascii="Times New Roman" w:hAnsi="Times New Roman" w:cs="Times New Roman"/>
                                <w:sz w:val="28"/>
                                <w:szCs w:val="28"/>
                              </w:rPr>
                            </w:pPr>
                          </w:p>
                          <w:p w14:paraId="1765917A" w14:textId="5E90B53F" w:rsidR="004009F0" w:rsidRDefault="004009F0" w:rsidP="00060882">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775CA79C" w14:textId="4170946B" w:rsidR="004009F0" w:rsidRDefault="004009F0" w:rsidP="00060882">
                            <w:pPr>
                              <w:pStyle w:val="NoSpacing"/>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12B5EB29" wp14:editId="476FFFB0">
                                  <wp:extent cx="2265528" cy="1251585"/>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2302385" cy="1271946"/>
                                          </a:xfrm>
                                          <a:prstGeom prst="rect">
                                            <a:avLst/>
                                          </a:prstGeom>
                                        </pic:spPr>
                                      </pic:pic>
                                    </a:graphicData>
                                  </a:graphic>
                                </wp:inline>
                              </w:drawing>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Month/Year</w:t>
                            </w:r>
                          </w:p>
                          <w:p w14:paraId="38971338" w14:textId="77777777" w:rsidR="004009F0" w:rsidRDefault="004009F0" w:rsidP="004F015A">
                            <w:pPr>
                              <w:pStyle w:val="NoSpacing"/>
                              <w:ind w:left="2880" w:firstLine="720"/>
                              <w:rPr>
                                <w:rFonts w:ascii="Times New Roman" w:hAnsi="Times New Roman" w:cs="Times New Roman"/>
                                <w:sz w:val="28"/>
                                <w:szCs w:val="28"/>
                              </w:rPr>
                            </w:pPr>
                          </w:p>
                          <w:p w14:paraId="16C91573" w14:textId="77777777" w:rsidR="004009F0" w:rsidRDefault="004009F0" w:rsidP="004F015A">
                            <w:pPr>
                              <w:pStyle w:val="NoSpacing"/>
                              <w:ind w:left="2880" w:firstLine="720"/>
                              <w:rPr>
                                <w:rFonts w:ascii="Times New Roman" w:hAnsi="Times New Roman" w:cs="Times New Roman"/>
                                <w:sz w:val="28"/>
                                <w:szCs w:val="28"/>
                              </w:rPr>
                            </w:pPr>
                          </w:p>
                          <w:p w14:paraId="3B48A8E8" w14:textId="77777777" w:rsidR="004009F0" w:rsidRDefault="004009F0" w:rsidP="004F015A">
                            <w:pPr>
                              <w:pStyle w:val="NoSpacing"/>
                              <w:ind w:left="2880" w:firstLine="720"/>
                              <w:rPr>
                                <w:rFonts w:ascii="Times New Roman" w:hAnsi="Times New Roman" w:cs="Times New Roman"/>
                                <w:sz w:val="28"/>
                                <w:szCs w:val="28"/>
                              </w:rPr>
                            </w:pPr>
                          </w:p>
                          <w:p w14:paraId="6D8494BC" w14:textId="77777777" w:rsidR="004009F0" w:rsidRDefault="004009F0" w:rsidP="004F015A">
                            <w:pPr>
                              <w:pStyle w:val="NoSpacing"/>
                              <w:ind w:left="2880" w:firstLine="720"/>
                              <w:rPr>
                                <w:rFonts w:ascii="Times New Roman" w:hAnsi="Times New Roman" w:cs="Times New Roman"/>
                                <w:sz w:val="28"/>
                                <w:szCs w:val="28"/>
                              </w:rPr>
                            </w:pPr>
                          </w:p>
                          <w:p w14:paraId="124AE2F1" w14:textId="77777777" w:rsidR="004009F0" w:rsidRDefault="004009F0" w:rsidP="004F015A">
                            <w:pPr>
                              <w:pStyle w:val="NoSpacing"/>
                              <w:ind w:left="2880" w:firstLine="720"/>
                              <w:rPr>
                                <w:rFonts w:ascii="Times New Roman" w:hAnsi="Times New Roman" w:cs="Times New Roman"/>
                                <w:sz w:val="28"/>
                                <w:szCs w:val="28"/>
                              </w:rPr>
                            </w:pPr>
                          </w:p>
                          <w:p w14:paraId="5DF0E7BA" w14:textId="77777777" w:rsidR="004009F0" w:rsidRDefault="004009F0" w:rsidP="004F015A">
                            <w:pPr>
                              <w:pStyle w:val="NoSpacing"/>
                              <w:ind w:left="2880" w:firstLine="720"/>
                              <w:rPr>
                                <w:rFonts w:ascii="Times New Roman" w:hAnsi="Times New Roman" w:cs="Times New Roman"/>
                                <w:sz w:val="28"/>
                                <w:szCs w:val="28"/>
                              </w:rPr>
                            </w:pPr>
                          </w:p>
                          <w:p w14:paraId="7DF6C2E7" w14:textId="77777777" w:rsidR="004009F0" w:rsidRDefault="004009F0" w:rsidP="004F015A">
                            <w:pPr>
                              <w:pStyle w:val="NoSpacing"/>
                              <w:ind w:left="2880" w:firstLine="720"/>
                              <w:rPr>
                                <w:rFonts w:ascii="Times New Roman" w:hAnsi="Times New Roman" w:cs="Times New Roman"/>
                                <w:sz w:val="28"/>
                                <w:szCs w:val="28"/>
                              </w:rPr>
                            </w:pPr>
                          </w:p>
                          <w:p w14:paraId="7EA00D2D" w14:textId="77777777" w:rsidR="004009F0" w:rsidRDefault="004009F0" w:rsidP="004F015A">
                            <w:pPr>
                              <w:pStyle w:val="NoSpacing"/>
                              <w:ind w:left="2880" w:firstLine="720"/>
                              <w:rPr>
                                <w:rFonts w:ascii="Times New Roman" w:hAnsi="Times New Roman" w:cs="Times New Roman"/>
                                <w:sz w:val="28"/>
                                <w:szCs w:val="28"/>
                              </w:rPr>
                            </w:pPr>
                          </w:p>
                          <w:p w14:paraId="5D2681E3" w14:textId="77777777" w:rsidR="004009F0" w:rsidRDefault="004009F0" w:rsidP="004F015A">
                            <w:pPr>
                              <w:pStyle w:val="NoSpacing"/>
                              <w:ind w:left="2880" w:firstLine="720"/>
                              <w:rPr>
                                <w:rFonts w:ascii="Times New Roman" w:hAnsi="Times New Roman" w:cs="Times New Roman"/>
                                <w:sz w:val="28"/>
                                <w:szCs w:val="28"/>
                              </w:rPr>
                            </w:pPr>
                          </w:p>
                          <w:p w14:paraId="2951DC20" w14:textId="77777777" w:rsidR="004009F0" w:rsidRDefault="004009F0" w:rsidP="004F015A">
                            <w:pPr>
                              <w:pStyle w:val="NoSpacing"/>
                              <w:ind w:left="2880" w:firstLine="720"/>
                              <w:rPr>
                                <w:rFonts w:ascii="Times New Roman" w:hAnsi="Times New Roman" w:cs="Times New Roman"/>
                                <w:sz w:val="28"/>
                                <w:szCs w:val="28"/>
                              </w:rPr>
                            </w:pPr>
                            <w:r>
                              <w:rPr>
                                <w:rFonts w:ascii="Times New Roman" w:hAnsi="Times New Roman" w:cs="Times New Roman"/>
                                <w:sz w:val="28"/>
                                <w:szCs w:val="28"/>
                              </w:rPr>
                              <w:t xml:space="preserve">                                                      </w:t>
                            </w:r>
                          </w:p>
                          <w:p w14:paraId="4476785D" w14:textId="77777777" w:rsidR="004009F0" w:rsidRDefault="004009F0" w:rsidP="004F015A">
                            <w:pPr>
                              <w:pStyle w:val="NoSpacing"/>
                              <w:ind w:left="2880" w:firstLine="720"/>
                              <w:rPr>
                                <w:rFonts w:ascii="Times New Roman" w:hAnsi="Times New Roman" w:cs="Times New Roman"/>
                                <w:sz w:val="28"/>
                                <w:szCs w:val="28"/>
                              </w:rPr>
                            </w:pPr>
                          </w:p>
                          <w:p w14:paraId="0FF45F3B" w14:textId="77777777" w:rsidR="004009F0" w:rsidRDefault="004009F0" w:rsidP="004F015A">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14:paraId="2CF60CF0" w14:textId="77777777" w:rsidR="004009F0" w:rsidRDefault="004009F0" w:rsidP="004F015A">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t xml:space="preserve">                                     </w:t>
                            </w:r>
                          </w:p>
                          <w:p w14:paraId="765B16FF" w14:textId="77777777" w:rsidR="004009F0" w:rsidRPr="00AD0568" w:rsidRDefault="004009F0" w:rsidP="004F015A">
                            <w:pPr>
                              <w:pStyle w:val="NoSpacing"/>
                              <w:rPr>
                                <w:rFonts w:ascii="Times New Roman" w:hAnsi="Times New Roman" w:cs="Times New Roman"/>
                                <w:noProof/>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2A047684" wp14:editId="08437921">
                                  <wp:extent cx="2725037" cy="1038225"/>
                                  <wp:effectExtent l="0" t="0" r="0" b="0"/>
                                  <wp:docPr id="4" name="Picture 4" descr="A picture containing lamp,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T Information Tech Logo.png"/>
                                          <pic:cNvPicPr/>
                                        </pic:nvPicPr>
                                        <pic:blipFill>
                                          <a:blip r:embed="rId11">
                                            <a:extLst>
                                              <a:ext uri="{28A0092B-C50C-407E-A947-70E740481C1C}">
                                                <a14:useLocalDpi xmlns:a14="http://schemas.microsoft.com/office/drawing/2010/main" val="0"/>
                                              </a:ext>
                                            </a:extLst>
                                          </a:blip>
                                          <a:stretch>
                                            <a:fillRect/>
                                          </a:stretch>
                                        </pic:blipFill>
                                        <pic:spPr>
                                          <a:xfrm>
                                            <a:off x="0" y="0"/>
                                            <a:ext cx="2760124" cy="1051593"/>
                                          </a:xfrm>
                                          <a:prstGeom prst="rect">
                                            <a:avLst/>
                                          </a:prstGeom>
                                        </pic:spPr>
                                      </pic:pic>
                                    </a:graphicData>
                                  </a:graphic>
                                </wp:inline>
                              </w:drawing>
                            </w:r>
                            <w:r>
                              <w:rPr>
                                <w:rFonts w:ascii="Times New Roman" w:hAnsi="Times New Roman" w:cs="Times New Roman"/>
                                <w:sz w:val="28"/>
                                <w:szCs w:val="28"/>
                              </w:rPr>
                              <w:t xml:space="preserve">                                    April,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26F1FE" id="Text Box 106" o:spid="_x0000_s1028" type="#_x0000_t202" style="position:absolute;left:0;text-align:left;margin-left:0;margin-top:-52.45pt;width:549.75pt;height:751.5pt;z-index:25165824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" fillcolor="white [3201]" strokecolor="black [3213]" strokeweight=".5pt">
                <v:textbox>
                  <w:txbxContent>
                    <w:p w14:paraId="740B1D51" w14:textId="77777777" w:rsidR="004009F0" w:rsidRDefault="004009F0" w:rsidP="004F015A">
                      <w:pPr>
                        <w:pStyle w:val="NoSpacing"/>
                        <w:rPr>
                          <w:rFonts w:ascii="Times New Roman" w:hAnsi="Times New Roman" w:cs="Times New Roman"/>
                          <w:b/>
                          <w:bCs/>
                          <w:sz w:val="32"/>
                          <w:szCs w:val="32"/>
                        </w:rPr>
                      </w:pPr>
                    </w:p>
                    <w:p w14:paraId="69709134" w14:textId="20D93E55" w:rsidR="004009F0" w:rsidRDefault="004009F0" w:rsidP="004F015A">
                      <w:pPr>
                        <w:pStyle w:val="NoSpacing"/>
                        <w:rPr>
                          <w:rFonts w:ascii="Times New Roman" w:hAnsi="Times New Roman" w:cs="Times New Roman"/>
                          <w:b/>
                          <w:bCs/>
                          <w:sz w:val="32"/>
                          <w:szCs w:val="32"/>
                        </w:rPr>
                      </w:pPr>
                    </w:p>
                    <w:p w14:paraId="49390AA9" w14:textId="77777777" w:rsidR="004009F0" w:rsidRPr="00AD0568" w:rsidRDefault="004009F0" w:rsidP="004F015A">
                      <w:pPr>
                        <w:pStyle w:val="NoSpacing"/>
                        <w:rPr>
                          <w:rFonts w:ascii="Times New Roman" w:hAnsi="Times New Roman" w:cs="Times New Roman"/>
                          <w:b/>
                          <w:bCs/>
                          <w:sz w:val="32"/>
                          <w:szCs w:val="32"/>
                        </w:rPr>
                      </w:pPr>
                    </w:p>
                    <w:p w14:paraId="1E7F5D92" w14:textId="7894C750" w:rsidR="004009F0" w:rsidRPr="00AD0568" w:rsidRDefault="004009F0" w:rsidP="002C4E2F">
                      <w:pPr>
                        <w:pStyle w:val="NoSpacing"/>
                        <w:spacing w:line="240" w:lineRule="auto"/>
                        <w:ind w:left="1440" w:firstLine="720"/>
                        <w:rPr>
                          <w:rFonts w:ascii="Times New Roman" w:hAnsi="Times New Roman" w:cs="Times New Roman"/>
                          <w:b/>
                          <w:bCs/>
                          <w:sz w:val="32"/>
                          <w:szCs w:val="32"/>
                        </w:rPr>
                      </w:pPr>
                      <w:r>
                        <w:rPr>
                          <w:rFonts w:ascii="Times New Roman" w:hAnsi="Times New Roman" w:cs="Times New Roman"/>
                          <w:b/>
                          <w:bCs/>
                          <w:sz w:val="32"/>
                          <w:szCs w:val="32"/>
                        </w:rPr>
                        <w:t xml:space="preserve">   </w:t>
                      </w:r>
                      <w:r w:rsidRPr="00AD0568">
                        <w:rPr>
                          <w:rFonts w:ascii="Times New Roman" w:hAnsi="Times New Roman" w:cs="Times New Roman"/>
                          <w:b/>
                          <w:bCs/>
                          <w:sz w:val="32"/>
                          <w:szCs w:val="32"/>
                        </w:rPr>
                        <w:t>An Android Mobile Application to Assist People</w:t>
                      </w:r>
                    </w:p>
                    <w:p w14:paraId="1735702D" w14:textId="2DAF07B7" w:rsidR="004009F0" w:rsidRDefault="004009F0" w:rsidP="002C4E2F">
                      <w:pPr>
                        <w:pStyle w:val="NoSpacing"/>
                        <w:spacing w:line="240" w:lineRule="auto"/>
                        <w:ind w:left="720"/>
                        <w:jc w:val="center"/>
                        <w:rPr>
                          <w:rFonts w:ascii="Times New Roman" w:hAnsi="Times New Roman" w:cs="Times New Roman"/>
                          <w:b/>
                          <w:bCs/>
                          <w:sz w:val="32"/>
                          <w:szCs w:val="32"/>
                        </w:rPr>
                      </w:pPr>
                      <w:r>
                        <w:rPr>
                          <w:rFonts w:ascii="Times New Roman" w:hAnsi="Times New Roman" w:cs="Times New Roman"/>
                          <w:b/>
                          <w:bCs/>
                          <w:sz w:val="32"/>
                          <w:szCs w:val="32"/>
                        </w:rPr>
                        <w:t>with various disabilities and connect them to an online buddy</w:t>
                      </w:r>
                    </w:p>
                    <w:p w14:paraId="78A960BC" w14:textId="6476A401" w:rsidR="004009F0" w:rsidRDefault="004009F0" w:rsidP="002C4E2F">
                      <w:pPr>
                        <w:pStyle w:val="NoSpacing"/>
                        <w:spacing w:line="240" w:lineRule="auto"/>
                        <w:ind w:left="720"/>
                        <w:jc w:val="center"/>
                        <w:rPr>
                          <w:rFonts w:ascii="Times New Roman" w:hAnsi="Times New Roman" w:cs="Times New Roman"/>
                          <w:b/>
                          <w:bCs/>
                          <w:sz w:val="32"/>
                          <w:szCs w:val="32"/>
                        </w:rPr>
                      </w:pPr>
                      <w:r>
                        <w:rPr>
                          <w:rFonts w:ascii="Times New Roman" w:hAnsi="Times New Roman" w:cs="Times New Roman"/>
                          <w:b/>
                          <w:bCs/>
                          <w:sz w:val="32"/>
                          <w:szCs w:val="32"/>
                        </w:rPr>
                        <w:t>system</w:t>
                      </w:r>
                    </w:p>
                    <w:p w14:paraId="781D226B" w14:textId="77777777" w:rsidR="004009F0" w:rsidRPr="00AD0568" w:rsidRDefault="004009F0" w:rsidP="004F015A">
                      <w:pPr>
                        <w:pStyle w:val="NoSpacing"/>
                        <w:rPr>
                          <w:rFonts w:ascii="Times New Roman" w:hAnsi="Times New Roman" w:cs="Times New Roman"/>
                          <w:b/>
                          <w:bCs/>
                          <w:sz w:val="32"/>
                          <w:szCs w:val="32"/>
                        </w:rPr>
                      </w:pPr>
                    </w:p>
                    <w:p w14:paraId="10BE6C4B" w14:textId="60948895" w:rsidR="004009F0" w:rsidRDefault="004009F0" w:rsidP="004F015A">
                      <w:pPr>
                        <w:rPr>
                          <w:rFonts w:ascii="Times New Roman" w:hAnsi="Times New Roman" w:cs="Times New Roman"/>
                          <w:b/>
                          <w:bCs/>
                          <w:sz w:val="32"/>
                          <w:szCs w:val="32"/>
                        </w:rPr>
                      </w:pPr>
                      <w:r>
                        <w:rPr>
                          <w:rFonts w:ascii="Times New Roman" w:hAnsi="Times New Roman" w:cs="Times New Roman"/>
                          <w:sz w:val="32"/>
                          <w:szCs w:val="32"/>
                        </w:rPr>
                        <w:tab/>
                      </w:r>
                      <w:r w:rsidRPr="00821E25">
                        <w:rPr>
                          <w:rFonts w:ascii="Times New Roman" w:hAnsi="Times New Roman" w:cs="Times New Roman"/>
                          <w:b/>
                          <w:bCs/>
                          <w:sz w:val="32"/>
                          <w:szCs w:val="32"/>
                        </w:rPr>
                        <w:t>___________________________________________________</w:t>
                      </w:r>
                    </w:p>
                    <w:p w14:paraId="744D31D0" w14:textId="06304AF7" w:rsidR="004009F0" w:rsidRDefault="004009F0" w:rsidP="004F015A">
                      <w:pPr>
                        <w:rPr>
                          <w:rFonts w:ascii="Times New Roman" w:hAnsi="Times New Roman" w:cs="Times New Roman"/>
                          <w:b/>
                          <w:bCs/>
                          <w:sz w:val="28"/>
                          <w:szCs w:val="28"/>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w:t>
                      </w:r>
                      <w:r>
                        <w:rPr>
                          <w:rFonts w:ascii="Times New Roman" w:hAnsi="Times New Roman" w:cs="Times New Roman"/>
                          <w:b/>
                          <w:bCs/>
                          <w:sz w:val="28"/>
                          <w:szCs w:val="28"/>
                        </w:rPr>
                        <w:t>Fyaz Qadir Ahmed Ikram</w:t>
                      </w:r>
                    </w:p>
                    <w:p w14:paraId="507CFE16" w14:textId="6ADD288B" w:rsidR="004009F0" w:rsidRDefault="004009F0" w:rsidP="004F015A">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K00237093</w:t>
                      </w:r>
                    </w:p>
                    <w:p w14:paraId="662C5FD7" w14:textId="77777777" w:rsidR="004009F0" w:rsidRDefault="004009F0" w:rsidP="00F43AC3">
                      <w:pPr>
                        <w:spacing w:line="360" w:lineRule="auto"/>
                        <w:rPr>
                          <w:rFonts w:ascii="Times New Roman" w:hAnsi="Times New Roman" w:cs="Times New Roman"/>
                          <w:b/>
                          <w:bCs/>
                          <w:sz w:val="28"/>
                          <w:szCs w:val="28"/>
                        </w:rPr>
                      </w:pPr>
                    </w:p>
                    <w:p w14:paraId="4F65B0BE" w14:textId="7129143D" w:rsidR="004009F0" w:rsidRPr="00AD0568" w:rsidRDefault="009561C8" w:rsidP="00BC03A6">
                      <w:pPr>
                        <w:pStyle w:val="NoSpacing"/>
                        <w:spacing w:line="240" w:lineRule="auto"/>
                        <w:ind w:left="1440" w:firstLine="720"/>
                        <w:rPr>
                          <w:rFonts w:ascii="Times New Roman" w:hAnsi="Times New Roman" w:cs="Times New Roman"/>
                          <w:sz w:val="28"/>
                          <w:szCs w:val="28"/>
                        </w:rPr>
                      </w:pPr>
                      <w:r>
                        <w:rPr>
                          <w:rFonts w:ascii="Times New Roman" w:hAnsi="Times New Roman" w:cs="Times New Roman"/>
                          <w:sz w:val="28"/>
                          <w:szCs w:val="28"/>
                        </w:rPr>
                        <w:t xml:space="preserve">     </w:t>
                      </w:r>
                      <w:r w:rsidR="004009F0" w:rsidRPr="00AD0568">
                        <w:rPr>
                          <w:rFonts w:ascii="Times New Roman" w:hAnsi="Times New Roman" w:cs="Times New Roman"/>
                          <w:sz w:val="28"/>
                          <w:szCs w:val="28"/>
                        </w:rPr>
                        <w:t>A Final Year Project submitted in partial fulfilment of</w:t>
                      </w:r>
                    </w:p>
                    <w:p w14:paraId="4695B20F" w14:textId="44A14E4A" w:rsidR="00BC03A6" w:rsidRDefault="00D8055C" w:rsidP="00BC03A6">
                      <w:pPr>
                        <w:pStyle w:val="NoSpacing"/>
                        <w:spacing w:line="240" w:lineRule="auto"/>
                        <w:ind w:left="1440" w:firstLine="720"/>
                        <w:rPr>
                          <w:rFonts w:ascii="Times New Roman" w:hAnsi="Times New Roman" w:cs="Times New Roman"/>
                          <w:sz w:val="28"/>
                          <w:szCs w:val="28"/>
                        </w:rPr>
                      </w:pPr>
                      <w:r>
                        <w:rPr>
                          <w:rFonts w:ascii="Times New Roman" w:hAnsi="Times New Roman" w:cs="Times New Roman"/>
                          <w:sz w:val="28"/>
                          <w:szCs w:val="28"/>
                        </w:rPr>
                        <w:t xml:space="preserve">    </w:t>
                      </w:r>
                      <w:r w:rsidR="009561C8">
                        <w:rPr>
                          <w:rFonts w:ascii="Times New Roman" w:hAnsi="Times New Roman" w:cs="Times New Roman"/>
                          <w:sz w:val="28"/>
                          <w:szCs w:val="28"/>
                        </w:rPr>
                        <w:t xml:space="preserve">      </w:t>
                      </w:r>
                      <w:r w:rsidR="004009F0" w:rsidRPr="00AD0568">
                        <w:rPr>
                          <w:rFonts w:ascii="Times New Roman" w:hAnsi="Times New Roman" w:cs="Times New Roman"/>
                          <w:sz w:val="28"/>
                          <w:szCs w:val="28"/>
                        </w:rPr>
                        <w:t>the requirements of Technolog</w:t>
                      </w:r>
                      <w:r w:rsidR="00BC03A6">
                        <w:rPr>
                          <w:rFonts w:ascii="Times New Roman" w:hAnsi="Times New Roman" w:cs="Times New Roman"/>
                          <w:sz w:val="28"/>
                          <w:szCs w:val="28"/>
                        </w:rPr>
                        <w:t xml:space="preserve">ical University of </w:t>
                      </w:r>
                    </w:p>
                    <w:p w14:paraId="3CBA8357" w14:textId="5F1DB170" w:rsidR="00BC03A6" w:rsidRDefault="00D8055C" w:rsidP="00BC03A6">
                      <w:pPr>
                        <w:pStyle w:val="NoSpacing"/>
                        <w:spacing w:line="240" w:lineRule="auto"/>
                        <w:ind w:left="1440" w:firstLine="720"/>
                        <w:rPr>
                          <w:rFonts w:ascii="Times New Roman" w:hAnsi="Times New Roman" w:cs="Times New Roman"/>
                          <w:sz w:val="28"/>
                          <w:szCs w:val="28"/>
                        </w:rPr>
                      </w:pPr>
                      <w:r>
                        <w:rPr>
                          <w:rFonts w:ascii="Times New Roman" w:hAnsi="Times New Roman" w:cs="Times New Roman"/>
                          <w:sz w:val="28"/>
                          <w:szCs w:val="28"/>
                        </w:rPr>
                        <w:t xml:space="preserve">     </w:t>
                      </w:r>
                      <w:r w:rsidR="009561C8">
                        <w:rPr>
                          <w:rFonts w:ascii="Times New Roman" w:hAnsi="Times New Roman" w:cs="Times New Roman"/>
                          <w:sz w:val="28"/>
                          <w:szCs w:val="28"/>
                        </w:rPr>
                        <w:t xml:space="preserve">       </w:t>
                      </w:r>
                      <w:r w:rsidR="00BC03A6">
                        <w:rPr>
                          <w:rFonts w:ascii="Times New Roman" w:hAnsi="Times New Roman" w:cs="Times New Roman"/>
                          <w:sz w:val="28"/>
                          <w:szCs w:val="28"/>
                        </w:rPr>
                        <w:t xml:space="preserve">Shannon: Midlands Midwest </w:t>
                      </w:r>
                      <w:r w:rsidR="004009F0" w:rsidRPr="00AD0568">
                        <w:rPr>
                          <w:rFonts w:ascii="Times New Roman" w:hAnsi="Times New Roman" w:cs="Times New Roman"/>
                          <w:sz w:val="28"/>
                          <w:szCs w:val="28"/>
                        </w:rPr>
                        <w:t xml:space="preserve">for the degree of </w:t>
                      </w:r>
                    </w:p>
                    <w:p w14:paraId="56269E51" w14:textId="23752827" w:rsidR="004009F0" w:rsidRPr="00AD0568" w:rsidRDefault="00D8055C" w:rsidP="00BC03A6">
                      <w:pPr>
                        <w:pStyle w:val="NoSpacing"/>
                        <w:spacing w:line="240" w:lineRule="auto"/>
                        <w:ind w:left="2160" w:firstLine="720"/>
                        <w:rPr>
                          <w:rFonts w:ascii="Times New Roman" w:hAnsi="Times New Roman" w:cs="Times New Roman"/>
                          <w:sz w:val="28"/>
                          <w:szCs w:val="28"/>
                        </w:rPr>
                      </w:pPr>
                      <w:r>
                        <w:rPr>
                          <w:rFonts w:ascii="Times New Roman" w:hAnsi="Times New Roman" w:cs="Times New Roman"/>
                          <w:sz w:val="28"/>
                          <w:szCs w:val="28"/>
                        </w:rPr>
                        <w:t xml:space="preserve">     </w:t>
                      </w:r>
                      <w:r w:rsidR="009561C8">
                        <w:rPr>
                          <w:rFonts w:ascii="Times New Roman" w:hAnsi="Times New Roman" w:cs="Times New Roman"/>
                          <w:sz w:val="28"/>
                          <w:szCs w:val="28"/>
                        </w:rPr>
                        <w:t xml:space="preserve">       </w:t>
                      </w:r>
                      <w:r w:rsidR="004009F0" w:rsidRPr="00AD0568">
                        <w:rPr>
                          <w:rFonts w:ascii="Times New Roman" w:hAnsi="Times New Roman" w:cs="Times New Roman"/>
                          <w:sz w:val="28"/>
                          <w:szCs w:val="28"/>
                        </w:rPr>
                        <w:t>Bachelor of Science (Honours) in</w:t>
                      </w:r>
                    </w:p>
                    <w:p w14:paraId="22946F8E" w14:textId="01D15059" w:rsidR="004009F0" w:rsidRDefault="00D8055C" w:rsidP="00BC03A6">
                      <w:pPr>
                        <w:pStyle w:val="NoSpacing"/>
                        <w:spacing w:line="240" w:lineRule="auto"/>
                        <w:ind w:left="2880"/>
                        <w:rPr>
                          <w:rFonts w:ascii="Times New Roman" w:hAnsi="Times New Roman" w:cs="Times New Roman"/>
                          <w:sz w:val="28"/>
                          <w:szCs w:val="28"/>
                        </w:rPr>
                      </w:pPr>
                      <w:r>
                        <w:rPr>
                          <w:rFonts w:ascii="Times New Roman" w:hAnsi="Times New Roman" w:cs="Times New Roman"/>
                          <w:sz w:val="28"/>
                          <w:szCs w:val="28"/>
                        </w:rPr>
                        <w:t xml:space="preserve">       </w:t>
                      </w:r>
                      <w:r w:rsidR="009561C8">
                        <w:rPr>
                          <w:rFonts w:ascii="Times New Roman" w:hAnsi="Times New Roman" w:cs="Times New Roman"/>
                          <w:sz w:val="28"/>
                          <w:szCs w:val="28"/>
                        </w:rPr>
                        <w:t xml:space="preserve">       </w:t>
                      </w:r>
                      <w:r w:rsidR="004009F0" w:rsidRPr="00AD0568">
                        <w:rPr>
                          <w:rFonts w:ascii="Times New Roman" w:hAnsi="Times New Roman" w:cs="Times New Roman"/>
                          <w:sz w:val="28"/>
                          <w:szCs w:val="28"/>
                        </w:rPr>
                        <w:t>Internet Systems Development</w:t>
                      </w:r>
                      <w:r w:rsidR="004009F0">
                        <w:rPr>
                          <w:rFonts w:ascii="Times New Roman" w:hAnsi="Times New Roman" w:cs="Times New Roman"/>
                          <w:sz w:val="28"/>
                          <w:szCs w:val="28"/>
                        </w:rPr>
                        <w:t>.</w:t>
                      </w:r>
                    </w:p>
                    <w:p w14:paraId="12778756" w14:textId="77777777" w:rsidR="004009F0" w:rsidRDefault="004009F0" w:rsidP="001F6276">
                      <w:pPr>
                        <w:pStyle w:val="NoSpacing"/>
                        <w:rPr>
                          <w:rFonts w:ascii="Times New Roman" w:hAnsi="Times New Roman" w:cs="Times New Roman"/>
                          <w:sz w:val="28"/>
                          <w:szCs w:val="28"/>
                        </w:rPr>
                      </w:pPr>
                    </w:p>
                    <w:p w14:paraId="0E8FAD2F" w14:textId="3B9C33F3" w:rsidR="004009F0" w:rsidRDefault="004009F0" w:rsidP="002A7F09">
                      <w:pPr>
                        <w:pStyle w:val="NoSpacing"/>
                        <w:spacing w:line="360" w:lineRule="auto"/>
                        <w:ind w:left="2880"/>
                        <w:rPr>
                          <w:rFonts w:ascii="Times New Roman" w:hAnsi="Times New Roman" w:cs="Times New Roman"/>
                          <w:sz w:val="28"/>
                          <w:szCs w:val="28"/>
                        </w:rPr>
                      </w:pPr>
                      <w:r>
                        <w:rPr>
                          <w:rFonts w:ascii="Times New Roman" w:hAnsi="Times New Roman" w:cs="Times New Roman"/>
                          <w:sz w:val="28"/>
                          <w:szCs w:val="28"/>
                        </w:rPr>
                        <w:tab/>
                        <w:t xml:space="preserve">        </w:t>
                      </w:r>
                      <w:r w:rsidR="00D35B43">
                        <w:rPr>
                          <w:rFonts w:ascii="Times New Roman" w:hAnsi="Times New Roman" w:cs="Times New Roman"/>
                          <w:sz w:val="28"/>
                          <w:szCs w:val="28"/>
                        </w:rPr>
                        <w:t xml:space="preserve">      </w:t>
                      </w:r>
                      <w:r>
                        <w:rPr>
                          <w:rFonts w:ascii="Times New Roman" w:hAnsi="Times New Roman" w:cs="Times New Roman"/>
                          <w:sz w:val="28"/>
                          <w:szCs w:val="28"/>
                        </w:rPr>
                        <w:t xml:space="preserve"> Supervised by:</w:t>
                      </w:r>
                    </w:p>
                    <w:p w14:paraId="38F3ADBB" w14:textId="6F28A2B1" w:rsidR="004009F0" w:rsidRDefault="004009F0" w:rsidP="002A7F09">
                      <w:pPr>
                        <w:pStyle w:val="NoSpacing"/>
                        <w:spacing w:line="360" w:lineRule="auto"/>
                        <w:ind w:left="2880" w:firstLine="720"/>
                        <w:rPr>
                          <w:rFonts w:ascii="Times New Roman" w:hAnsi="Times New Roman" w:cs="Times New Roman"/>
                          <w:sz w:val="28"/>
                          <w:szCs w:val="28"/>
                        </w:rPr>
                      </w:pPr>
                      <w:r>
                        <w:rPr>
                          <w:rFonts w:ascii="Times New Roman" w:hAnsi="Times New Roman" w:cs="Times New Roman"/>
                          <w:sz w:val="28"/>
                          <w:szCs w:val="28"/>
                        </w:rPr>
                        <w:t xml:space="preserve">      </w:t>
                      </w:r>
                      <w:r w:rsidR="00D35B43">
                        <w:rPr>
                          <w:rFonts w:ascii="Times New Roman" w:hAnsi="Times New Roman" w:cs="Times New Roman"/>
                          <w:sz w:val="28"/>
                          <w:szCs w:val="28"/>
                        </w:rPr>
                        <w:t xml:space="preserve">      </w:t>
                      </w:r>
                      <w:r>
                        <w:rPr>
                          <w:rFonts w:ascii="Times New Roman" w:hAnsi="Times New Roman" w:cs="Times New Roman"/>
                          <w:sz w:val="28"/>
                          <w:szCs w:val="28"/>
                        </w:rPr>
                        <w:t xml:space="preserve">  Pamela O’Brien</w:t>
                      </w:r>
                    </w:p>
                    <w:p w14:paraId="5904329C" w14:textId="1D0CE93D" w:rsidR="004009F0" w:rsidRDefault="004009F0" w:rsidP="00060882">
                      <w:pPr>
                        <w:pStyle w:val="NoSpacing"/>
                        <w:rPr>
                          <w:rFonts w:ascii="Times New Roman" w:hAnsi="Times New Roman" w:cs="Times New Roman"/>
                          <w:sz w:val="28"/>
                          <w:szCs w:val="28"/>
                        </w:rPr>
                      </w:pPr>
                    </w:p>
                    <w:p w14:paraId="135C87E1" w14:textId="77777777" w:rsidR="004009F0" w:rsidRDefault="004009F0" w:rsidP="00060882">
                      <w:pPr>
                        <w:pStyle w:val="NoSpacing"/>
                        <w:rPr>
                          <w:rFonts w:ascii="Times New Roman" w:hAnsi="Times New Roman" w:cs="Times New Roman"/>
                          <w:sz w:val="28"/>
                          <w:szCs w:val="28"/>
                        </w:rPr>
                      </w:pPr>
                    </w:p>
                    <w:p w14:paraId="1765917A" w14:textId="5E90B53F" w:rsidR="004009F0" w:rsidRDefault="004009F0" w:rsidP="00060882">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775CA79C" w14:textId="4170946B" w:rsidR="004009F0" w:rsidRDefault="004009F0" w:rsidP="00060882">
                      <w:pPr>
                        <w:pStyle w:val="NoSpacing"/>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12B5EB29" wp14:editId="476FFFB0">
                            <wp:extent cx="2265528" cy="1251585"/>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2302385" cy="1271946"/>
                                    </a:xfrm>
                                    <a:prstGeom prst="rect">
                                      <a:avLst/>
                                    </a:prstGeom>
                                  </pic:spPr>
                                </pic:pic>
                              </a:graphicData>
                            </a:graphic>
                          </wp:inline>
                        </w:drawing>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Month/Year</w:t>
                      </w:r>
                    </w:p>
                    <w:p w14:paraId="38971338" w14:textId="77777777" w:rsidR="004009F0" w:rsidRDefault="004009F0" w:rsidP="004F015A">
                      <w:pPr>
                        <w:pStyle w:val="NoSpacing"/>
                        <w:ind w:left="2880" w:firstLine="720"/>
                        <w:rPr>
                          <w:rFonts w:ascii="Times New Roman" w:hAnsi="Times New Roman" w:cs="Times New Roman"/>
                          <w:sz w:val="28"/>
                          <w:szCs w:val="28"/>
                        </w:rPr>
                      </w:pPr>
                    </w:p>
                    <w:p w14:paraId="16C91573" w14:textId="77777777" w:rsidR="004009F0" w:rsidRDefault="004009F0" w:rsidP="004F015A">
                      <w:pPr>
                        <w:pStyle w:val="NoSpacing"/>
                        <w:ind w:left="2880" w:firstLine="720"/>
                        <w:rPr>
                          <w:rFonts w:ascii="Times New Roman" w:hAnsi="Times New Roman" w:cs="Times New Roman"/>
                          <w:sz w:val="28"/>
                          <w:szCs w:val="28"/>
                        </w:rPr>
                      </w:pPr>
                    </w:p>
                    <w:p w14:paraId="3B48A8E8" w14:textId="77777777" w:rsidR="004009F0" w:rsidRDefault="004009F0" w:rsidP="004F015A">
                      <w:pPr>
                        <w:pStyle w:val="NoSpacing"/>
                        <w:ind w:left="2880" w:firstLine="720"/>
                        <w:rPr>
                          <w:rFonts w:ascii="Times New Roman" w:hAnsi="Times New Roman" w:cs="Times New Roman"/>
                          <w:sz w:val="28"/>
                          <w:szCs w:val="28"/>
                        </w:rPr>
                      </w:pPr>
                    </w:p>
                    <w:p w14:paraId="6D8494BC" w14:textId="77777777" w:rsidR="004009F0" w:rsidRDefault="004009F0" w:rsidP="004F015A">
                      <w:pPr>
                        <w:pStyle w:val="NoSpacing"/>
                        <w:ind w:left="2880" w:firstLine="720"/>
                        <w:rPr>
                          <w:rFonts w:ascii="Times New Roman" w:hAnsi="Times New Roman" w:cs="Times New Roman"/>
                          <w:sz w:val="28"/>
                          <w:szCs w:val="28"/>
                        </w:rPr>
                      </w:pPr>
                    </w:p>
                    <w:p w14:paraId="124AE2F1" w14:textId="77777777" w:rsidR="004009F0" w:rsidRDefault="004009F0" w:rsidP="004F015A">
                      <w:pPr>
                        <w:pStyle w:val="NoSpacing"/>
                        <w:ind w:left="2880" w:firstLine="720"/>
                        <w:rPr>
                          <w:rFonts w:ascii="Times New Roman" w:hAnsi="Times New Roman" w:cs="Times New Roman"/>
                          <w:sz w:val="28"/>
                          <w:szCs w:val="28"/>
                        </w:rPr>
                      </w:pPr>
                    </w:p>
                    <w:p w14:paraId="5DF0E7BA" w14:textId="77777777" w:rsidR="004009F0" w:rsidRDefault="004009F0" w:rsidP="004F015A">
                      <w:pPr>
                        <w:pStyle w:val="NoSpacing"/>
                        <w:ind w:left="2880" w:firstLine="720"/>
                        <w:rPr>
                          <w:rFonts w:ascii="Times New Roman" w:hAnsi="Times New Roman" w:cs="Times New Roman"/>
                          <w:sz w:val="28"/>
                          <w:szCs w:val="28"/>
                        </w:rPr>
                      </w:pPr>
                    </w:p>
                    <w:p w14:paraId="7DF6C2E7" w14:textId="77777777" w:rsidR="004009F0" w:rsidRDefault="004009F0" w:rsidP="004F015A">
                      <w:pPr>
                        <w:pStyle w:val="NoSpacing"/>
                        <w:ind w:left="2880" w:firstLine="720"/>
                        <w:rPr>
                          <w:rFonts w:ascii="Times New Roman" w:hAnsi="Times New Roman" w:cs="Times New Roman"/>
                          <w:sz w:val="28"/>
                          <w:szCs w:val="28"/>
                        </w:rPr>
                      </w:pPr>
                    </w:p>
                    <w:p w14:paraId="7EA00D2D" w14:textId="77777777" w:rsidR="004009F0" w:rsidRDefault="004009F0" w:rsidP="004F015A">
                      <w:pPr>
                        <w:pStyle w:val="NoSpacing"/>
                        <w:ind w:left="2880" w:firstLine="720"/>
                        <w:rPr>
                          <w:rFonts w:ascii="Times New Roman" w:hAnsi="Times New Roman" w:cs="Times New Roman"/>
                          <w:sz w:val="28"/>
                          <w:szCs w:val="28"/>
                        </w:rPr>
                      </w:pPr>
                    </w:p>
                    <w:p w14:paraId="5D2681E3" w14:textId="77777777" w:rsidR="004009F0" w:rsidRDefault="004009F0" w:rsidP="004F015A">
                      <w:pPr>
                        <w:pStyle w:val="NoSpacing"/>
                        <w:ind w:left="2880" w:firstLine="720"/>
                        <w:rPr>
                          <w:rFonts w:ascii="Times New Roman" w:hAnsi="Times New Roman" w:cs="Times New Roman"/>
                          <w:sz w:val="28"/>
                          <w:szCs w:val="28"/>
                        </w:rPr>
                      </w:pPr>
                    </w:p>
                    <w:p w14:paraId="2951DC20" w14:textId="77777777" w:rsidR="004009F0" w:rsidRDefault="004009F0" w:rsidP="004F015A">
                      <w:pPr>
                        <w:pStyle w:val="NoSpacing"/>
                        <w:ind w:left="2880" w:firstLine="720"/>
                        <w:rPr>
                          <w:rFonts w:ascii="Times New Roman" w:hAnsi="Times New Roman" w:cs="Times New Roman"/>
                          <w:sz w:val="28"/>
                          <w:szCs w:val="28"/>
                        </w:rPr>
                      </w:pPr>
                      <w:r>
                        <w:rPr>
                          <w:rFonts w:ascii="Times New Roman" w:hAnsi="Times New Roman" w:cs="Times New Roman"/>
                          <w:sz w:val="28"/>
                          <w:szCs w:val="28"/>
                        </w:rPr>
                        <w:t xml:space="preserve">                                                      </w:t>
                      </w:r>
                    </w:p>
                    <w:p w14:paraId="4476785D" w14:textId="77777777" w:rsidR="004009F0" w:rsidRDefault="004009F0" w:rsidP="004F015A">
                      <w:pPr>
                        <w:pStyle w:val="NoSpacing"/>
                        <w:ind w:left="2880" w:firstLine="720"/>
                        <w:rPr>
                          <w:rFonts w:ascii="Times New Roman" w:hAnsi="Times New Roman" w:cs="Times New Roman"/>
                          <w:sz w:val="28"/>
                          <w:szCs w:val="28"/>
                        </w:rPr>
                      </w:pPr>
                    </w:p>
                    <w:p w14:paraId="0FF45F3B" w14:textId="77777777" w:rsidR="004009F0" w:rsidRDefault="004009F0" w:rsidP="004F015A">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14:paraId="2CF60CF0" w14:textId="77777777" w:rsidR="004009F0" w:rsidRDefault="004009F0" w:rsidP="004F015A">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t xml:space="preserve">                                     </w:t>
                      </w:r>
                    </w:p>
                    <w:p w14:paraId="765B16FF" w14:textId="77777777" w:rsidR="004009F0" w:rsidRPr="00AD0568" w:rsidRDefault="004009F0" w:rsidP="004F015A">
                      <w:pPr>
                        <w:pStyle w:val="NoSpacing"/>
                        <w:rPr>
                          <w:rFonts w:ascii="Times New Roman" w:hAnsi="Times New Roman" w:cs="Times New Roman"/>
                          <w:noProof/>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2A047684" wp14:editId="08437921">
                            <wp:extent cx="2725037" cy="1038225"/>
                            <wp:effectExtent l="0" t="0" r="0" b="0"/>
                            <wp:docPr id="4" name="Picture 4" descr="A picture containing lamp,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T Information Tech Logo.png"/>
                                    <pic:cNvPicPr/>
                                  </pic:nvPicPr>
                                  <pic:blipFill>
                                    <a:blip r:embed="rId11">
                                      <a:extLst>
                                        <a:ext uri="{28A0092B-C50C-407E-A947-70E740481C1C}">
                                          <a14:useLocalDpi xmlns:a14="http://schemas.microsoft.com/office/drawing/2010/main" val="0"/>
                                        </a:ext>
                                      </a:extLst>
                                    </a:blip>
                                    <a:stretch>
                                      <a:fillRect/>
                                    </a:stretch>
                                  </pic:blipFill>
                                  <pic:spPr>
                                    <a:xfrm>
                                      <a:off x="0" y="0"/>
                                      <a:ext cx="2760124" cy="1051593"/>
                                    </a:xfrm>
                                    <a:prstGeom prst="rect">
                                      <a:avLst/>
                                    </a:prstGeom>
                                  </pic:spPr>
                                </pic:pic>
                              </a:graphicData>
                            </a:graphic>
                          </wp:inline>
                        </w:drawing>
                      </w:r>
                      <w:r>
                        <w:rPr>
                          <w:rFonts w:ascii="Times New Roman" w:hAnsi="Times New Roman" w:cs="Times New Roman"/>
                          <w:sz w:val="28"/>
                          <w:szCs w:val="28"/>
                        </w:rPr>
                        <w:t xml:space="preserve">                                    April, 2020</w:t>
                      </w:r>
                    </w:p>
                  </w:txbxContent>
                </v:textbox>
                <w10:wrap anchorx="margin"/>
              </v:shape>
            </w:pict>
          </mc:Fallback>
        </mc:AlternateContent>
      </w:r>
      <w:r w:rsidR="004F015A" w:rsidRPr="00F369C8">
        <w:rPr>
          <w:rFonts w:cstheme="minorHAnsi"/>
          <w:b/>
        </w:rPr>
        <w:br w:type="page"/>
      </w:r>
    </w:p>
    <w:p w14:paraId="0B8146DD" w14:textId="77777777" w:rsidR="00BA4C21" w:rsidRDefault="00BA4C21" w:rsidP="0039098D">
      <w:pPr>
        <w:pStyle w:val="Heading1"/>
        <w:numPr>
          <w:ilvl w:val="0"/>
          <w:numId w:val="0"/>
        </w:numPr>
        <w:sectPr w:rsidR="00BA4C21" w:rsidSect="000C02C0">
          <w:headerReference w:type="default" r:id="rId12"/>
          <w:footerReference w:type="default" r:id="rId13"/>
          <w:headerReference w:type="first" r:id="rId14"/>
          <w:footerReference w:type="first" r:id="rId15"/>
          <w:footnotePr>
            <w:pos w:val="beneathText"/>
          </w:footnotePr>
          <w:pgSz w:w="12240" w:h="15840"/>
          <w:pgMar w:top="1440" w:right="1440" w:bottom="1440" w:left="1440" w:header="720" w:footer="720" w:gutter="0"/>
          <w:pgNumType w:fmt="lowerRoman"/>
          <w:cols w:space="720"/>
          <w:titlePg/>
          <w:docGrid w:linePitch="360"/>
          <w15:footnoteColumns w:val="1"/>
        </w:sectPr>
      </w:pPr>
    </w:p>
    <w:p w14:paraId="7559B224" w14:textId="6CB7B93A" w:rsidR="008521E7" w:rsidRPr="00777759" w:rsidRDefault="008521E7" w:rsidP="00777759">
      <w:pPr>
        <w:pStyle w:val="Heading1"/>
        <w:numPr>
          <w:ilvl w:val="0"/>
          <w:numId w:val="0"/>
        </w:numPr>
        <w:ind w:left="432" w:hanging="432"/>
      </w:pPr>
      <w:bookmarkStart w:id="0" w:name="_Toc92365903"/>
      <w:r w:rsidRPr="00777759">
        <w:lastRenderedPageBreak/>
        <w:t xml:space="preserve">Ethical </w:t>
      </w:r>
      <w:r w:rsidRPr="00777759">
        <w:rPr>
          <w:rStyle w:val="Heading1Char"/>
          <w:b/>
          <w:bCs/>
        </w:rPr>
        <w:t>Declaration</w:t>
      </w:r>
      <w:r w:rsidRPr="00777759">
        <w:t>:</w:t>
      </w:r>
      <w:bookmarkEnd w:id="0"/>
    </w:p>
    <w:p w14:paraId="3C469EBD" w14:textId="77777777" w:rsidR="001E4F74" w:rsidRPr="00F369C8" w:rsidRDefault="001E4F74" w:rsidP="00F369C8">
      <w:pPr>
        <w:spacing w:line="360" w:lineRule="auto"/>
        <w:ind w:firstLine="0"/>
        <w:rPr>
          <w:rFonts w:cstheme="minorHAnsi"/>
        </w:rPr>
      </w:pPr>
      <w:r w:rsidRPr="00F369C8">
        <w:rPr>
          <w:rFonts w:cstheme="minorHAnsi"/>
        </w:rPr>
        <w:t>I declare that this project and document is wholly my own work except where I have made explicit reference to the work of others. I have read the Department of Information Technology Final Year Project guidelines and relevant institutional regulations, and hereby declare that this document is in line with these requirements.</w:t>
      </w:r>
    </w:p>
    <w:p w14:paraId="7C4493EB" w14:textId="77777777" w:rsidR="001E4F74" w:rsidRPr="00F369C8" w:rsidRDefault="001E4F74" w:rsidP="00F369C8">
      <w:pPr>
        <w:spacing w:line="360" w:lineRule="auto"/>
        <w:rPr>
          <w:rFonts w:cstheme="minorHAnsi"/>
        </w:rPr>
      </w:pPr>
    </w:p>
    <w:p w14:paraId="5424EBE6" w14:textId="52CD6D6F" w:rsidR="001E4F74" w:rsidRPr="00F369C8" w:rsidRDefault="001E4F74" w:rsidP="00F369C8">
      <w:pPr>
        <w:spacing w:line="360" w:lineRule="auto"/>
        <w:ind w:firstLine="0"/>
        <w:rPr>
          <w:rFonts w:cstheme="minorHAnsi"/>
        </w:rPr>
      </w:pPr>
      <w:r w:rsidRPr="00F369C8">
        <w:rPr>
          <w:rFonts w:cstheme="minorHAnsi"/>
        </w:rPr>
        <w:t xml:space="preserve">I have discussed, agreed, and completed with whatever confidentiality or anonymity terms of reference were deemed appropriate by those participating in the research and dealt appropriately with any other ethical matters arising, in line with the </w:t>
      </w:r>
      <w:r w:rsidR="00F37FA0">
        <w:rPr>
          <w:rFonts w:cstheme="minorHAnsi"/>
        </w:rPr>
        <w:t>TUS</w:t>
      </w:r>
      <w:r w:rsidRPr="00F369C8">
        <w:rPr>
          <w:rFonts w:cstheme="minorHAnsi"/>
        </w:rPr>
        <w:t xml:space="preserve"> Research Ethics Guidelines for Undergraduate and Taught Postgraduate Programmes policy document.</w:t>
      </w:r>
    </w:p>
    <w:p w14:paraId="277AAEF9" w14:textId="77777777" w:rsidR="001E4F74" w:rsidRPr="00F369C8" w:rsidRDefault="001E4F74" w:rsidP="00F369C8">
      <w:pPr>
        <w:spacing w:line="360" w:lineRule="auto"/>
        <w:rPr>
          <w:rFonts w:cstheme="minorHAnsi"/>
        </w:rPr>
      </w:pPr>
    </w:p>
    <w:p w14:paraId="289746D2" w14:textId="77777777" w:rsidR="001E4F74" w:rsidRPr="00F369C8" w:rsidRDefault="001E4F74" w:rsidP="00F369C8">
      <w:pPr>
        <w:spacing w:line="360" w:lineRule="auto"/>
        <w:ind w:firstLine="0"/>
        <w:rPr>
          <w:rFonts w:cstheme="minorHAnsi"/>
        </w:rPr>
      </w:pPr>
      <w:r w:rsidRPr="00F369C8">
        <w:rPr>
          <w:rFonts w:cstheme="minorHAnsi"/>
        </w:rPr>
        <w:t xml:space="preserve">_________________________                                                    __________________                                        </w:t>
      </w:r>
    </w:p>
    <w:p w14:paraId="4E84C140" w14:textId="2E01F7D9" w:rsidR="001E4F74" w:rsidRPr="00F369C8" w:rsidRDefault="009E7AF8" w:rsidP="00F369C8">
      <w:pPr>
        <w:spacing w:line="360" w:lineRule="auto"/>
        <w:ind w:firstLine="0"/>
        <w:rPr>
          <w:rFonts w:cstheme="minorHAnsi"/>
        </w:rPr>
      </w:pPr>
      <w:r w:rsidRPr="00F369C8">
        <w:rPr>
          <w:rFonts w:cstheme="minorHAnsi"/>
        </w:rPr>
        <w:t>Fyaz Qadir Ahmed Ikram</w:t>
      </w:r>
      <w:r w:rsidR="001E4F74" w:rsidRPr="00F369C8">
        <w:rPr>
          <w:rFonts w:cstheme="minorHAnsi"/>
        </w:rPr>
        <w:tab/>
      </w:r>
      <w:r w:rsidR="001E4F74" w:rsidRPr="00F369C8">
        <w:rPr>
          <w:rFonts w:cstheme="minorHAnsi"/>
        </w:rPr>
        <w:tab/>
      </w:r>
      <w:r w:rsidR="001E4F74" w:rsidRPr="00F369C8">
        <w:rPr>
          <w:rFonts w:cstheme="minorHAnsi"/>
        </w:rPr>
        <w:tab/>
      </w:r>
      <w:r w:rsidR="001E4F74" w:rsidRPr="00F369C8">
        <w:rPr>
          <w:rFonts w:cstheme="minorHAnsi"/>
        </w:rPr>
        <w:tab/>
      </w:r>
      <w:r w:rsidR="001E4F74" w:rsidRPr="00F369C8">
        <w:rPr>
          <w:rFonts w:cstheme="minorHAnsi"/>
        </w:rPr>
        <w:tab/>
        <w:t xml:space="preserve">      </w:t>
      </w:r>
      <w:r w:rsidR="006A72C0" w:rsidRPr="00F369C8">
        <w:rPr>
          <w:rFonts w:cstheme="minorHAnsi"/>
        </w:rPr>
        <w:t>[</w:t>
      </w:r>
      <w:r w:rsidR="009C7BA5" w:rsidRPr="00F369C8">
        <w:rPr>
          <w:rFonts w:cstheme="minorHAnsi"/>
        </w:rPr>
        <w:t>Date</w:t>
      </w:r>
      <w:r w:rsidR="006A72C0" w:rsidRPr="00F369C8">
        <w:rPr>
          <w:rFonts w:cstheme="minorHAnsi"/>
        </w:rPr>
        <w:t>]</w:t>
      </w:r>
    </w:p>
    <w:p w14:paraId="1824B052" w14:textId="152A0FC2" w:rsidR="00943EFB" w:rsidRPr="00F369C8" w:rsidRDefault="00943EFB" w:rsidP="00F369C8">
      <w:pPr>
        <w:spacing w:line="360" w:lineRule="auto"/>
        <w:rPr>
          <w:rFonts w:cstheme="minorHAnsi"/>
          <w:b/>
        </w:rPr>
      </w:pPr>
      <w:r w:rsidRPr="00F369C8">
        <w:rPr>
          <w:rFonts w:cstheme="minorHAnsi"/>
          <w:b/>
        </w:rPr>
        <w:br w:type="page"/>
      </w:r>
    </w:p>
    <w:p w14:paraId="528D03AB" w14:textId="77777777" w:rsidR="00943EFB" w:rsidRPr="00F369C8" w:rsidRDefault="00943EFB" w:rsidP="00836FD7">
      <w:pPr>
        <w:pStyle w:val="Heading1"/>
        <w:numPr>
          <w:ilvl w:val="0"/>
          <w:numId w:val="0"/>
        </w:numPr>
        <w:ind w:left="432" w:hanging="432"/>
        <w:rPr>
          <w:rFonts w:cstheme="minorHAnsi"/>
          <w:b w:val="0"/>
          <w:bCs w:val="0"/>
        </w:rPr>
      </w:pPr>
      <w:bookmarkStart w:id="1" w:name="_Toc92365904"/>
      <w:r w:rsidRPr="00F369C8">
        <w:lastRenderedPageBreak/>
        <w:t>Acknowledgements</w:t>
      </w:r>
      <w:bookmarkEnd w:id="1"/>
    </w:p>
    <w:p w14:paraId="4C9168D2" w14:textId="50B74374" w:rsidR="00042B8B" w:rsidRPr="00F369C8" w:rsidRDefault="00C87112" w:rsidP="00F369C8">
      <w:pPr>
        <w:spacing w:line="360" w:lineRule="auto"/>
        <w:ind w:firstLine="0"/>
        <w:jc w:val="both"/>
        <w:rPr>
          <w:rFonts w:cstheme="minorHAnsi"/>
        </w:rPr>
      </w:pPr>
      <w:r w:rsidRPr="00F369C8">
        <w:rPr>
          <w:rFonts w:cstheme="minorHAnsi"/>
        </w:rPr>
        <w:t xml:space="preserve">I would like to thank my supervisor, </w:t>
      </w:r>
      <w:r w:rsidR="00042B8B" w:rsidRPr="00F369C8">
        <w:rPr>
          <w:rFonts w:cstheme="minorHAnsi"/>
        </w:rPr>
        <w:t>Pamela O’Brien</w:t>
      </w:r>
      <w:r w:rsidRPr="00F369C8">
        <w:rPr>
          <w:rFonts w:cstheme="minorHAnsi"/>
        </w:rPr>
        <w:t xml:space="preserve">, for giving me the opportunity to undertake this project. </w:t>
      </w:r>
      <w:r w:rsidR="00817919" w:rsidRPr="00F369C8">
        <w:rPr>
          <w:rFonts w:cstheme="minorHAnsi"/>
        </w:rPr>
        <w:t>Her</w:t>
      </w:r>
      <w:r w:rsidRPr="00F369C8">
        <w:rPr>
          <w:rFonts w:cstheme="minorHAnsi"/>
        </w:rPr>
        <w:t xml:space="preserve"> constant support and guidance </w:t>
      </w:r>
      <w:r w:rsidR="00027083" w:rsidRPr="00F369C8">
        <w:rPr>
          <w:rFonts w:cstheme="minorHAnsi"/>
        </w:rPr>
        <w:t>were</w:t>
      </w:r>
      <w:r w:rsidRPr="00F369C8">
        <w:rPr>
          <w:rFonts w:cstheme="minorHAnsi"/>
        </w:rPr>
        <w:t xml:space="preserve"> an invaluable resource throughout the project. </w:t>
      </w:r>
    </w:p>
    <w:p w14:paraId="20D9982D" w14:textId="77777777" w:rsidR="00042B8B" w:rsidRPr="00F369C8" w:rsidRDefault="00042B8B" w:rsidP="00F369C8">
      <w:pPr>
        <w:spacing w:line="360" w:lineRule="auto"/>
        <w:ind w:firstLine="0"/>
        <w:jc w:val="both"/>
        <w:rPr>
          <w:rFonts w:cstheme="minorHAnsi"/>
        </w:rPr>
      </w:pPr>
    </w:p>
    <w:p w14:paraId="0181360B" w14:textId="6C51D716" w:rsidR="00CC3E51" w:rsidRPr="00F369C8" w:rsidRDefault="00C87112" w:rsidP="00F369C8">
      <w:pPr>
        <w:spacing w:line="360" w:lineRule="auto"/>
        <w:ind w:firstLine="0"/>
        <w:jc w:val="both"/>
        <w:rPr>
          <w:rFonts w:cstheme="minorHAnsi"/>
        </w:rPr>
      </w:pPr>
      <w:r w:rsidRPr="00F369C8">
        <w:rPr>
          <w:rFonts w:cstheme="minorHAnsi"/>
        </w:rPr>
        <w:t xml:space="preserve">I would also like to thank my friends and classmates for all the help and support they have given me during this project and over the past four years. </w:t>
      </w:r>
    </w:p>
    <w:p w14:paraId="4C18557E" w14:textId="77777777" w:rsidR="008A7FC8" w:rsidRPr="00F369C8" w:rsidRDefault="008A7FC8" w:rsidP="00F369C8">
      <w:pPr>
        <w:spacing w:line="360" w:lineRule="auto"/>
        <w:ind w:firstLine="0"/>
        <w:jc w:val="both"/>
        <w:rPr>
          <w:rFonts w:cstheme="minorHAnsi"/>
        </w:rPr>
      </w:pPr>
    </w:p>
    <w:p w14:paraId="2003B3FD" w14:textId="5A999361" w:rsidR="00056E00" w:rsidRPr="00F369C8" w:rsidRDefault="00042B8B" w:rsidP="00F369C8">
      <w:pPr>
        <w:spacing w:line="360" w:lineRule="auto"/>
        <w:ind w:firstLine="0"/>
        <w:jc w:val="both"/>
        <w:rPr>
          <w:rFonts w:cstheme="minorHAnsi"/>
        </w:rPr>
      </w:pPr>
      <w:r w:rsidRPr="00F369C8">
        <w:rPr>
          <w:rFonts w:cstheme="minorHAnsi"/>
        </w:rPr>
        <w:t>Finally,</w:t>
      </w:r>
      <w:r w:rsidR="00C87112" w:rsidRPr="00F369C8">
        <w:rPr>
          <w:rFonts w:cstheme="minorHAnsi"/>
        </w:rPr>
        <w:t xml:space="preserve"> I would like to thank my parents</w:t>
      </w:r>
      <w:r w:rsidR="00FD3914">
        <w:rPr>
          <w:rFonts w:cstheme="minorHAnsi"/>
        </w:rPr>
        <w:t xml:space="preserve"> and my sister</w:t>
      </w:r>
      <w:r w:rsidR="00C87112" w:rsidRPr="00F369C8">
        <w:rPr>
          <w:rFonts w:cstheme="minorHAnsi"/>
        </w:rPr>
        <w:t xml:space="preserve">, </w:t>
      </w:r>
      <w:r w:rsidR="00B26CF5" w:rsidRPr="00F369C8">
        <w:rPr>
          <w:rFonts w:cstheme="minorHAnsi"/>
        </w:rPr>
        <w:t>Ikram</w:t>
      </w:r>
      <w:r w:rsidR="00CA460A">
        <w:rPr>
          <w:rFonts w:cstheme="minorHAnsi"/>
        </w:rPr>
        <w:t xml:space="preserve">, </w:t>
      </w:r>
      <w:r w:rsidR="00B26CF5" w:rsidRPr="00F369C8">
        <w:rPr>
          <w:rFonts w:cstheme="minorHAnsi"/>
        </w:rPr>
        <w:t>Nilofar</w:t>
      </w:r>
      <w:r w:rsidR="00C87112" w:rsidRPr="00F369C8">
        <w:rPr>
          <w:rFonts w:cstheme="minorHAnsi"/>
        </w:rPr>
        <w:t>,</w:t>
      </w:r>
      <w:r w:rsidR="00CA460A">
        <w:rPr>
          <w:rFonts w:cstheme="minorHAnsi"/>
        </w:rPr>
        <w:t xml:space="preserve"> and Safaa</w:t>
      </w:r>
      <w:r w:rsidR="00C87112" w:rsidRPr="00F369C8">
        <w:rPr>
          <w:rFonts w:cstheme="minorHAnsi"/>
        </w:rPr>
        <w:t xml:space="preserve"> who have been great to me throughout my whole life, and without whom none of this would have been possible.</w:t>
      </w:r>
      <w:r w:rsidR="00CC3E51" w:rsidRPr="00F369C8">
        <w:rPr>
          <w:rFonts w:cstheme="minorHAnsi"/>
        </w:rPr>
        <w:t xml:space="preserve"> </w:t>
      </w:r>
      <w:r w:rsidR="00056E00" w:rsidRPr="00F369C8">
        <w:rPr>
          <w:rFonts w:cstheme="minorHAnsi"/>
          <w:b/>
        </w:rPr>
        <w:br w:type="page"/>
      </w:r>
    </w:p>
    <w:p w14:paraId="491CB5EB" w14:textId="77777777" w:rsidR="00056E00" w:rsidRPr="00F369C8" w:rsidRDefault="00056E00" w:rsidP="00693C52">
      <w:pPr>
        <w:pStyle w:val="Heading1"/>
        <w:numPr>
          <w:ilvl w:val="0"/>
          <w:numId w:val="0"/>
        </w:numPr>
        <w:ind w:left="432" w:hanging="432"/>
        <w:rPr>
          <w:rFonts w:cstheme="minorHAnsi"/>
          <w:b w:val="0"/>
          <w:bCs w:val="0"/>
        </w:rPr>
      </w:pPr>
      <w:bookmarkStart w:id="2" w:name="_Toc92365905"/>
      <w:r w:rsidRPr="00F369C8">
        <w:lastRenderedPageBreak/>
        <w:t>Abstract</w:t>
      </w:r>
      <w:bookmarkEnd w:id="2"/>
    </w:p>
    <w:p w14:paraId="6944AD9B" w14:textId="73D44E5C" w:rsidR="00863973" w:rsidRPr="00F369C8" w:rsidRDefault="006A71E2" w:rsidP="00F369C8">
      <w:pPr>
        <w:spacing w:line="360" w:lineRule="auto"/>
        <w:ind w:firstLine="0"/>
        <w:jc w:val="both"/>
        <w:rPr>
          <w:rFonts w:cstheme="minorHAnsi"/>
          <w:b/>
        </w:rPr>
      </w:pPr>
      <w:r w:rsidRPr="00F369C8">
        <w:rPr>
          <w:rFonts w:cstheme="minorHAnsi"/>
        </w:rPr>
        <w:t xml:space="preserve">For the Final Year Project, </w:t>
      </w:r>
      <w:r w:rsidR="00F132C8" w:rsidRPr="00F369C8">
        <w:rPr>
          <w:rFonts w:cstheme="minorHAnsi"/>
        </w:rPr>
        <w:t>the</w:t>
      </w:r>
      <w:r w:rsidRPr="00F369C8">
        <w:rPr>
          <w:rFonts w:cstheme="minorHAnsi"/>
        </w:rPr>
        <w:t xml:space="preserve"> author has looked at the problem of social isolation and loneliness with people with intellectual and physical disabilities and decided to create a mobile application to have a buddy system wherein two parties (Buddies and people with disabilities) could interact and socialize with one another (Tough et al., 2017) (“Sage Journals”, 2021) (Anderson, 2021) (Hodapp, 2020) (Raising Children Network, 2021).However, currently there are many e-buddy services online, but they all communicate via email, which in this day and age, is a lengthy process and could be very inefficient. All these services also do not provide any type of mobile application for buddying these types of parties. That is why the author has decided to create a Realtime Mobile Application which will help and assist people with various disabilities to overcome their solitude and loneliness and help them interact with peers or buddies on the mobile application. Any person (with or without disability) will be able to register themselves as a user and either get assistance or register as a buddy. Whenever a user register, they will be able to create a diary for availability to pair up with a buddy, which will get stored in a Realtime database. The app will also automatically gather the user’s location from the geo location service API, which will allow both parties to arrange an appointment to meet up with the respective parties. The app would also incorporate a chat area for both parties to communicate between each other via text, or call.</w:t>
      </w:r>
      <w:r w:rsidR="008B2D64" w:rsidRPr="00F369C8">
        <w:rPr>
          <w:rFonts w:cstheme="minorHAnsi"/>
          <w:b/>
        </w:rPr>
        <w:br w:type="page"/>
      </w:r>
    </w:p>
    <w:sdt>
      <w:sdtPr>
        <w:rPr>
          <w:rFonts w:asciiTheme="minorHAnsi" w:eastAsiaTheme="minorEastAsia" w:hAnsiTheme="minorHAnsi" w:cstheme="minorHAnsi"/>
          <w:b w:val="0"/>
          <w:szCs w:val="24"/>
        </w:rPr>
        <w:id w:val="-1145973993"/>
        <w:docPartObj>
          <w:docPartGallery w:val="Table of Contents"/>
          <w:docPartUnique/>
        </w:docPartObj>
      </w:sdtPr>
      <w:sdtEndPr>
        <w:rPr>
          <w:bCs/>
          <w:noProof/>
        </w:rPr>
      </w:sdtEndPr>
      <w:sdtContent>
        <w:p w14:paraId="2335421C" w14:textId="3B34415C" w:rsidR="002D00A1" w:rsidRPr="003A6C83" w:rsidRDefault="002D00A1" w:rsidP="002319C6">
          <w:pPr>
            <w:pStyle w:val="TOCHeading"/>
            <w:numPr>
              <w:ilvl w:val="0"/>
              <w:numId w:val="0"/>
            </w:numPr>
            <w:spacing w:line="360" w:lineRule="auto"/>
            <w:rPr>
              <w:rFonts w:asciiTheme="minorHAnsi" w:hAnsiTheme="minorHAnsi" w:cstheme="minorHAnsi"/>
              <w:szCs w:val="24"/>
            </w:rPr>
          </w:pPr>
          <w:r w:rsidRPr="003A6C83">
            <w:rPr>
              <w:rFonts w:asciiTheme="minorHAnsi" w:hAnsiTheme="minorHAnsi" w:cstheme="minorHAnsi"/>
              <w:szCs w:val="24"/>
            </w:rPr>
            <w:t>T</w:t>
          </w:r>
          <w:r w:rsidR="004948CA" w:rsidRPr="003A6C83">
            <w:rPr>
              <w:rFonts w:asciiTheme="minorHAnsi" w:hAnsiTheme="minorHAnsi" w:cstheme="minorHAnsi"/>
              <w:szCs w:val="24"/>
            </w:rPr>
            <w:t>able</w:t>
          </w:r>
          <w:r w:rsidRPr="003A6C83">
            <w:rPr>
              <w:rFonts w:asciiTheme="minorHAnsi" w:hAnsiTheme="minorHAnsi" w:cstheme="minorHAnsi"/>
              <w:szCs w:val="24"/>
            </w:rPr>
            <w:t xml:space="preserve"> </w:t>
          </w:r>
          <w:r w:rsidR="004948CA" w:rsidRPr="003A6C83">
            <w:rPr>
              <w:rFonts w:asciiTheme="minorHAnsi" w:hAnsiTheme="minorHAnsi" w:cstheme="minorHAnsi"/>
              <w:szCs w:val="24"/>
            </w:rPr>
            <w:t>of</w:t>
          </w:r>
          <w:r w:rsidRPr="003A6C83">
            <w:rPr>
              <w:rFonts w:asciiTheme="minorHAnsi" w:hAnsiTheme="minorHAnsi" w:cstheme="minorHAnsi"/>
              <w:szCs w:val="24"/>
            </w:rPr>
            <w:t xml:space="preserve"> C</w:t>
          </w:r>
          <w:r w:rsidR="004948CA" w:rsidRPr="003A6C83">
            <w:rPr>
              <w:rFonts w:asciiTheme="minorHAnsi" w:hAnsiTheme="minorHAnsi" w:cstheme="minorHAnsi"/>
              <w:szCs w:val="24"/>
            </w:rPr>
            <w:t>ontents</w:t>
          </w:r>
        </w:p>
        <w:p w14:paraId="133B9730" w14:textId="1C67C713" w:rsidR="002319C6" w:rsidRDefault="002D00A1" w:rsidP="002319C6">
          <w:pPr>
            <w:pStyle w:val="TOC1"/>
            <w:tabs>
              <w:tab w:val="right" w:leader="dot" w:pos="9350"/>
            </w:tabs>
            <w:spacing w:line="360" w:lineRule="auto"/>
            <w:rPr>
              <w:noProof/>
              <w:kern w:val="0"/>
              <w:sz w:val="22"/>
              <w:szCs w:val="22"/>
              <w:lang w:val="en-IE" w:eastAsia="en-IE"/>
            </w:rPr>
          </w:pPr>
          <w:r w:rsidRPr="003A6C83">
            <w:rPr>
              <w:rFonts w:cstheme="minorHAnsi"/>
            </w:rPr>
            <w:fldChar w:fldCharType="begin"/>
          </w:r>
          <w:r w:rsidRPr="003A6C83">
            <w:rPr>
              <w:rFonts w:cstheme="minorHAnsi"/>
            </w:rPr>
            <w:instrText xml:space="preserve"> TOC \o "1-3" \h \z \u </w:instrText>
          </w:r>
          <w:r w:rsidRPr="003A6C83">
            <w:rPr>
              <w:rFonts w:cstheme="minorHAnsi"/>
            </w:rPr>
            <w:fldChar w:fldCharType="separate"/>
          </w:r>
          <w:hyperlink w:anchor="_Toc92365903" w:history="1">
            <w:r w:rsidR="002319C6" w:rsidRPr="009407CC">
              <w:rPr>
                <w:rStyle w:val="Hyperlink"/>
                <w:noProof/>
              </w:rPr>
              <w:t>Ethical Declaration:</w:t>
            </w:r>
            <w:r w:rsidR="002319C6">
              <w:rPr>
                <w:noProof/>
                <w:webHidden/>
              </w:rPr>
              <w:tab/>
            </w:r>
            <w:r w:rsidR="002319C6">
              <w:rPr>
                <w:noProof/>
                <w:webHidden/>
              </w:rPr>
              <w:fldChar w:fldCharType="begin"/>
            </w:r>
            <w:r w:rsidR="002319C6">
              <w:rPr>
                <w:noProof/>
                <w:webHidden/>
              </w:rPr>
              <w:instrText xml:space="preserve"> PAGEREF _Toc92365903 \h </w:instrText>
            </w:r>
            <w:r w:rsidR="002319C6">
              <w:rPr>
                <w:noProof/>
                <w:webHidden/>
              </w:rPr>
            </w:r>
            <w:r w:rsidR="002319C6">
              <w:rPr>
                <w:noProof/>
                <w:webHidden/>
              </w:rPr>
              <w:fldChar w:fldCharType="separate"/>
            </w:r>
            <w:r w:rsidR="00DD38A5">
              <w:rPr>
                <w:noProof/>
                <w:webHidden/>
              </w:rPr>
              <w:t>iii</w:t>
            </w:r>
            <w:r w:rsidR="002319C6">
              <w:rPr>
                <w:noProof/>
                <w:webHidden/>
              </w:rPr>
              <w:fldChar w:fldCharType="end"/>
            </w:r>
          </w:hyperlink>
        </w:p>
        <w:p w14:paraId="7023CD3F" w14:textId="4337DEA4" w:rsidR="002319C6" w:rsidRDefault="002319C6" w:rsidP="002319C6">
          <w:pPr>
            <w:pStyle w:val="TOC1"/>
            <w:tabs>
              <w:tab w:val="right" w:leader="dot" w:pos="9350"/>
            </w:tabs>
            <w:spacing w:line="360" w:lineRule="auto"/>
            <w:rPr>
              <w:noProof/>
              <w:kern w:val="0"/>
              <w:sz w:val="22"/>
              <w:szCs w:val="22"/>
              <w:lang w:val="en-IE" w:eastAsia="en-IE"/>
            </w:rPr>
          </w:pPr>
          <w:hyperlink w:anchor="_Toc92365904" w:history="1">
            <w:r w:rsidRPr="009407CC">
              <w:rPr>
                <w:rStyle w:val="Hyperlink"/>
                <w:noProof/>
              </w:rPr>
              <w:t>Acknowledgements</w:t>
            </w:r>
            <w:r>
              <w:rPr>
                <w:noProof/>
                <w:webHidden/>
              </w:rPr>
              <w:tab/>
            </w:r>
            <w:r>
              <w:rPr>
                <w:noProof/>
                <w:webHidden/>
              </w:rPr>
              <w:fldChar w:fldCharType="begin"/>
            </w:r>
            <w:r>
              <w:rPr>
                <w:noProof/>
                <w:webHidden/>
              </w:rPr>
              <w:instrText xml:space="preserve"> PAGEREF _Toc92365904 \h </w:instrText>
            </w:r>
            <w:r>
              <w:rPr>
                <w:noProof/>
                <w:webHidden/>
              </w:rPr>
            </w:r>
            <w:r>
              <w:rPr>
                <w:noProof/>
                <w:webHidden/>
              </w:rPr>
              <w:fldChar w:fldCharType="separate"/>
            </w:r>
            <w:r w:rsidR="00DD38A5">
              <w:rPr>
                <w:noProof/>
                <w:webHidden/>
              </w:rPr>
              <w:t>iv</w:t>
            </w:r>
            <w:r>
              <w:rPr>
                <w:noProof/>
                <w:webHidden/>
              </w:rPr>
              <w:fldChar w:fldCharType="end"/>
            </w:r>
          </w:hyperlink>
        </w:p>
        <w:p w14:paraId="2885EEA9" w14:textId="2EB22C85" w:rsidR="002319C6" w:rsidRDefault="002319C6" w:rsidP="002319C6">
          <w:pPr>
            <w:pStyle w:val="TOC1"/>
            <w:tabs>
              <w:tab w:val="right" w:leader="dot" w:pos="9350"/>
            </w:tabs>
            <w:spacing w:line="360" w:lineRule="auto"/>
            <w:rPr>
              <w:noProof/>
              <w:kern w:val="0"/>
              <w:sz w:val="22"/>
              <w:szCs w:val="22"/>
              <w:lang w:val="en-IE" w:eastAsia="en-IE"/>
            </w:rPr>
          </w:pPr>
          <w:hyperlink w:anchor="_Toc92365905" w:history="1">
            <w:r w:rsidRPr="009407CC">
              <w:rPr>
                <w:rStyle w:val="Hyperlink"/>
                <w:noProof/>
              </w:rPr>
              <w:t>Abstract</w:t>
            </w:r>
            <w:r>
              <w:rPr>
                <w:noProof/>
                <w:webHidden/>
              </w:rPr>
              <w:tab/>
            </w:r>
            <w:r>
              <w:rPr>
                <w:noProof/>
                <w:webHidden/>
              </w:rPr>
              <w:fldChar w:fldCharType="begin"/>
            </w:r>
            <w:r>
              <w:rPr>
                <w:noProof/>
                <w:webHidden/>
              </w:rPr>
              <w:instrText xml:space="preserve"> PAGEREF _Toc92365905 \h </w:instrText>
            </w:r>
            <w:r>
              <w:rPr>
                <w:noProof/>
                <w:webHidden/>
              </w:rPr>
            </w:r>
            <w:r>
              <w:rPr>
                <w:noProof/>
                <w:webHidden/>
              </w:rPr>
              <w:fldChar w:fldCharType="separate"/>
            </w:r>
            <w:r w:rsidR="00DD38A5">
              <w:rPr>
                <w:noProof/>
                <w:webHidden/>
              </w:rPr>
              <w:t>v</w:t>
            </w:r>
            <w:r>
              <w:rPr>
                <w:noProof/>
                <w:webHidden/>
              </w:rPr>
              <w:fldChar w:fldCharType="end"/>
            </w:r>
          </w:hyperlink>
        </w:p>
        <w:p w14:paraId="35219E24" w14:textId="5AAD53FB" w:rsidR="002319C6" w:rsidRDefault="002319C6" w:rsidP="002319C6">
          <w:pPr>
            <w:pStyle w:val="TOC1"/>
            <w:tabs>
              <w:tab w:val="right" w:leader="dot" w:pos="9350"/>
            </w:tabs>
            <w:spacing w:line="360" w:lineRule="auto"/>
            <w:rPr>
              <w:noProof/>
              <w:kern w:val="0"/>
              <w:sz w:val="22"/>
              <w:szCs w:val="22"/>
              <w:lang w:val="en-IE" w:eastAsia="en-IE"/>
            </w:rPr>
          </w:pPr>
          <w:hyperlink w:anchor="_Toc92365906" w:history="1">
            <w:r w:rsidRPr="009407CC">
              <w:rPr>
                <w:rStyle w:val="Hyperlink"/>
                <w:noProof/>
              </w:rPr>
              <w:t>List of Figures</w:t>
            </w:r>
            <w:r>
              <w:rPr>
                <w:noProof/>
                <w:webHidden/>
              </w:rPr>
              <w:tab/>
            </w:r>
            <w:r>
              <w:rPr>
                <w:noProof/>
                <w:webHidden/>
              </w:rPr>
              <w:fldChar w:fldCharType="begin"/>
            </w:r>
            <w:r>
              <w:rPr>
                <w:noProof/>
                <w:webHidden/>
              </w:rPr>
              <w:instrText xml:space="preserve"> PAGEREF _Toc92365906 \h </w:instrText>
            </w:r>
            <w:r>
              <w:rPr>
                <w:noProof/>
                <w:webHidden/>
              </w:rPr>
            </w:r>
            <w:r>
              <w:rPr>
                <w:noProof/>
                <w:webHidden/>
              </w:rPr>
              <w:fldChar w:fldCharType="separate"/>
            </w:r>
            <w:r w:rsidR="00DD38A5">
              <w:rPr>
                <w:noProof/>
                <w:webHidden/>
              </w:rPr>
              <w:t>ix</w:t>
            </w:r>
            <w:r>
              <w:rPr>
                <w:noProof/>
                <w:webHidden/>
              </w:rPr>
              <w:fldChar w:fldCharType="end"/>
            </w:r>
          </w:hyperlink>
        </w:p>
        <w:p w14:paraId="65BC8F43" w14:textId="0FF417A6" w:rsidR="002319C6" w:rsidRDefault="002319C6" w:rsidP="002319C6">
          <w:pPr>
            <w:pStyle w:val="TOC1"/>
            <w:tabs>
              <w:tab w:val="right" w:leader="dot" w:pos="9350"/>
            </w:tabs>
            <w:spacing w:line="360" w:lineRule="auto"/>
            <w:rPr>
              <w:noProof/>
              <w:kern w:val="0"/>
              <w:sz w:val="22"/>
              <w:szCs w:val="22"/>
              <w:lang w:val="en-IE" w:eastAsia="en-IE"/>
            </w:rPr>
          </w:pPr>
          <w:hyperlink w:anchor="_Toc92365907" w:history="1">
            <w:r w:rsidRPr="009407CC">
              <w:rPr>
                <w:rStyle w:val="Hyperlink"/>
                <w:noProof/>
              </w:rPr>
              <w:t>List of Tables</w:t>
            </w:r>
            <w:r>
              <w:rPr>
                <w:noProof/>
                <w:webHidden/>
              </w:rPr>
              <w:tab/>
            </w:r>
            <w:r>
              <w:rPr>
                <w:noProof/>
                <w:webHidden/>
              </w:rPr>
              <w:fldChar w:fldCharType="begin"/>
            </w:r>
            <w:r>
              <w:rPr>
                <w:noProof/>
                <w:webHidden/>
              </w:rPr>
              <w:instrText xml:space="preserve"> PAGEREF _Toc92365907 \h </w:instrText>
            </w:r>
            <w:r>
              <w:rPr>
                <w:noProof/>
                <w:webHidden/>
              </w:rPr>
            </w:r>
            <w:r>
              <w:rPr>
                <w:noProof/>
                <w:webHidden/>
              </w:rPr>
              <w:fldChar w:fldCharType="separate"/>
            </w:r>
            <w:r w:rsidR="00DD38A5">
              <w:rPr>
                <w:noProof/>
                <w:webHidden/>
              </w:rPr>
              <w:t>xi</w:t>
            </w:r>
            <w:r>
              <w:rPr>
                <w:noProof/>
                <w:webHidden/>
              </w:rPr>
              <w:fldChar w:fldCharType="end"/>
            </w:r>
          </w:hyperlink>
        </w:p>
        <w:p w14:paraId="0DD0E26C" w14:textId="6F4D0B73" w:rsidR="002319C6" w:rsidRDefault="002319C6" w:rsidP="002319C6">
          <w:pPr>
            <w:pStyle w:val="TOC1"/>
            <w:tabs>
              <w:tab w:val="right" w:leader="dot" w:pos="9350"/>
            </w:tabs>
            <w:spacing w:line="360" w:lineRule="auto"/>
            <w:rPr>
              <w:noProof/>
              <w:kern w:val="0"/>
              <w:sz w:val="22"/>
              <w:szCs w:val="22"/>
              <w:lang w:val="en-IE" w:eastAsia="en-IE"/>
            </w:rPr>
          </w:pPr>
          <w:hyperlink w:anchor="_Toc92365908" w:history="1">
            <w:r w:rsidRPr="009407CC">
              <w:rPr>
                <w:rStyle w:val="Hyperlink"/>
                <w:noProof/>
              </w:rPr>
              <w:t>List of Abbreviations</w:t>
            </w:r>
            <w:r>
              <w:rPr>
                <w:noProof/>
                <w:webHidden/>
              </w:rPr>
              <w:tab/>
            </w:r>
            <w:r>
              <w:rPr>
                <w:noProof/>
                <w:webHidden/>
              </w:rPr>
              <w:fldChar w:fldCharType="begin"/>
            </w:r>
            <w:r>
              <w:rPr>
                <w:noProof/>
                <w:webHidden/>
              </w:rPr>
              <w:instrText xml:space="preserve"> PAGEREF _Toc92365908 \h </w:instrText>
            </w:r>
            <w:r>
              <w:rPr>
                <w:noProof/>
                <w:webHidden/>
              </w:rPr>
            </w:r>
            <w:r>
              <w:rPr>
                <w:noProof/>
                <w:webHidden/>
              </w:rPr>
              <w:fldChar w:fldCharType="separate"/>
            </w:r>
            <w:r w:rsidR="00DD38A5">
              <w:rPr>
                <w:noProof/>
                <w:webHidden/>
              </w:rPr>
              <w:t>xii</w:t>
            </w:r>
            <w:r>
              <w:rPr>
                <w:noProof/>
                <w:webHidden/>
              </w:rPr>
              <w:fldChar w:fldCharType="end"/>
            </w:r>
          </w:hyperlink>
        </w:p>
        <w:p w14:paraId="218AFDFC" w14:textId="671A3424" w:rsidR="002319C6" w:rsidRDefault="002319C6" w:rsidP="002319C6">
          <w:pPr>
            <w:pStyle w:val="TOC1"/>
            <w:tabs>
              <w:tab w:val="left" w:pos="1200"/>
              <w:tab w:val="right" w:leader="dot" w:pos="9350"/>
            </w:tabs>
            <w:spacing w:line="360" w:lineRule="auto"/>
            <w:rPr>
              <w:noProof/>
              <w:kern w:val="0"/>
              <w:sz w:val="22"/>
              <w:szCs w:val="22"/>
              <w:lang w:val="en-IE" w:eastAsia="en-IE"/>
            </w:rPr>
          </w:pPr>
          <w:hyperlink w:anchor="_Toc92365909" w:history="1">
            <w:r w:rsidRPr="009407CC">
              <w:rPr>
                <w:rStyle w:val="Hyperlink"/>
                <w:rFonts w:cstheme="minorHAnsi"/>
                <w:noProof/>
              </w:rPr>
              <w:t>1</w:t>
            </w:r>
            <w:r>
              <w:rPr>
                <w:noProof/>
                <w:kern w:val="0"/>
                <w:sz w:val="22"/>
                <w:szCs w:val="22"/>
                <w:lang w:val="en-IE" w:eastAsia="en-IE"/>
              </w:rPr>
              <w:tab/>
            </w:r>
            <w:r w:rsidRPr="009407CC">
              <w:rPr>
                <w:rStyle w:val="Hyperlink"/>
                <w:rFonts w:cstheme="minorHAnsi"/>
                <w:noProof/>
              </w:rPr>
              <w:t>Introduction</w:t>
            </w:r>
            <w:r>
              <w:rPr>
                <w:noProof/>
                <w:webHidden/>
              </w:rPr>
              <w:tab/>
            </w:r>
            <w:r>
              <w:rPr>
                <w:noProof/>
                <w:webHidden/>
              </w:rPr>
              <w:fldChar w:fldCharType="begin"/>
            </w:r>
            <w:r>
              <w:rPr>
                <w:noProof/>
                <w:webHidden/>
              </w:rPr>
              <w:instrText xml:space="preserve"> PAGEREF _Toc92365909 \h </w:instrText>
            </w:r>
            <w:r>
              <w:rPr>
                <w:noProof/>
                <w:webHidden/>
              </w:rPr>
            </w:r>
            <w:r>
              <w:rPr>
                <w:noProof/>
                <w:webHidden/>
              </w:rPr>
              <w:fldChar w:fldCharType="separate"/>
            </w:r>
            <w:r w:rsidR="00DD38A5">
              <w:rPr>
                <w:noProof/>
                <w:webHidden/>
              </w:rPr>
              <w:t>1</w:t>
            </w:r>
            <w:r>
              <w:rPr>
                <w:noProof/>
                <w:webHidden/>
              </w:rPr>
              <w:fldChar w:fldCharType="end"/>
            </w:r>
          </w:hyperlink>
        </w:p>
        <w:p w14:paraId="6C3E8197" w14:textId="4211B3F8" w:rsidR="002319C6" w:rsidRDefault="002319C6" w:rsidP="002319C6">
          <w:pPr>
            <w:pStyle w:val="TOC1"/>
            <w:tabs>
              <w:tab w:val="left" w:pos="1200"/>
              <w:tab w:val="right" w:leader="dot" w:pos="9350"/>
            </w:tabs>
            <w:spacing w:line="360" w:lineRule="auto"/>
            <w:rPr>
              <w:noProof/>
              <w:kern w:val="0"/>
              <w:sz w:val="22"/>
              <w:szCs w:val="22"/>
              <w:lang w:val="en-IE" w:eastAsia="en-IE"/>
            </w:rPr>
          </w:pPr>
          <w:hyperlink w:anchor="_Toc92365910" w:history="1">
            <w:r w:rsidRPr="009407CC">
              <w:rPr>
                <w:rStyle w:val="Hyperlink"/>
                <w:rFonts w:cstheme="minorHAnsi"/>
                <w:noProof/>
              </w:rPr>
              <w:t>2</w:t>
            </w:r>
            <w:r>
              <w:rPr>
                <w:noProof/>
                <w:kern w:val="0"/>
                <w:sz w:val="22"/>
                <w:szCs w:val="22"/>
                <w:lang w:val="en-IE" w:eastAsia="en-IE"/>
              </w:rPr>
              <w:tab/>
            </w:r>
            <w:r w:rsidRPr="009407CC">
              <w:rPr>
                <w:rStyle w:val="Hyperlink"/>
                <w:rFonts w:cstheme="minorHAnsi"/>
                <w:noProof/>
              </w:rPr>
              <w:t>Literature Review</w:t>
            </w:r>
            <w:r>
              <w:rPr>
                <w:noProof/>
                <w:webHidden/>
              </w:rPr>
              <w:tab/>
            </w:r>
            <w:r>
              <w:rPr>
                <w:noProof/>
                <w:webHidden/>
              </w:rPr>
              <w:fldChar w:fldCharType="begin"/>
            </w:r>
            <w:r>
              <w:rPr>
                <w:noProof/>
                <w:webHidden/>
              </w:rPr>
              <w:instrText xml:space="preserve"> PAGEREF _Toc92365910 \h </w:instrText>
            </w:r>
            <w:r>
              <w:rPr>
                <w:noProof/>
                <w:webHidden/>
              </w:rPr>
            </w:r>
            <w:r>
              <w:rPr>
                <w:noProof/>
                <w:webHidden/>
              </w:rPr>
              <w:fldChar w:fldCharType="separate"/>
            </w:r>
            <w:r w:rsidR="00DD38A5">
              <w:rPr>
                <w:noProof/>
                <w:webHidden/>
              </w:rPr>
              <w:t>4</w:t>
            </w:r>
            <w:r>
              <w:rPr>
                <w:noProof/>
                <w:webHidden/>
              </w:rPr>
              <w:fldChar w:fldCharType="end"/>
            </w:r>
          </w:hyperlink>
        </w:p>
        <w:p w14:paraId="34FE5DEA" w14:textId="66394BBC" w:rsidR="002319C6" w:rsidRDefault="002319C6" w:rsidP="002319C6">
          <w:pPr>
            <w:pStyle w:val="TOC2"/>
            <w:tabs>
              <w:tab w:val="left" w:pos="1680"/>
              <w:tab w:val="right" w:leader="dot" w:pos="9350"/>
            </w:tabs>
            <w:spacing w:line="360" w:lineRule="auto"/>
            <w:rPr>
              <w:noProof/>
              <w:kern w:val="0"/>
              <w:sz w:val="22"/>
              <w:szCs w:val="22"/>
              <w:lang w:val="en-IE" w:eastAsia="en-IE"/>
            </w:rPr>
          </w:pPr>
          <w:hyperlink w:anchor="_Toc92365911" w:history="1">
            <w:r w:rsidRPr="009407CC">
              <w:rPr>
                <w:rStyle w:val="Hyperlink"/>
                <w:rFonts w:cstheme="minorHAnsi"/>
                <w:noProof/>
              </w:rPr>
              <w:t>2.1</w:t>
            </w:r>
            <w:r>
              <w:rPr>
                <w:noProof/>
                <w:kern w:val="0"/>
                <w:sz w:val="22"/>
                <w:szCs w:val="22"/>
                <w:lang w:val="en-IE" w:eastAsia="en-IE"/>
              </w:rPr>
              <w:tab/>
            </w:r>
            <w:r w:rsidRPr="009407CC">
              <w:rPr>
                <w:rStyle w:val="Hyperlink"/>
                <w:rFonts w:cstheme="minorHAnsi"/>
                <w:noProof/>
              </w:rPr>
              <w:t>Introduction</w:t>
            </w:r>
            <w:r>
              <w:rPr>
                <w:noProof/>
                <w:webHidden/>
              </w:rPr>
              <w:tab/>
            </w:r>
            <w:r>
              <w:rPr>
                <w:noProof/>
                <w:webHidden/>
              </w:rPr>
              <w:fldChar w:fldCharType="begin"/>
            </w:r>
            <w:r>
              <w:rPr>
                <w:noProof/>
                <w:webHidden/>
              </w:rPr>
              <w:instrText xml:space="preserve"> PAGEREF _Toc92365911 \h </w:instrText>
            </w:r>
            <w:r>
              <w:rPr>
                <w:noProof/>
                <w:webHidden/>
              </w:rPr>
            </w:r>
            <w:r>
              <w:rPr>
                <w:noProof/>
                <w:webHidden/>
              </w:rPr>
              <w:fldChar w:fldCharType="separate"/>
            </w:r>
            <w:r w:rsidR="00DD38A5">
              <w:rPr>
                <w:noProof/>
                <w:webHidden/>
              </w:rPr>
              <w:t>4</w:t>
            </w:r>
            <w:r>
              <w:rPr>
                <w:noProof/>
                <w:webHidden/>
              </w:rPr>
              <w:fldChar w:fldCharType="end"/>
            </w:r>
          </w:hyperlink>
        </w:p>
        <w:p w14:paraId="1D65AEC1" w14:textId="19FD9EEA" w:rsidR="002319C6" w:rsidRDefault="002319C6" w:rsidP="002319C6">
          <w:pPr>
            <w:pStyle w:val="TOC2"/>
            <w:tabs>
              <w:tab w:val="left" w:pos="1680"/>
              <w:tab w:val="right" w:leader="dot" w:pos="9350"/>
            </w:tabs>
            <w:spacing w:line="360" w:lineRule="auto"/>
            <w:rPr>
              <w:noProof/>
              <w:kern w:val="0"/>
              <w:sz w:val="22"/>
              <w:szCs w:val="22"/>
              <w:lang w:val="en-IE" w:eastAsia="en-IE"/>
            </w:rPr>
          </w:pPr>
          <w:hyperlink w:anchor="_Toc92365912" w:history="1">
            <w:r w:rsidRPr="009407CC">
              <w:rPr>
                <w:rStyle w:val="Hyperlink"/>
                <w:rFonts w:cstheme="minorHAnsi"/>
                <w:noProof/>
              </w:rPr>
              <w:t>2.2</w:t>
            </w:r>
            <w:r>
              <w:rPr>
                <w:noProof/>
                <w:kern w:val="0"/>
                <w:sz w:val="22"/>
                <w:szCs w:val="22"/>
                <w:lang w:val="en-IE" w:eastAsia="en-IE"/>
              </w:rPr>
              <w:tab/>
            </w:r>
            <w:r w:rsidRPr="009407CC">
              <w:rPr>
                <w:rStyle w:val="Hyperlink"/>
                <w:rFonts w:cstheme="minorHAnsi"/>
                <w:noProof/>
              </w:rPr>
              <w:t>Project Context</w:t>
            </w:r>
            <w:r>
              <w:rPr>
                <w:noProof/>
                <w:webHidden/>
              </w:rPr>
              <w:tab/>
            </w:r>
            <w:r>
              <w:rPr>
                <w:noProof/>
                <w:webHidden/>
              </w:rPr>
              <w:fldChar w:fldCharType="begin"/>
            </w:r>
            <w:r>
              <w:rPr>
                <w:noProof/>
                <w:webHidden/>
              </w:rPr>
              <w:instrText xml:space="preserve"> PAGEREF _Toc92365912 \h </w:instrText>
            </w:r>
            <w:r>
              <w:rPr>
                <w:noProof/>
                <w:webHidden/>
              </w:rPr>
            </w:r>
            <w:r>
              <w:rPr>
                <w:noProof/>
                <w:webHidden/>
              </w:rPr>
              <w:fldChar w:fldCharType="separate"/>
            </w:r>
            <w:r w:rsidR="00DD38A5">
              <w:rPr>
                <w:noProof/>
                <w:webHidden/>
              </w:rPr>
              <w:t>5</w:t>
            </w:r>
            <w:r>
              <w:rPr>
                <w:noProof/>
                <w:webHidden/>
              </w:rPr>
              <w:fldChar w:fldCharType="end"/>
            </w:r>
          </w:hyperlink>
        </w:p>
        <w:p w14:paraId="60EDE64C" w14:textId="1ECAF582" w:rsidR="002319C6" w:rsidRDefault="002319C6" w:rsidP="002319C6">
          <w:pPr>
            <w:pStyle w:val="TOC3"/>
            <w:tabs>
              <w:tab w:val="left" w:pos="1920"/>
              <w:tab w:val="right" w:leader="dot" w:pos="9350"/>
            </w:tabs>
            <w:spacing w:line="360" w:lineRule="auto"/>
            <w:rPr>
              <w:noProof/>
              <w:kern w:val="0"/>
              <w:sz w:val="22"/>
              <w:szCs w:val="22"/>
              <w:lang w:val="en-IE" w:eastAsia="en-IE"/>
            </w:rPr>
          </w:pPr>
          <w:hyperlink w:anchor="_Toc92365913" w:history="1">
            <w:r w:rsidRPr="009407CC">
              <w:rPr>
                <w:rStyle w:val="Hyperlink"/>
                <w:rFonts w:cstheme="minorHAnsi"/>
                <w:noProof/>
              </w:rPr>
              <w:t>2.2.1</w:t>
            </w:r>
            <w:r>
              <w:rPr>
                <w:noProof/>
                <w:kern w:val="0"/>
                <w:sz w:val="22"/>
                <w:szCs w:val="22"/>
                <w:lang w:val="en-IE" w:eastAsia="en-IE"/>
              </w:rPr>
              <w:tab/>
            </w:r>
            <w:r w:rsidRPr="009407CC">
              <w:rPr>
                <w:rStyle w:val="Hyperlink"/>
                <w:rFonts w:cstheme="minorHAnsi"/>
                <w:noProof/>
              </w:rPr>
              <w:t>Disability</w:t>
            </w:r>
            <w:r>
              <w:rPr>
                <w:noProof/>
                <w:webHidden/>
              </w:rPr>
              <w:tab/>
            </w:r>
            <w:r>
              <w:rPr>
                <w:noProof/>
                <w:webHidden/>
              </w:rPr>
              <w:fldChar w:fldCharType="begin"/>
            </w:r>
            <w:r>
              <w:rPr>
                <w:noProof/>
                <w:webHidden/>
              </w:rPr>
              <w:instrText xml:space="preserve"> PAGEREF _Toc92365913 \h </w:instrText>
            </w:r>
            <w:r>
              <w:rPr>
                <w:noProof/>
                <w:webHidden/>
              </w:rPr>
            </w:r>
            <w:r>
              <w:rPr>
                <w:noProof/>
                <w:webHidden/>
              </w:rPr>
              <w:fldChar w:fldCharType="separate"/>
            </w:r>
            <w:r w:rsidR="00DD38A5">
              <w:rPr>
                <w:noProof/>
                <w:webHidden/>
              </w:rPr>
              <w:t>5</w:t>
            </w:r>
            <w:r>
              <w:rPr>
                <w:noProof/>
                <w:webHidden/>
              </w:rPr>
              <w:fldChar w:fldCharType="end"/>
            </w:r>
          </w:hyperlink>
        </w:p>
        <w:p w14:paraId="21A8D6B1" w14:textId="0E7D0052" w:rsidR="002319C6" w:rsidRDefault="002319C6" w:rsidP="002319C6">
          <w:pPr>
            <w:pStyle w:val="TOC3"/>
            <w:tabs>
              <w:tab w:val="left" w:pos="1920"/>
              <w:tab w:val="right" w:leader="dot" w:pos="9350"/>
            </w:tabs>
            <w:spacing w:line="360" w:lineRule="auto"/>
            <w:rPr>
              <w:noProof/>
              <w:kern w:val="0"/>
              <w:sz w:val="22"/>
              <w:szCs w:val="22"/>
              <w:lang w:val="en-IE" w:eastAsia="en-IE"/>
            </w:rPr>
          </w:pPr>
          <w:hyperlink w:anchor="_Toc92365914" w:history="1">
            <w:r w:rsidRPr="009407CC">
              <w:rPr>
                <w:rStyle w:val="Hyperlink"/>
                <w:rFonts w:cstheme="minorHAnsi"/>
                <w:noProof/>
              </w:rPr>
              <w:t>2.2.2</w:t>
            </w:r>
            <w:r>
              <w:rPr>
                <w:noProof/>
                <w:kern w:val="0"/>
                <w:sz w:val="22"/>
                <w:szCs w:val="22"/>
                <w:lang w:val="en-IE" w:eastAsia="en-IE"/>
              </w:rPr>
              <w:tab/>
            </w:r>
            <w:r w:rsidRPr="009407CC">
              <w:rPr>
                <w:rStyle w:val="Hyperlink"/>
                <w:rFonts w:cstheme="minorHAnsi"/>
                <w:noProof/>
              </w:rPr>
              <w:t>Accessibility</w:t>
            </w:r>
            <w:r>
              <w:rPr>
                <w:noProof/>
                <w:webHidden/>
              </w:rPr>
              <w:tab/>
            </w:r>
            <w:r>
              <w:rPr>
                <w:noProof/>
                <w:webHidden/>
              </w:rPr>
              <w:fldChar w:fldCharType="begin"/>
            </w:r>
            <w:r>
              <w:rPr>
                <w:noProof/>
                <w:webHidden/>
              </w:rPr>
              <w:instrText xml:space="preserve"> PAGEREF _Toc92365914 \h </w:instrText>
            </w:r>
            <w:r>
              <w:rPr>
                <w:noProof/>
                <w:webHidden/>
              </w:rPr>
            </w:r>
            <w:r>
              <w:rPr>
                <w:noProof/>
                <w:webHidden/>
              </w:rPr>
              <w:fldChar w:fldCharType="separate"/>
            </w:r>
            <w:r w:rsidR="00DD38A5">
              <w:rPr>
                <w:noProof/>
                <w:webHidden/>
              </w:rPr>
              <w:t>8</w:t>
            </w:r>
            <w:r>
              <w:rPr>
                <w:noProof/>
                <w:webHidden/>
              </w:rPr>
              <w:fldChar w:fldCharType="end"/>
            </w:r>
          </w:hyperlink>
        </w:p>
        <w:p w14:paraId="6540F90C" w14:textId="537BD8C0" w:rsidR="002319C6" w:rsidRDefault="002319C6" w:rsidP="002319C6">
          <w:pPr>
            <w:pStyle w:val="TOC3"/>
            <w:tabs>
              <w:tab w:val="left" w:pos="1920"/>
              <w:tab w:val="right" w:leader="dot" w:pos="9350"/>
            </w:tabs>
            <w:spacing w:line="360" w:lineRule="auto"/>
            <w:rPr>
              <w:noProof/>
              <w:kern w:val="0"/>
              <w:sz w:val="22"/>
              <w:szCs w:val="22"/>
              <w:lang w:val="en-IE" w:eastAsia="en-IE"/>
            </w:rPr>
          </w:pPr>
          <w:hyperlink w:anchor="_Toc92365915" w:history="1">
            <w:r w:rsidRPr="009407CC">
              <w:rPr>
                <w:rStyle w:val="Hyperlink"/>
                <w:rFonts w:cstheme="minorHAnsi"/>
                <w:noProof/>
              </w:rPr>
              <w:t>2.2.3</w:t>
            </w:r>
            <w:r>
              <w:rPr>
                <w:noProof/>
                <w:kern w:val="0"/>
                <w:sz w:val="22"/>
                <w:szCs w:val="22"/>
                <w:lang w:val="en-IE" w:eastAsia="en-IE"/>
              </w:rPr>
              <w:tab/>
            </w:r>
            <w:r w:rsidRPr="009407CC">
              <w:rPr>
                <w:rStyle w:val="Hyperlink"/>
                <w:rFonts w:cstheme="minorHAnsi"/>
                <w:noProof/>
              </w:rPr>
              <w:t>Geo Location</w:t>
            </w:r>
            <w:r>
              <w:rPr>
                <w:noProof/>
                <w:webHidden/>
              </w:rPr>
              <w:tab/>
            </w:r>
            <w:r>
              <w:rPr>
                <w:noProof/>
                <w:webHidden/>
              </w:rPr>
              <w:fldChar w:fldCharType="begin"/>
            </w:r>
            <w:r>
              <w:rPr>
                <w:noProof/>
                <w:webHidden/>
              </w:rPr>
              <w:instrText xml:space="preserve"> PAGEREF _Toc92365915 \h </w:instrText>
            </w:r>
            <w:r>
              <w:rPr>
                <w:noProof/>
                <w:webHidden/>
              </w:rPr>
            </w:r>
            <w:r>
              <w:rPr>
                <w:noProof/>
                <w:webHidden/>
              </w:rPr>
              <w:fldChar w:fldCharType="separate"/>
            </w:r>
            <w:r w:rsidR="00DD38A5">
              <w:rPr>
                <w:noProof/>
                <w:webHidden/>
              </w:rPr>
              <w:t>9</w:t>
            </w:r>
            <w:r>
              <w:rPr>
                <w:noProof/>
                <w:webHidden/>
              </w:rPr>
              <w:fldChar w:fldCharType="end"/>
            </w:r>
          </w:hyperlink>
        </w:p>
        <w:p w14:paraId="089F3CC5" w14:textId="4C932ADE" w:rsidR="002319C6" w:rsidRDefault="002319C6" w:rsidP="002319C6">
          <w:pPr>
            <w:pStyle w:val="TOC3"/>
            <w:tabs>
              <w:tab w:val="left" w:pos="1920"/>
              <w:tab w:val="right" w:leader="dot" w:pos="9350"/>
            </w:tabs>
            <w:spacing w:line="360" w:lineRule="auto"/>
            <w:rPr>
              <w:noProof/>
              <w:kern w:val="0"/>
              <w:sz w:val="22"/>
              <w:szCs w:val="22"/>
              <w:lang w:val="en-IE" w:eastAsia="en-IE"/>
            </w:rPr>
          </w:pPr>
          <w:hyperlink w:anchor="_Toc92365916" w:history="1">
            <w:r w:rsidRPr="009407CC">
              <w:rPr>
                <w:rStyle w:val="Hyperlink"/>
                <w:rFonts w:cstheme="minorHAnsi"/>
                <w:noProof/>
              </w:rPr>
              <w:t>2.2.4</w:t>
            </w:r>
            <w:r>
              <w:rPr>
                <w:noProof/>
                <w:kern w:val="0"/>
                <w:sz w:val="22"/>
                <w:szCs w:val="22"/>
                <w:lang w:val="en-IE" w:eastAsia="en-IE"/>
              </w:rPr>
              <w:tab/>
            </w:r>
            <w:r w:rsidRPr="009407CC">
              <w:rPr>
                <w:rStyle w:val="Hyperlink"/>
                <w:rFonts w:cstheme="minorHAnsi"/>
                <w:noProof/>
              </w:rPr>
              <w:t>Chat Services</w:t>
            </w:r>
            <w:r>
              <w:rPr>
                <w:noProof/>
                <w:webHidden/>
              </w:rPr>
              <w:tab/>
            </w:r>
            <w:r>
              <w:rPr>
                <w:noProof/>
                <w:webHidden/>
              </w:rPr>
              <w:fldChar w:fldCharType="begin"/>
            </w:r>
            <w:r>
              <w:rPr>
                <w:noProof/>
                <w:webHidden/>
              </w:rPr>
              <w:instrText xml:space="preserve"> PAGEREF _Toc92365916 \h </w:instrText>
            </w:r>
            <w:r>
              <w:rPr>
                <w:noProof/>
                <w:webHidden/>
              </w:rPr>
            </w:r>
            <w:r>
              <w:rPr>
                <w:noProof/>
                <w:webHidden/>
              </w:rPr>
              <w:fldChar w:fldCharType="separate"/>
            </w:r>
            <w:r w:rsidR="00DD38A5">
              <w:rPr>
                <w:noProof/>
                <w:webHidden/>
              </w:rPr>
              <w:t>9</w:t>
            </w:r>
            <w:r>
              <w:rPr>
                <w:noProof/>
                <w:webHidden/>
              </w:rPr>
              <w:fldChar w:fldCharType="end"/>
            </w:r>
          </w:hyperlink>
        </w:p>
        <w:p w14:paraId="5FEB0B42" w14:textId="70079FE3" w:rsidR="002319C6" w:rsidRDefault="002319C6" w:rsidP="002319C6">
          <w:pPr>
            <w:pStyle w:val="TOC1"/>
            <w:tabs>
              <w:tab w:val="left" w:pos="1200"/>
              <w:tab w:val="right" w:leader="dot" w:pos="9350"/>
            </w:tabs>
            <w:spacing w:line="360" w:lineRule="auto"/>
            <w:rPr>
              <w:noProof/>
              <w:kern w:val="0"/>
              <w:sz w:val="22"/>
              <w:szCs w:val="22"/>
              <w:lang w:val="en-IE" w:eastAsia="en-IE"/>
            </w:rPr>
          </w:pPr>
          <w:hyperlink w:anchor="_Toc92365917" w:history="1">
            <w:r w:rsidRPr="009407CC">
              <w:rPr>
                <w:rStyle w:val="Hyperlink"/>
                <w:noProof/>
              </w:rPr>
              <w:t>3</w:t>
            </w:r>
            <w:r>
              <w:rPr>
                <w:noProof/>
                <w:kern w:val="0"/>
                <w:sz w:val="22"/>
                <w:szCs w:val="22"/>
                <w:lang w:val="en-IE" w:eastAsia="en-IE"/>
              </w:rPr>
              <w:tab/>
            </w:r>
            <w:r w:rsidRPr="009407CC">
              <w:rPr>
                <w:rStyle w:val="Hyperlink"/>
                <w:noProof/>
              </w:rPr>
              <w:t>Technologies Research</w:t>
            </w:r>
            <w:r>
              <w:rPr>
                <w:noProof/>
                <w:webHidden/>
              </w:rPr>
              <w:tab/>
            </w:r>
            <w:r>
              <w:rPr>
                <w:noProof/>
                <w:webHidden/>
              </w:rPr>
              <w:fldChar w:fldCharType="begin"/>
            </w:r>
            <w:r>
              <w:rPr>
                <w:noProof/>
                <w:webHidden/>
              </w:rPr>
              <w:instrText xml:space="preserve"> PAGEREF _Toc92365917 \h </w:instrText>
            </w:r>
            <w:r>
              <w:rPr>
                <w:noProof/>
                <w:webHidden/>
              </w:rPr>
            </w:r>
            <w:r>
              <w:rPr>
                <w:noProof/>
                <w:webHidden/>
              </w:rPr>
              <w:fldChar w:fldCharType="separate"/>
            </w:r>
            <w:r w:rsidR="00DD38A5">
              <w:rPr>
                <w:noProof/>
                <w:webHidden/>
              </w:rPr>
              <w:t>11</w:t>
            </w:r>
            <w:r>
              <w:rPr>
                <w:noProof/>
                <w:webHidden/>
              </w:rPr>
              <w:fldChar w:fldCharType="end"/>
            </w:r>
          </w:hyperlink>
        </w:p>
        <w:p w14:paraId="571BDDEF" w14:textId="2D5FBACD" w:rsidR="002319C6" w:rsidRDefault="002319C6" w:rsidP="002319C6">
          <w:pPr>
            <w:pStyle w:val="TOC2"/>
            <w:tabs>
              <w:tab w:val="left" w:pos="1680"/>
              <w:tab w:val="right" w:leader="dot" w:pos="9350"/>
            </w:tabs>
            <w:spacing w:line="360" w:lineRule="auto"/>
            <w:rPr>
              <w:noProof/>
              <w:kern w:val="0"/>
              <w:sz w:val="22"/>
              <w:szCs w:val="22"/>
              <w:lang w:val="en-IE" w:eastAsia="en-IE"/>
            </w:rPr>
          </w:pPr>
          <w:hyperlink w:anchor="_Toc92365918" w:history="1">
            <w:r w:rsidRPr="009407CC">
              <w:rPr>
                <w:rStyle w:val="Hyperlink"/>
                <w:noProof/>
              </w:rPr>
              <w:t>3.1</w:t>
            </w:r>
            <w:r>
              <w:rPr>
                <w:noProof/>
                <w:kern w:val="0"/>
                <w:sz w:val="22"/>
                <w:szCs w:val="22"/>
                <w:lang w:val="en-IE" w:eastAsia="en-IE"/>
              </w:rPr>
              <w:tab/>
            </w:r>
            <w:r w:rsidRPr="009407CC">
              <w:rPr>
                <w:rStyle w:val="Hyperlink"/>
                <w:noProof/>
              </w:rPr>
              <w:t>Mobile Application Development</w:t>
            </w:r>
            <w:r>
              <w:rPr>
                <w:noProof/>
                <w:webHidden/>
              </w:rPr>
              <w:tab/>
            </w:r>
            <w:r>
              <w:rPr>
                <w:noProof/>
                <w:webHidden/>
              </w:rPr>
              <w:fldChar w:fldCharType="begin"/>
            </w:r>
            <w:r>
              <w:rPr>
                <w:noProof/>
                <w:webHidden/>
              </w:rPr>
              <w:instrText xml:space="preserve"> PAGEREF _Toc92365918 \h </w:instrText>
            </w:r>
            <w:r>
              <w:rPr>
                <w:noProof/>
                <w:webHidden/>
              </w:rPr>
            </w:r>
            <w:r>
              <w:rPr>
                <w:noProof/>
                <w:webHidden/>
              </w:rPr>
              <w:fldChar w:fldCharType="separate"/>
            </w:r>
            <w:r w:rsidR="00DD38A5">
              <w:rPr>
                <w:noProof/>
                <w:webHidden/>
              </w:rPr>
              <w:t>11</w:t>
            </w:r>
            <w:r>
              <w:rPr>
                <w:noProof/>
                <w:webHidden/>
              </w:rPr>
              <w:fldChar w:fldCharType="end"/>
            </w:r>
          </w:hyperlink>
        </w:p>
        <w:p w14:paraId="631DF66F" w14:textId="00EF06F3" w:rsidR="002319C6" w:rsidRDefault="002319C6" w:rsidP="002319C6">
          <w:pPr>
            <w:pStyle w:val="TOC3"/>
            <w:tabs>
              <w:tab w:val="left" w:pos="1920"/>
              <w:tab w:val="right" w:leader="dot" w:pos="9350"/>
            </w:tabs>
            <w:spacing w:line="360" w:lineRule="auto"/>
            <w:rPr>
              <w:noProof/>
              <w:kern w:val="0"/>
              <w:sz w:val="22"/>
              <w:szCs w:val="22"/>
              <w:lang w:val="en-IE" w:eastAsia="en-IE"/>
            </w:rPr>
          </w:pPr>
          <w:hyperlink w:anchor="_Toc92365919" w:history="1">
            <w:r w:rsidRPr="009407CC">
              <w:rPr>
                <w:rStyle w:val="Hyperlink"/>
                <w:noProof/>
              </w:rPr>
              <w:t>3.1.1</w:t>
            </w:r>
            <w:r>
              <w:rPr>
                <w:noProof/>
                <w:kern w:val="0"/>
                <w:sz w:val="22"/>
                <w:szCs w:val="22"/>
                <w:lang w:val="en-IE" w:eastAsia="en-IE"/>
              </w:rPr>
              <w:tab/>
            </w:r>
            <w:r w:rsidRPr="009407CC">
              <w:rPr>
                <w:rStyle w:val="Hyperlink"/>
                <w:noProof/>
              </w:rPr>
              <w:t>Android</w:t>
            </w:r>
            <w:r>
              <w:rPr>
                <w:noProof/>
                <w:webHidden/>
              </w:rPr>
              <w:tab/>
            </w:r>
            <w:r>
              <w:rPr>
                <w:noProof/>
                <w:webHidden/>
              </w:rPr>
              <w:fldChar w:fldCharType="begin"/>
            </w:r>
            <w:r>
              <w:rPr>
                <w:noProof/>
                <w:webHidden/>
              </w:rPr>
              <w:instrText xml:space="preserve"> PAGEREF _Toc92365919 \h </w:instrText>
            </w:r>
            <w:r>
              <w:rPr>
                <w:noProof/>
                <w:webHidden/>
              </w:rPr>
            </w:r>
            <w:r>
              <w:rPr>
                <w:noProof/>
                <w:webHidden/>
              </w:rPr>
              <w:fldChar w:fldCharType="separate"/>
            </w:r>
            <w:r w:rsidR="00DD38A5">
              <w:rPr>
                <w:noProof/>
                <w:webHidden/>
              </w:rPr>
              <w:t>12</w:t>
            </w:r>
            <w:r>
              <w:rPr>
                <w:noProof/>
                <w:webHidden/>
              </w:rPr>
              <w:fldChar w:fldCharType="end"/>
            </w:r>
          </w:hyperlink>
        </w:p>
        <w:p w14:paraId="0F83EDA6" w14:textId="73CAB863" w:rsidR="002319C6" w:rsidRDefault="002319C6" w:rsidP="002319C6">
          <w:pPr>
            <w:pStyle w:val="TOC3"/>
            <w:tabs>
              <w:tab w:val="left" w:pos="1920"/>
              <w:tab w:val="right" w:leader="dot" w:pos="9350"/>
            </w:tabs>
            <w:spacing w:line="360" w:lineRule="auto"/>
            <w:rPr>
              <w:noProof/>
              <w:kern w:val="0"/>
              <w:sz w:val="22"/>
              <w:szCs w:val="22"/>
              <w:lang w:val="en-IE" w:eastAsia="en-IE"/>
            </w:rPr>
          </w:pPr>
          <w:hyperlink w:anchor="_Toc92365920" w:history="1">
            <w:r w:rsidRPr="009407CC">
              <w:rPr>
                <w:rStyle w:val="Hyperlink"/>
                <w:noProof/>
              </w:rPr>
              <w:t>3.1.2</w:t>
            </w:r>
            <w:r>
              <w:rPr>
                <w:noProof/>
                <w:kern w:val="0"/>
                <w:sz w:val="22"/>
                <w:szCs w:val="22"/>
                <w:lang w:val="en-IE" w:eastAsia="en-IE"/>
              </w:rPr>
              <w:tab/>
            </w:r>
            <w:r w:rsidRPr="009407CC">
              <w:rPr>
                <w:rStyle w:val="Hyperlink"/>
                <w:noProof/>
              </w:rPr>
              <w:t>iOS</w:t>
            </w:r>
            <w:r>
              <w:rPr>
                <w:noProof/>
                <w:webHidden/>
              </w:rPr>
              <w:tab/>
            </w:r>
            <w:r>
              <w:rPr>
                <w:noProof/>
                <w:webHidden/>
              </w:rPr>
              <w:fldChar w:fldCharType="begin"/>
            </w:r>
            <w:r>
              <w:rPr>
                <w:noProof/>
                <w:webHidden/>
              </w:rPr>
              <w:instrText xml:space="preserve"> PAGEREF _Toc92365920 \h </w:instrText>
            </w:r>
            <w:r>
              <w:rPr>
                <w:noProof/>
                <w:webHidden/>
              </w:rPr>
            </w:r>
            <w:r>
              <w:rPr>
                <w:noProof/>
                <w:webHidden/>
              </w:rPr>
              <w:fldChar w:fldCharType="separate"/>
            </w:r>
            <w:r w:rsidR="00DD38A5">
              <w:rPr>
                <w:noProof/>
                <w:webHidden/>
              </w:rPr>
              <w:t>14</w:t>
            </w:r>
            <w:r>
              <w:rPr>
                <w:noProof/>
                <w:webHidden/>
              </w:rPr>
              <w:fldChar w:fldCharType="end"/>
            </w:r>
          </w:hyperlink>
        </w:p>
        <w:p w14:paraId="5340AD4E" w14:textId="6FDFD16B" w:rsidR="002319C6" w:rsidRDefault="002319C6" w:rsidP="002319C6">
          <w:pPr>
            <w:pStyle w:val="TOC3"/>
            <w:tabs>
              <w:tab w:val="left" w:pos="1920"/>
              <w:tab w:val="right" w:leader="dot" w:pos="9350"/>
            </w:tabs>
            <w:spacing w:line="360" w:lineRule="auto"/>
            <w:rPr>
              <w:noProof/>
              <w:kern w:val="0"/>
              <w:sz w:val="22"/>
              <w:szCs w:val="22"/>
              <w:lang w:val="en-IE" w:eastAsia="en-IE"/>
            </w:rPr>
          </w:pPr>
          <w:hyperlink w:anchor="_Toc92365921" w:history="1">
            <w:r w:rsidRPr="009407CC">
              <w:rPr>
                <w:rStyle w:val="Hyperlink"/>
                <w:noProof/>
              </w:rPr>
              <w:t>3.1.3</w:t>
            </w:r>
            <w:r>
              <w:rPr>
                <w:noProof/>
                <w:kern w:val="0"/>
                <w:sz w:val="22"/>
                <w:szCs w:val="22"/>
                <w:lang w:val="en-IE" w:eastAsia="en-IE"/>
              </w:rPr>
              <w:tab/>
            </w:r>
            <w:r w:rsidRPr="009407CC">
              <w:rPr>
                <w:rStyle w:val="Hyperlink"/>
                <w:noProof/>
              </w:rPr>
              <w:t>Preference of Platform</w:t>
            </w:r>
            <w:r>
              <w:rPr>
                <w:noProof/>
                <w:webHidden/>
              </w:rPr>
              <w:tab/>
            </w:r>
            <w:r>
              <w:rPr>
                <w:noProof/>
                <w:webHidden/>
              </w:rPr>
              <w:fldChar w:fldCharType="begin"/>
            </w:r>
            <w:r>
              <w:rPr>
                <w:noProof/>
                <w:webHidden/>
              </w:rPr>
              <w:instrText xml:space="preserve"> PAGEREF _Toc92365921 \h </w:instrText>
            </w:r>
            <w:r>
              <w:rPr>
                <w:noProof/>
                <w:webHidden/>
              </w:rPr>
            </w:r>
            <w:r>
              <w:rPr>
                <w:noProof/>
                <w:webHidden/>
              </w:rPr>
              <w:fldChar w:fldCharType="separate"/>
            </w:r>
            <w:r w:rsidR="00DD38A5">
              <w:rPr>
                <w:noProof/>
                <w:webHidden/>
              </w:rPr>
              <w:t>16</w:t>
            </w:r>
            <w:r>
              <w:rPr>
                <w:noProof/>
                <w:webHidden/>
              </w:rPr>
              <w:fldChar w:fldCharType="end"/>
            </w:r>
          </w:hyperlink>
        </w:p>
        <w:p w14:paraId="7345656C" w14:textId="47D75E9E" w:rsidR="002319C6" w:rsidRDefault="002319C6" w:rsidP="002319C6">
          <w:pPr>
            <w:pStyle w:val="TOC3"/>
            <w:tabs>
              <w:tab w:val="left" w:pos="1920"/>
              <w:tab w:val="right" w:leader="dot" w:pos="9350"/>
            </w:tabs>
            <w:spacing w:line="360" w:lineRule="auto"/>
            <w:rPr>
              <w:noProof/>
              <w:kern w:val="0"/>
              <w:sz w:val="22"/>
              <w:szCs w:val="22"/>
              <w:lang w:val="en-IE" w:eastAsia="en-IE"/>
            </w:rPr>
          </w:pPr>
          <w:hyperlink w:anchor="_Toc92365922" w:history="1">
            <w:r w:rsidRPr="009407CC">
              <w:rPr>
                <w:rStyle w:val="Hyperlink"/>
                <w:noProof/>
              </w:rPr>
              <w:t>3.1.4</w:t>
            </w:r>
            <w:r>
              <w:rPr>
                <w:noProof/>
                <w:kern w:val="0"/>
                <w:sz w:val="22"/>
                <w:szCs w:val="22"/>
                <w:lang w:val="en-IE" w:eastAsia="en-IE"/>
              </w:rPr>
              <w:tab/>
            </w:r>
            <w:r w:rsidRPr="009407CC">
              <w:rPr>
                <w:rStyle w:val="Hyperlink"/>
                <w:noProof/>
              </w:rPr>
              <w:t>Java versus Kotlin</w:t>
            </w:r>
            <w:r>
              <w:rPr>
                <w:noProof/>
                <w:webHidden/>
              </w:rPr>
              <w:tab/>
            </w:r>
            <w:r>
              <w:rPr>
                <w:noProof/>
                <w:webHidden/>
              </w:rPr>
              <w:fldChar w:fldCharType="begin"/>
            </w:r>
            <w:r>
              <w:rPr>
                <w:noProof/>
                <w:webHidden/>
              </w:rPr>
              <w:instrText xml:space="preserve"> PAGEREF _Toc92365922 \h </w:instrText>
            </w:r>
            <w:r>
              <w:rPr>
                <w:noProof/>
                <w:webHidden/>
              </w:rPr>
            </w:r>
            <w:r>
              <w:rPr>
                <w:noProof/>
                <w:webHidden/>
              </w:rPr>
              <w:fldChar w:fldCharType="separate"/>
            </w:r>
            <w:r w:rsidR="00DD38A5">
              <w:rPr>
                <w:noProof/>
                <w:webHidden/>
              </w:rPr>
              <w:t>17</w:t>
            </w:r>
            <w:r>
              <w:rPr>
                <w:noProof/>
                <w:webHidden/>
              </w:rPr>
              <w:fldChar w:fldCharType="end"/>
            </w:r>
          </w:hyperlink>
        </w:p>
        <w:p w14:paraId="4850C324" w14:textId="6C45E174" w:rsidR="002319C6" w:rsidRDefault="002319C6" w:rsidP="002319C6">
          <w:pPr>
            <w:pStyle w:val="TOC3"/>
            <w:tabs>
              <w:tab w:val="left" w:pos="1920"/>
              <w:tab w:val="right" w:leader="dot" w:pos="9350"/>
            </w:tabs>
            <w:spacing w:line="360" w:lineRule="auto"/>
            <w:rPr>
              <w:noProof/>
              <w:kern w:val="0"/>
              <w:sz w:val="22"/>
              <w:szCs w:val="22"/>
              <w:lang w:val="en-IE" w:eastAsia="en-IE"/>
            </w:rPr>
          </w:pPr>
          <w:hyperlink w:anchor="_Toc92365923" w:history="1">
            <w:r w:rsidRPr="009407CC">
              <w:rPr>
                <w:rStyle w:val="Hyperlink"/>
                <w:noProof/>
              </w:rPr>
              <w:t>3.1.5</w:t>
            </w:r>
            <w:r>
              <w:rPr>
                <w:noProof/>
                <w:kern w:val="0"/>
                <w:sz w:val="22"/>
                <w:szCs w:val="22"/>
                <w:lang w:val="en-IE" w:eastAsia="en-IE"/>
              </w:rPr>
              <w:tab/>
            </w:r>
            <w:r w:rsidRPr="009407CC">
              <w:rPr>
                <w:rStyle w:val="Hyperlink"/>
                <w:noProof/>
              </w:rPr>
              <w:t>Preference of Programming Language</w:t>
            </w:r>
            <w:r>
              <w:rPr>
                <w:noProof/>
                <w:webHidden/>
              </w:rPr>
              <w:tab/>
            </w:r>
            <w:r>
              <w:rPr>
                <w:noProof/>
                <w:webHidden/>
              </w:rPr>
              <w:fldChar w:fldCharType="begin"/>
            </w:r>
            <w:r>
              <w:rPr>
                <w:noProof/>
                <w:webHidden/>
              </w:rPr>
              <w:instrText xml:space="preserve"> PAGEREF _Toc92365923 \h </w:instrText>
            </w:r>
            <w:r>
              <w:rPr>
                <w:noProof/>
                <w:webHidden/>
              </w:rPr>
            </w:r>
            <w:r>
              <w:rPr>
                <w:noProof/>
                <w:webHidden/>
              </w:rPr>
              <w:fldChar w:fldCharType="separate"/>
            </w:r>
            <w:r w:rsidR="00DD38A5">
              <w:rPr>
                <w:noProof/>
                <w:webHidden/>
              </w:rPr>
              <w:t>19</w:t>
            </w:r>
            <w:r>
              <w:rPr>
                <w:noProof/>
                <w:webHidden/>
              </w:rPr>
              <w:fldChar w:fldCharType="end"/>
            </w:r>
          </w:hyperlink>
        </w:p>
        <w:p w14:paraId="5D5B0CED" w14:textId="6D8B28AA" w:rsidR="002319C6" w:rsidRDefault="002319C6" w:rsidP="002319C6">
          <w:pPr>
            <w:pStyle w:val="TOC2"/>
            <w:tabs>
              <w:tab w:val="left" w:pos="1680"/>
              <w:tab w:val="right" w:leader="dot" w:pos="9350"/>
            </w:tabs>
            <w:spacing w:line="360" w:lineRule="auto"/>
            <w:rPr>
              <w:noProof/>
              <w:kern w:val="0"/>
              <w:sz w:val="22"/>
              <w:szCs w:val="22"/>
              <w:lang w:val="en-IE" w:eastAsia="en-IE"/>
            </w:rPr>
          </w:pPr>
          <w:hyperlink w:anchor="_Toc92365924" w:history="1">
            <w:r w:rsidRPr="009407CC">
              <w:rPr>
                <w:rStyle w:val="Hyperlink"/>
                <w:noProof/>
              </w:rPr>
              <w:t>3.2</w:t>
            </w:r>
            <w:r>
              <w:rPr>
                <w:noProof/>
                <w:kern w:val="0"/>
                <w:sz w:val="22"/>
                <w:szCs w:val="22"/>
                <w:lang w:val="en-IE" w:eastAsia="en-IE"/>
              </w:rPr>
              <w:tab/>
            </w:r>
            <w:r w:rsidRPr="009407CC">
              <w:rPr>
                <w:rStyle w:val="Hyperlink"/>
                <w:noProof/>
              </w:rPr>
              <w:t>Databases</w:t>
            </w:r>
            <w:r>
              <w:rPr>
                <w:noProof/>
                <w:webHidden/>
              </w:rPr>
              <w:tab/>
            </w:r>
            <w:r>
              <w:rPr>
                <w:noProof/>
                <w:webHidden/>
              </w:rPr>
              <w:fldChar w:fldCharType="begin"/>
            </w:r>
            <w:r>
              <w:rPr>
                <w:noProof/>
                <w:webHidden/>
              </w:rPr>
              <w:instrText xml:space="preserve"> PAGEREF _Toc92365924 \h </w:instrText>
            </w:r>
            <w:r>
              <w:rPr>
                <w:noProof/>
                <w:webHidden/>
              </w:rPr>
            </w:r>
            <w:r>
              <w:rPr>
                <w:noProof/>
                <w:webHidden/>
              </w:rPr>
              <w:fldChar w:fldCharType="separate"/>
            </w:r>
            <w:r w:rsidR="00DD38A5">
              <w:rPr>
                <w:noProof/>
                <w:webHidden/>
              </w:rPr>
              <w:t>19</w:t>
            </w:r>
            <w:r>
              <w:rPr>
                <w:noProof/>
                <w:webHidden/>
              </w:rPr>
              <w:fldChar w:fldCharType="end"/>
            </w:r>
          </w:hyperlink>
        </w:p>
        <w:p w14:paraId="090BB991" w14:textId="451CE9D7" w:rsidR="002319C6" w:rsidRDefault="002319C6" w:rsidP="002319C6">
          <w:pPr>
            <w:pStyle w:val="TOC3"/>
            <w:tabs>
              <w:tab w:val="left" w:pos="1920"/>
              <w:tab w:val="right" w:leader="dot" w:pos="9350"/>
            </w:tabs>
            <w:spacing w:line="360" w:lineRule="auto"/>
            <w:rPr>
              <w:noProof/>
              <w:kern w:val="0"/>
              <w:sz w:val="22"/>
              <w:szCs w:val="22"/>
              <w:lang w:val="en-IE" w:eastAsia="en-IE"/>
            </w:rPr>
          </w:pPr>
          <w:hyperlink w:anchor="_Toc92365925" w:history="1">
            <w:r w:rsidRPr="009407CC">
              <w:rPr>
                <w:rStyle w:val="Hyperlink"/>
                <w:noProof/>
              </w:rPr>
              <w:t>3.2.1</w:t>
            </w:r>
            <w:r>
              <w:rPr>
                <w:noProof/>
                <w:kern w:val="0"/>
                <w:sz w:val="22"/>
                <w:szCs w:val="22"/>
                <w:lang w:val="en-IE" w:eastAsia="en-IE"/>
              </w:rPr>
              <w:tab/>
            </w:r>
            <w:r w:rsidRPr="009407CC">
              <w:rPr>
                <w:rStyle w:val="Hyperlink"/>
                <w:noProof/>
              </w:rPr>
              <w:t>Firebase Cloud Database</w:t>
            </w:r>
            <w:r>
              <w:rPr>
                <w:noProof/>
                <w:webHidden/>
              </w:rPr>
              <w:tab/>
            </w:r>
            <w:r>
              <w:rPr>
                <w:noProof/>
                <w:webHidden/>
              </w:rPr>
              <w:fldChar w:fldCharType="begin"/>
            </w:r>
            <w:r>
              <w:rPr>
                <w:noProof/>
                <w:webHidden/>
              </w:rPr>
              <w:instrText xml:space="preserve"> PAGEREF _Toc92365925 \h </w:instrText>
            </w:r>
            <w:r>
              <w:rPr>
                <w:noProof/>
                <w:webHidden/>
              </w:rPr>
            </w:r>
            <w:r>
              <w:rPr>
                <w:noProof/>
                <w:webHidden/>
              </w:rPr>
              <w:fldChar w:fldCharType="separate"/>
            </w:r>
            <w:r w:rsidR="00DD38A5">
              <w:rPr>
                <w:noProof/>
                <w:webHidden/>
              </w:rPr>
              <w:t>20</w:t>
            </w:r>
            <w:r>
              <w:rPr>
                <w:noProof/>
                <w:webHidden/>
              </w:rPr>
              <w:fldChar w:fldCharType="end"/>
            </w:r>
          </w:hyperlink>
        </w:p>
        <w:p w14:paraId="21DA9E82" w14:textId="1EBCC8DB" w:rsidR="002319C6" w:rsidRDefault="002319C6" w:rsidP="002319C6">
          <w:pPr>
            <w:pStyle w:val="TOC3"/>
            <w:tabs>
              <w:tab w:val="left" w:pos="1920"/>
              <w:tab w:val="right" w:leader="dot" w:pos="9350"/>
            </w:tabs>
            <w:spacing w:line="360" w:lineRule="auto"/>
            <w:rPr>
              <w:noProof/>
              <w:kern w:val="0"/>
              <w:sz w:val="22"/>
              <w:szCs w:val="22"/>
              <w:lang w:val="en-IE" w:eastAsia="en-IE"/>
            </w:rPr>
          </w:pPr>
          <w:hyperlink w:anchor="_Toc92365926" w:history="1">
            <w:r w:rsidRPr="009407CC">
              <w:rPr>
                <w:rStyle w:val="Hyperlink"/>
                <w:noProof/>
              </w:rPr>
              <w:t>3.2.2</w:t>
            </w:r>
            <w:r>
              <w:rPr>
                <w:noProof/>
                <w:kern w:val="0"/>
                <w:sz w:val="22"/>
                <w:szCs w:val="22"/>
                <w:lang w:val="en-IE" w:eastAsia="en-IE"/>
              </w:rPr>
              <w:tab/>
            </w:r>
            <w:r w:rsidRPr="009407CC">
              <w:rPr>
                <w:rStyle w:val="Hyperlink"/>
                <w:noProof/>
              </w:rPr>
              <w:t>MySQL Lite Database</w:t>
            </w:r>
            <w:r>
              <w:rPr>
                <w:noProof/>
                <w:webHidden/>
              </w:rPr>
              <w:tab/>
            </w:r>
            <w:r>
              <w:rPr>
                <w:noProof/>
                <w:webHidden/>
              </w:rPr>
              <w:fldChar w:fldCharType="begin"/>
            </w:r>
            <w:r>
              <w:rPr>
                <w:noProof/>
                <w:webHidden/>
              </w:rPr>
              <w:instrText xml:space="preserve"> PAGEREF _Toc92365926 \h </w:instrText>
            </w:r>
            <w:r>
              <w:rPr>
                <w:noProof/>
                <w:webHidden/>
              </w:rPr>
            </w:r>
            <w:r>
              <w:rPr>
                <w:noProof/>
                <w:webHidden/>
              </w:rPr>
              <w:fldChar w:fldCharType="separate"/>
            </w:r>
            <w:r w:rsidR="00DD38A5">
              <w:rPr>
                <w:noProof/>
                <w:webHidden/>
              </w:rPr>
              <w:t>22</w:t>
            </w:r>
            <w:r>
              <w:rPr>
                <w:noProof/>
                <w:webHidden/>
              </w:rPr>
              <w:fldChar w:fldCharType="end"/>
            </w:r>
          </w:hyperlink>
        </w:p>
        <w:p w14:paraId="5AFFA8DB" w14:textId="76A0EAA8" w:rsidR="002319C6" w:rsidRDefault="002319C6" w:rsidP="002319C6">
          <w:pPr>
            <w:pStyle w:val="TOC3"/>
            <w:tabs>
              <w:tab w:val="left" w:pos="1920"/>
              <w:tab w:val="right" w:leader="dot" w:pos="9350"/>
            </w:tabs>
            <w:spacing w:line="360" w:lineRule="auto"/>
            <w:rPr>
              <w:noProof/>
              <w:kern w:val="0"/>
              <w:sz w:val="22"/>
              <w:szCs w:val="22"/>
              <w:lang w:val="en-IE" w:eastAsia="en-IE"/>
            </w:rPr>
          </w:pPr>
          <w:hyperlink w:anchor="_Toc92365927" w:history="1">
            <w:r w:rsidRPr="009407CC">
              <w:rPr>
                <w:rStyle w:val="Hyperlink"/>
                <w:noProof/>
              </w:rPr>
              <w:t>3.2.3</w:t>
            </w:r>
            <w:r>
              <w:rPr>
                <w:noProof/>
                <w:kern w:val="0"/>
                <w:sz w:val="22"/>
                <w:szCs w:val="22"/>
                <w:lang w:val="en-IE" w:eastAsia="en-IE"/>
              </w:rPr>
              <w:tab/>
            </w:r>
            <w:r w:rsidRPr="009407CC">
              <w:rPr>
                <w:rStyle w:val="Hyperlink"/>
                <w:noProof/>
              </w:rPr>
              <w:t>AWS DynamoDB Database</w:t>
            </w:r>
            <w:r>
              <w:rPr>
                <w:noProof/>
                <w:webHidden/>
              </w:rPr>
              <w:tab/>
            </w:r>
            <w:r>
              <w:rPr>
                <w:noProof/>
                <w:webHidden/>
              </w:rPr>
              <w:fldChar w:fldCharType="begin"/>
            </w:r>
            <w:r>
              <w:rPr>
                <w:noProof/>
                <w:webHidden/>
              </w:rPr>
              <w:instrText xml:space="preserve"> PAGEREF _Toc92365927 \h </w:instrText>
            </w:r>
            <w:r>
              <w:rPr>
                <w:noProof/>
                <w:webHidden/>
              </w:rPr>
            </w:r>
            <w:r>
              <w:rPr>
                <w:noProof/>
                <w:webHidden/>
              </w:rPr>
              <w:fldChar w:fldCharType="separate"/>
            </w:r>
            <w:r w:rsidR="00DD38A5">
              <w:rPr>
                <w:noProof/>
                <w:webHidden/>
              </w:rPr>
              <w:t>23</w:t>
            </w:r>
            <w:r>
              <w:rPr>
                <w:noProof/>
                <w:webHidden/>
              </w:rPr>
              <w:fldChar w:fldCharType="end"/>
            </w:r>
          </w:hyperlink>
        </w:p>
        <w:p w14:paraId="1CFDCC47" w14:textId="2643AA95" w:rsidR="002319C6" w:rsidRDefault="002319C6" w:rsidP="002319C6">
          <w:pPr>
            <w:pStyle w:val="TOC3"/>
            <w:tabs>
              <w:tab w:val="left" w:pos="1920"/>
              <w:tab w:val="right" w:leader="dot" w:pos="9350"/>
            </w:tabs>
            <w:spacing w:line="360" w:lineRule="auto"/>
            <w:rPr>
              <w:noProof/>
              <w:kern w:val="0"/>
              <w:sz w:val="22"/>
              <w:szCs w:val="22"/>
              <w:lang w:val="en-IE" w:eastAsia="en-IE"/>
            </w:rPr>
          </w:pPr>
          <w:hyperlink w:anchor="_Toc92365928" w:history="1">
            <w:r w:rsidRPr="009407CC">
              <w:rPr>
                <w:rStyle w:val="Hyperlink"/>
                <w:noProof/>
              </w:rPr>
              <w:t>3.2.4</w:t>
            </w:r>
            <w:r>
              <w:rPr>
                <w:noProof/>
                <w:kern w:val="0"/>
                <w:sz w:val="22"/>
                <w:szCs w:val="22"/>
                <w:lang w:val="en-IE" w:eastAsia="en-IE"/>
              </w:rPr>
              <w:tab/>
            </w:r>
            <w:r w:rsidRPr="009407CC">
              <w:rPr>
                <w:rStyle w:val="Hyperlink"/>
                <w:noProof/>
              </w:rPr>
              <w:t>Preference of Database</w:t>
            </w:r>
            <w:r>
              <w:rPr>
                <w:noProof/>
                <w:webHidden/>
              </w:rPr>
              <w:tab/>
            </w:r>
            <w:r>
              <w:rPr>
                <w:noProof/>
                <w:webHidden/>
              </w:rPr>
              <w:fldChar w:fldCharType="begin"/>
            </w:r>
            <w:r>
              <w:rPr>
                <w:noProof/>
                <w:webHidden/>
              </w:rPr>
              <w:instrText xml:space="preserve"> PAGEREF _Toc92365928 \h </w:instrText>
            </w:r>
            <w:r>
              <w:rPr>
                <w:noProof/>
                <w:webHidden/>
              </w:rPr>
            </w:r>
            <w:r>
              <w:rPr>
                <w:noProof/>
                <w:webHidden/>
              </w:rPr>
              <w:fldChar w:fldCharType="separate"/>
            </w:r>
            <w:r w:rsidR="00DD38A5">
              <w:rPr>
                <w:noProof/>
                <w:webHidden/>
              </w:rPr>
              <w:t>24</w:t>
            </w:r>
            <w:r>
              <w:rPr>
                <w:noProof/>
                <w:webHidden/>
              </w:rPr>
              <w:fldChar w:fldCharType="end"/>
            </w:r>
          </w:hyperlink>
        </w:p>
        <w:p w14:paraId="4F9276CA" w14:textId="02AC0CE7" w:rsidR="002319C6" w:rsidRDefault="002319C6" w:rsidP="002319C6">
          <w:pPr>
            <w:pStyle w:val="TOC2"/>
            <w:tabs>
              <w:tab w:val="left" w:pos="1680"/>
              <w:tab w:val="right" w:leader="dot" w:pos="9350"/>
            </w:tabs>
            <w:spacing w:line="360" w:lineRule="auto"/>
            <w:rPr>
              <w:noProof/>
              <w:kern w:val="0"/>
              <w:sz w:val="22"/>
              <w:szCs w:val="22"/>
              <w:lang w:val="en-IE" w:eastAsia="en-IE"/>
            </w:rPr>
          </w:pPr>
          <w:hyperlink w:anchor="_Toc92365929" w:history="1">
            <w:r w:rsidRPr="009407CC">
              <w:rPr>
                <w:rStyle w:val="Hyperlink"/>
                <w:noProof/>
              </w:rPr>
              <w:t>3.3</w:t>
            </w:r>
            <w:r>
              <w:rPr>
                <w:noProof/>
                <w:kern w:val="0"/>
                <w:sz w:val="22"/>
                <w:szCs w:val="22"/>
                <w:lang w:val="en-IE" w:eastAsia="en-IE"/>
              </w:rPr>
              <w:tab/>
            </w:r>
            <w:r w:rsidRPr="009407CC">
              <w:rPr>
                <w:rStyle w:val="Hyperlink"/>
                <w:noProof/>
              </w:rPr>
              <w:t>Technology for Geo-Location Services</w:t>
            </w:r>
            <w:r>
              <w:rPr>
                <w:noProof/>
                <w:webHidden/>
              </w:rPr>
              <w:tab/>
            </w:r>
            <w:r>
              <w:rPr>
                <w:noProof/>
                <w:webHidden/>
              </w:rPr>
              <w:fldChar w:fldCharType="begin"/>
            </w:r>
            <w:r>
              <w:rPr>
                <w:noProof/>
                <w:webHidden/>
              </w:rPr>
              <w:instrText xml:space="preserve"> PAGEREF _Toc92365929 \h </w:instrText>
            </w:r>
            <w:r>
              <w:rPr>
                <w:noProof/>
                <w:webHidden/>
              </w:rPr>
            </w:r>
            <w:r>
              <w:rPr>
                <w:noProof/>
                <w:webHidden/>
              </w:rPr>
              <w:fldChar w:fldCharType="separate"/>
            </w:r>
            <w:r w:rsidR="00DD38A5">
              <w:rPr>
                <w:noProof/>
                <w:webHidden/>
              </w:rPr>
              <w:t>24</w:t>
            </w:r>
            <w:r>
              <w:rPr>
                <w:noProof/>
                <w:webHidden/>
              </w:rPr>
              <w:fldChar w:fldCharType="end"/>
            </w:r>
          </w:hyperlink>
        </w:p>
        <w:p w14:paraId="40E409A9" w14:textId="135DAC34" w:rsidR="002319C6" w:rsidRDefault="002319C6" w:rsidP="002319C6">
          <w:pPr>
            <w:pStyle w:val="TOC2"/>
            <w:tabs>
              <w:tab w:val="left" w:pos="1680"/>
              <w:tab w:val="right" w:leader="dot" w:pos="9350"/>
            </w:tabs>
            <w:spacing w:line="360" w:lineRule="auto"/>
            <w:rPr>
              <w:noProof/>
              <w:kern w:val="0"/>
              <w:sz w:val="22"/>
              <w:szCs w:val="22"/>
              <w:lang w:val="en-IE" w:eastAsia="en-IE"/>
            </w:rPr>
          </w:pPr>
          <w:hyperlink w:anchor="_Toc92365930" w:history="1">
            <w:r w:rsidRPr="009407CC">
              <w:rPr>
                <w:rStyle w:val="Hyperlink"/>
                <w:noProof/>
              </w:rPr>
              <w:t>3.4</w:t>
            </w:r>
            <w:r>
              <w:rPr>
                <w:noProof/>
                <w:kern w:val="0"/>
                <w:sz w:val="22"/>
                <w:szCs w:val="22"/>
                <w:lang w:val="en-IE" w:eastAsia="en-IE"/>
              </w:rPr>
              <w:tab/>
            </w:r>
            <w:r w:rsidRPr="009407CC">
              <w:rPr>
                <w:rStyle w:val="Hyperlink"/>
                <w:noProof/>
              </w:rPr>
              <w:t>Technology for Accessibility Features</w:t>
            </w:r>
            <w:r>
              <w:rPr>
                <w:noProof/>
                <w:webHidden/>
              </w:rPr>
              <w:tab/>
            </w:r>
            <w:r>
              <w:rPr>
                <w:noProof/>
                <w:webHidden/>
              </w:rPr>
              <w:fldChar w:fldCharType="begin"/>
            </w:r>
            <w:r>
              <w:rPr>
                <w:noProof/>
                <w:webHidden/>
              </w:rPr>
              <w:instrText xml:space="preserve"> PAGEREF _Toc92365930 \h </w:instrText>
            </w:r>
            <w:r>
              <w:rPr>
                <w:noProof/>
                <w:webHidden/>
              </w:rPr>
            </w:r>
            <w:r>
              <w:rPr>
                <w:noProof/>
                <w:webHidden/>
              </w:rPr>
              <w:fldChar w:fldCharType="separate"/>
            </w:r>
            <w:r w:rsidR="00DD38A5">
              <w:rPr>
                <w:noProof/>
                <w:webHidden/>
              </w:rPr>
              <w:t>25</w:t>
            </w:r>
            <w:r>
              <w:rPr>
                <w:noProof/>
                <w:webHidden/>
              </w:rPr>
              <w:fldChar w:fldCharType="end"/>
            </w:r>
          </w:hyperlink>
        </w:p>
        <w:p w14:paraId="07536FEA" w14:textId="305AD0B2" w:rsidR="002319C6" w:rsidRDefault="002319C6" w:rsidP="002319C6">
          <w:pPr>
            <w:pStyle w:val="TOC2"/>
            <w:tabs>
              <w:tab w:val="left" w:pos="1680"/>
              <w:tab w:val="right" w:leader="dot" w:pos="9350"/>
            </w:tabs>
            <w:spacing w:line="360" w:lineRule="auto"/>
            <w:rPr>
              <w:noProof/>
              <w:kern w:val="0"/>
              <w:sz w:val="22"/>
              <w:szCs w:val="22"/>
              <w:lang w:val="en-IE" w:eastAsia="en-IE"/>
            </w:rPr>
          </w:pPr>
          <w:hyperlink w:anchor="_Toc92365931" w:history="1">
            <w:r w:rsidRPr="009407CC">
              <w:rPr>
                <w:rStyle w:val="Hyperlink"/>
                <w:noProof/>
              </w:rPr>
              <w:t>3.5</w:t>
            </w:r>
            <w:r>
              <w:rPr>
                <w:noProof/>
                <w:kern w:val="0"/>
                <w:sz w:val="22"/>
                <w:szCs w:val="22"/>
                <w:lang w:val="en-IE" w:eastAsia="en-IE"/>
              </w:rPr>
              <w:tab/>
            </w:r>
            <w:r w:rsidRPr="009407CC">
              <w:rPr>
                <w:rStyle w:val="Hyperlink"/>
                <w:noProof/>
              </w:rPr>
              <w:t>Technology for Chat Services</w:t>
            </w:r>
            <w:r>
              <w:rPr>
                <w:noProof/>
                <w:webHidden/>
              </w:rPr>
              <w:tab/>
            </w:r>
            <w:r>
              <w:rPr>
                <w:noProof/>
                <w:webHidden/>
              </w:rPr>
              <w:fldChar w:fldCharType="begin"/>
            </w:r>
            <w:r>
              <w:rPr>
                <w:noProof/>
                <w:webHidden/>
              </w:rPr>
              <w:instrText xml:space="preserve"> PAGEREF _Toc92365931 \h </w:instrText>
            </w:r>
            <w:r>
              <w:rPr>
                <w:noProof/>
                <w:webHidden/>
              </w:rPr>
            </w:r>
            <w:r>
              <w:rPr>
                <w:noProof/>
                <w:webHidden/>
              </w:rPr>
              <w:fldChar w:fldCharType="separate"/>
            </w:r>
            <w:r w:rsidR="00DD38A5">
              <w:rPr>
                <w:noProof/>
                <w:webHidden/>
              </w:rPr>
              <w:t>25</w:t>
            </w:r>
            <w:r>
              <w:rPr>
                <w:noProof/>
                <w:webHidden/>
              </w:rPr>
              <w:fldChar w:fldCharType="end"/>
            </w:r>
          </w:hyperlink>
        </w:p>
        <w:p w14:paraId="26F91D7B" w14:textId="08402FEB" w:rsidR="002319C6" w:rsidRDefault="002319C6" w:rsidP="002319C6">
          <w:pPr>
            <w:pStyle w:val="TOC2"/>
            <w:tabs>
              <w:tab w:val="left" w:pos="1680"/>
              <w:tab w:val="right" w:leader="dot" w:pos="9350"/>
            </w:tabs>
            <w:spacing w:line="360" w:lineRule="auto"/>
            <w:rPr>
              <w:noProof/>
              <w:kern w:val="0"/>
              <w:sz w:val="22"/>
              <w:szCs w:val="22"/>
              <w:lang w:val="en-IE" w:eastAsia="en-IE"/>
            </w:rPr>
          </w:pPr>
          <w:hyperlink w:anchor="_Toc92365932" w:history="1">
            <w:r w:rsidRPr="009407CC">
              <w:rPr>
                <w:rStyle w:val="Hyperlink"/>
                <w:rFonts w:cstheme="minorHAnsi"/>
                <w:noProof/>
              </w:rPr>
              <w:t>3.6</w:t>
            </w:r>
            <w:r>
              <w:rPr>
                <w:noProof/>
                <w:kern w:val="0"/>
                <w:sz w:val="22"/>
                <w:szCs w:val="22"/>
                <w:lang w:val="en-IE" w:eastAsia="en-IE"/>
              </w:rPr>
              <w:tab/>
            </w:r>
            <w:r w:rsidRPr="009407CC">
              <w:rPr>
                <w:rStyle w:val="Hyperlink"/>
                <w:rFonts w:cstheme="minorHAnsi"/>
                <w:noProof/>
              </w:rPr>
              <w:t>Conclusion</w:t>
            </w:r>
            <w:r>
              <w:rPr>
                <w:noProof/>
                <w:webHidden/>
              </w:rPr>
              <w:tab/>
            </w:r>
            <w:r>
              <w:rPr>
                <w:noProof/>
                <w:webHidden/>
              </w:rPr>
              <w:fldChar w:fldCharType="begin"/>
            </w:r>
            <w:r>
              <w:rPr>
                <w:noProof/>
                <w:webHidden/>
              </w:rPr>
              <w:instrText xml:space="preserve"> PAGEREF _Toc92365932 \h </w:instrText>
            </w:r>
            <w:r>
              <w:rPr>
                <w:noProof/>
                <w:webHidden/>
              </w:rPr>
            </w:r>
            <w:r>
              <w:rPr>
                <w:noProof/>
                <w:webHidden/>
              </w:rPr>
              <w:fldChar w:fldCharType="separate"/>
            </w:r>
            <w:r w:rsidR="00DD38A5">
              <w:rPr>
                <w:noProof/>
                <w:webHidden/>
              </w:rPr>
              <w:t>26</w:t>
            </w:r>
            <w:r>
              <w:rPr>
                <w:noProof/>
                <w:webHidden/>
              </w:rPr>
              <w:fldChar w:fldCharType="end"/>
            </w:r>
          </w:hyperlink>
        </w:p>
        <w:p w14:paraId="3DECB760" w14:textId="08F2E248" w:rsidR="002319C6" w:rsidRDefault="002319C6" w:rsidP="002319C6">
          <w:pPr>
            <w:pStyle w:val="TOC1"/>
            <w:tabs>
              <w:tab w:val="left" w:pos="1200"/>
              <w:tab w:val="right" w:leader="dot" w:pos="9350"/>
            </w:tabs>
            <w:spacing w:line="360" w:lineRule="auto"/>
            <w:rPr>
              <w:noProof/>
              <w:kern w:val="0"/>
              <w:sz w:val="22"/>
              <w:szCs w:val="22"/>
              <w:lang w:val="en-IE" w:eastAsia="en-IE"/>
            </w:rPr>
          </w:pPr>
          <w:hyperlink w:anchor="_Toc92365933" w:history="1">
            <w:r w:rsidRPr="009407CC">
              <w:rPr>
                <w:rStyle w:val="Hyperlink"/>
                <w:rFonts w:cstheme="minorHAnsi"/>
                <w:noProof/>
              </w:rPr>
              <w:t>4</w:t>
            </w:r>
            <w:r>
              <w:rPr>
                <w:noProof/>
                <w:kern w:val="0"/>
                <w:sz w:val="22"/>
                <w:szCs w:val="22"/>
                <w:lang w:val="en-IE" w:eastAsia="en-IE"/>
              </w:rPr>
              <w:tab/>
            </w:r>
            <w:r w:rsidRPr="009407CC">
              <w:rPr>
                <w:rStyle w:val="Hyperlink"/>
                <w:rFonts w:cstheme="minorHAnsi"/>
                <w:noProof/>
              </w:rPr>
              <w:t>Analysis and Design</w:t>
            </w:r>
            <w:r>
              <w:rPr>
                <w:noProof/>
                <w:webHidden/>
              </w:rPr>
              <w:tab/>
            </w:r>
            <w:r>
              <w:rPr>
                <w:noProof/>
                <w:webHidden/>
              </w:rPr>
              <w:fldChar w:fldCharType="begin"/>
            </w:r>
            <w:r>
              <w:rPr>
                <w:noProof/>
                <w:webHidden/>
              </w:rPr>
              <w:instrText xml:space="preserve"> PAGEREF _Toc92365933 \h </w:instrText>
            </w:r>
            <w:r>
              <w:rPr>
                <w:noProof/>
                <w:webHidden/>
              </w:rPr>
            </w:r>
            <w:r>
              <w:rPr>
                <w:noProof/>
                <w:webHidden/>
              </w:rPr>
              <w:fldChar w:fldCharType="separate"/>
            </w:r>
            <w:r w:rsidR="00DD38A5">
              <w:rPr>
                <w:noProof/>
                <w:webHidden/>
              </w:rPr>
              <w:t>27</w:t>
            </w:r>
            <w:r>
              <w:rPr>
                <w:noProof/>
                <w:webHidden/>
              </w:rPr>
              <w:fldChar w:fldCharType="end"/>
            </w:r>
          </w:hyperlink>
        </w:p>
        <w:p w14:paraId="3D43A07D" w14:textId="631F86A9" w:rsidR="002319C6" w:rsidRDefault="002319C6" w:rsidP="002319C6">
          <w:pPr>
            <w:pStyle w:val="TOC2"/>
            <w:tabs>
              <w:tab w:val="left" w:pos="1680"/>
              <w:tab w:val="right" w:leader="dot" w:pos="9350"/>
            </w:tabs>
            <w:spacing w:line="360" w:lineRule="auto"/>
            <w:rPr>
              <w:noProof/>
              <w:kern w:val="0"/>
              <w:sz w:val="22"/>
              <w:szCs w:val="22"/>
              <w:lang w:val="en-IE" w:eastAsia="en-IE"/>
            </w:rPr>
          </w:pPr>
          <w:hyperlink w:anchor="_Toc92365934" w:history="1">
            <w:r w:rsidRPr="009407CC">
              <w:rPr>
                <w:rStyle w:val="Hyperlink"/>
                <w:rFonts w:cstheme="minorHAnsi"/>
                <w:noProof/>
              </w:rPr>
              <w:t>4.1</w:t>
            </w:r>
            <w:r>
              <w:rPr>
                <w:noProof/>
                <w:kern w:val="0"/>
                <w:sz w:val="22"/>
                <w:szCs w:val="22"/>
                <w:lang w:val="en-IE" w:eastAsia="en-IE"/>
              </w:rPr>
              <w:tab/>
            </w:r>
            <w:r w:rsidRPr="009407CC">
              <w:rPr>
                <w:rStyle w:val="Hyperlink"/>
                <w:rFonts w:cstheme="minorHAnsi"/>
                <w:noProof/>
              </w:rPr>
              <w:t>System Overview</w:t>
            </w:r>
            <w:r>
              <w:rPr>
                <w:noProof/>
                <w:webHidden/>
              </w:rPr>
              <w:tab/>
            </w:r>
            <w:r>
              <w:rPr>
                <w:noProof/>
                <w:webHidden/>
              </w:rPr>
              <w:fldChar w:fldCharType="begin"/>
            </w:r>
            <w:r>
              <w:rPr>
                <w:noProof/>
                <w:webHidden/>
              </w:rPr>
              <w:instrText xml:space="preserve"> PAGEREF _Toc92365934 \h </w:instrText>
            </w:r>
            <w:r>
              <w:rPr>
                <w:noProof/>
                <w:webHidden/>
              </w:rPr>
            </w:r>
            <w:r>
              <w:rPr>
                <w:noProof/>
                <w:webHidden/>
              </w:rPr>
              <w:fldChar w:fldCharType="separate"/>
            </w:r>
            <w:r w:rsidR="00DD38A5">
              <w:rPr>
                <w:noProof/>
                <w:webHidden/>
              </w:rPr>
              <w:t>27</w:t>
            </w:r>
            <w:r>
              <w:rPr>
                <w:noProof/>
                <w:webHidden/>
              </w:rPr>
              <w:fldChar w:fldCharType="end"/>
            </w:r>
          </w:hyperlink>
        </w:p>
        <w:p w14:paraId="6670A13E" w14:textId="3B6963C1" w:rsidR="002319C6" w:rsidRDefault="002319C6" w:rsidP="002319C6">
          <w:pPr>
            <w:pStyle w:val="TOC2"/>
            <w:tabs>
              <w:tab w:val="left" w:pos="1680"/>
              <w:tab w:val="right" w:leader="dot" w:pos="9350"/>
            </w:tabs>
            <w:spacing w:line="360" w:lineRule="auto"/>
            <w:rPr>
              <w:noProof/>
              <w:kern w:val="0"/>
              <w:sz w:val="22"/>
              <w:szCs w:val="22"/>
              <w:lang w:val="en-IE" w:eastAsia="en-IE"/>
            </w:rPr>
          </w:pPr>
          <w:hyperlink w:anchor="_Toc92365935" w:history="1">
            <w:r w:rsidRPr="009407CC">
              <w:rPr>
                <w:rStyle w:val="Hyperlink"/>
                <w:rFonts w:cstheme="minorHAnsi"/>
                <w:noProof/>
              </w:rPr>
              <w:t>4.2</w:t>
            </w:r>
            <w:r>
              <w:rPr>
                <w:noProof/>
                <w:kern w:val="0"/>
                <w:sz w:val="22"/>
                <w:szCs w:val="22"/>
                <w:lang w:val="en-IE" w:eastAsia="en-IE"/>
              </w:rPr>
              <w:tab/>
            </w:r>
            <w:r w:rsidRPr="009407CC">
              <w:rPr>
                <w:rStyle w:val="Hyperlink"/>
                <w:rFonts w:cstheme="minorHAnsi"/>
                <w:noProof/>
              </w:rPr>
              <w:t>Non-Functional Requirements</w:t>
            </w:r>
            <w:r>
              <w:rPr>
                <w:noProof/>
                <w:webHidden/>
              </w:rPr>
              <w:tab/>
            </w:r>
            <w:r>
              <w:rPr>
                <w:noProof/>
                <w:webHidden/>
              </w:rPr>
              <w:fldChar w:fldCharType="begin"/>
            </w:r>
            <w:r>
              <w:rPr>
                <w:noProof/>
                <w:webHidden/>
              </w:rPr>
              <w:instrText xml:space="preserve"> PAGEREF _Toc92365935 \h </w:instrText>
            </w:r>
            <w:r>
              <w:rPr>
                <w:noProof/>
                <w:webHidden/>
              </w:rPr>
            </w:r>
            <w:r>
              <w:rPr>
                <w:noProof/>
                <w:webHidden/>
              </w:rPr>
              <w:fldChar w:fldCharType="separate"/>
            </w:r>
            <w:r w:rsidR="00DD38A5">
              <w:rPr>
                <w:noProof/>
                <w:webHidden/>
              </w:rPr>
              <w:t>28</w:t>
            </w:r>
            <w:r>
              <w:rPr>
                <w:noProof/>
                <w:webHidden/>
              </w:rPr>
              <w:fldChar w:fldCharType="end"/>
            </w:r>
          </w:hyperlink>
        </w:p>
        <w:p w14:paraId="09E6AC75" w14:textId="7EB39FD3" w:rsidR="002319C6" w:rsidRDefault="002319C6" w:rsidP="002319C6">
          <w:pPr>
            <w:pStyle w:val="TOC2"/>
            <w:tabs>
              <w:tab w:val="left" w:pos="1680"/>
              <w:tab w:val="right" w:leader="dot" w:pos="9350"/>
            </w:tabs>
            <w:spacing w:line="360" w:lineRule="auto"/>
            <w:rPr>
              <w:noProof/>
              <w:kern w:val="0"/>
              <w:sz w:val="22"/>
              <w:szCs w:val="22"/>
              <w:lang w:val="en-IE" w:eastAsia="en-IE"/>
            </w:rPr>
          </w:pPr>
          <w:hyperlink w:anchor="_Toc92365936" w:history="1">
            <w:r w:rsidRPr="009407CC">
              <w:rPr>
                <w:rStyle w:val="Hyperlink"/>
                <w:rFonts w:cstheme="minorHAnsi"/>
                <w:noProof/>
              </w:rPr>
              <w:t>4.3</w:t>
            </w:r>
            <w:r>
              <w:rPr>
                <w:noProof/>
                <w:kern w:val="0"/>
                <w:sz w:val="22"/>
                <w:szCs w:val="22"/>
                <w:lang w:val="en-IE" w:eastAsia="en-IE"/>
              </w:rPr>
              <w:tab/>
            </w:r>
            <w:r w:rsidRPr="009407CC">
              <w:rPr>
                <w:rStyle w:val="Hyperlink"/>
                <w:rFonts w:cstheme="minorHAnsi"/>
                <w:noProof/>
              </w:rPr>
              <w:t>Functional Requirements</w:t>
            </w:r>
            <w:r>
              <w:rPr>
                <w:noProof/>
                <w:webHidden/>
              </w:rPr>
              <w:tab/>
            </w:r>
            <w:r>
              <w:rPr>
                <w:noProof/>
                <w:webHidden/>
              </w:rPr>
              <w:fldChar w:fldCharType="begin"/>
            </w:r>
            <w:r>
              <w:rPr>
                <w:noProof/>
                <w:webHidden/>
              </w:rPr>
              <w:instrText xml:space="preserve"> PAGEREF _Toc92365936 \h </w:instrText>
            </w:r>
            <w:r>
              <w:rPr>
                <w:noProof/>
                <w:webHidden/>
              </w:rPr>
            </w:r>
            <w:r>
              <w:rPr>
                <w:noProof/>
                <w:webHidden/>
              </w:rPr>
              <w:fldChar w:fldCharType="separate"/>
            </w:r>
            <w:r w:rsidR="00DD38A5">
              <w:rPr>
                <w:noProof/>
                <w:webHidden/>
              </w:rPr>
              <w:t>28</w:t>
            </w:r>
            <w:r>
              <w:rPr>
                <w:noProof/>
                <w:webHidden/>
              </w:rPr>
              <w:fldChar w:fldCharType="end"/>
            </w:r>
          </w:hyperlink>
        </w:p>
        <w:p w14:paraId="7172AB50" w14:textId="5202A326" w:rsidR="002319C6" w:rsidRDefault="002319C6" w:rsidP="002319C6">
          <w:pPr>
            <w:pStyle w:val="TOC2"/>
            <w:tabs>
              <w:tab w:val="left" w:pos="1680"/>
              <w:tab w:val="right" w:leader="dot" w:pos="9350"/>
            </w:tabs>
            <w:spacing w:line="360" w:lineRule="auto"/>
            <w:rPr>
              <w:noProof/>
              <w:kern w:val="0"/>
              <w:sz w:val="22"/>
              <w:szCs w:val="22"/>
              <w:lang w:val="en-IE" w:eastAsia="en-IE"/>
            </w:rPr>
          </w:pPr>
          <w:hyperlink w:anchor="_Toc92365937" w:history="1">
            <w:r w:rsidRPr="009407CC">
              <w:rPr>
                <w:rStyle w:val="Hyperlink"/>
                <w:rFonts w:cstheme="minorHAnsi"/>
                <w:noProof/>
              </w:rPr>
              <w:t>4.4</w:t>
            </w:r>
            <w:r>
              <w:rPr>
                <w:noProof/>
                <w:kern w:val="0"/>
                <w:sz w:val="22"/>
                <w:szCs w:val="22"/>
                <w:lang w:val="en-IE" w:eastAsia="en-IE"/>
              </w:rPr>
              <w:tab/>
            </w:r>
            <w:r w:rsidRPr="009407CC">
              <w:rPr>
                <w:rStyle w:val="Hyperlink"/>
                <w:rFonts w:cstheme="minorHAnsi"/>
                <w:noProof/>
              </w:rPr>
              <w:t>Android Application Wireframe Prototypes</w:t>
            </w:r>
            <w:r>
              <w:rPr>
                <w:noProof/>
                <w:webHidden/>
              </w:rPr>
              <w:tab/>
            </w:r>
            <w:r>
              <w:rPr>
                <w:noProof/>
                <w:webHidden/>
              </w:rPr>
              <w:fldChar w:fldCharType="begin"/>
            </w:r>
            <w:r>
              <w:rPr>
                <w:noProof/>
                <w:webHidden/>
              </w:rPr>
              <w:instrText xml:space="preserve"> PAGEREF _Toc92365937 \h </w:instrText>
            </w:r>
            <w:r>
              <w:rPr>
                <w:noProof/>
                <w:webHidden/>
              </w:rPr>
            </w:r>
            <w:r>
              <w:rPr>
                <w:noProof/>
                <w:webHidden/>
              </w:rPr>
              <w:fldChar w:fldCharType="separate"/>
            </w:r>
            <w:r w:rsidR="00DD38A5">
              <w:rPr>
                <w:noProof/>
                <w:webHidden/>
              </w:rPr>
              <w:t>30</w:t>
            </w:r>
            <w:r>
              <w:rPr>
                <w:noProof/>
                <w:webHidden/>
              </w:rPr>
              <w:fldChar w:fldCharType="end"/>
            </w:r>
          </w:hyperlink>
        </w:p>
        <w:p w14:paraId="57231FB6" w14:textId="27FDC24F" w:rsidR="002319C6" w:rsidRDefault="002319C6" w:rsidP="002319C6">
          <w:pPr>
            <w:pStyle w:val="TOC2"/>
            <w:tabs>
              <w:tab w:val="left" w:pos="1680"/>
              <w:tab w:val="right" w:leader="dot" w:pos="9350"/>
            </w:tabs>
            <w:spacing w:line="360" w:lineRule="auto"/>
            <w:rPr>
              <w:noProof/>
              <w:kern w:val="0"/>
              <w:sz w:val="22"/>
              <w:szCs w:val="22"/>
              <w:lang w:val="en-IE" w:eastAsia="en-IE"/>
            </w:rPr>
          </w:pPr>
          <w:hyperlink w:anchor="_Toc92365938" w:history="1">
            <w:r w:rsidRPr="009407CC">
              <w:rPr>
                <w:rStyle w:val="Hyperlink"/>
                <w:rFonts w:cstheme="minorHAnsi"/>
                <w:noProof/>
              </w:rPr>
              <w:t>4.5</w:t>
            </w:r>
            <w:r>
              <w:rPr>
                <w:noProof/>
                <w:kern w:val="0"/>
                <w:sz w:val="22"/>
                <w:szCs w:val="22"/>
                <w:lang w:val="en-IE" w:eastAsia="en-IE"/>
              </w:rPr>
              <w:tab/>
            </w:r>
            <w:r w:rsidRPr="009407CC">
              <w:rPr>
                <w:rStyle w:val="Hyperlink"/>
                <w:rFonts w:cstheme="minorHAnsi"/>
                <w:noProof/>
              </w:rPr>
              <w:t>Use Case Diagram</w:t>
            </w:r>
            <w:r>
              <w:rPr>
                <w:noProof/>
                <w:webHidden/>
              </w:rPr>
              <w:tab/>
            </w:r>
            <w:r>
              <w:rPr>
                <w:noProof/>
                <w:webHidden/>
              </w:rPr>
              <w:fldChar w:fldCharType="begin"/>
            </w:r>
            <w:r>
              <w:rPr>
                <w:noProof/>
                <w:webHidden/>
              </w:rPr>
              <w:instrText xml:space="preserve"> PAGEREF _Toc92365938 \h </w:instrText>
            </w:r>
            <w:r>
              <w:rPr>
                <w:noProof/>
                <w:webHidden/>
              </w:rPr>
            </w:r>
            <w:r>
              <w:rPr>
                <w:noProof/>
                <w:webHidden/>
              </w:rPr>
              <w:fldChar w:fldCharType="separate"/>
            </w:r>
            <w:r w:rsidR="00DD38A5">
              <w:rPr>
                <w:noProof/>
                <w:webHidden/>
              </w:rPr>
              <w:t>43</w:t>
            </w:r>
            <w:r>
              <w:rPr>
                <w:noProof/>
                <w:webHidden/>
              </w:rPr>
              <w:fldChar w:fldCharType="end"/>
            </w:r>
          </w:hyperlink>
        </w:p>
        <w:p w14:paraId="7984687F" w14:textId="17BF782E" w:rsidR="002319C6" w:rsidRDefault="002319C6" w:rsidP="002319C6">
          <w:pPr>
            <w:pStyle w:val="TOC2"/>
            <w:tabs>
              <w:tab w:val="left" w:pos="1680"/>
              <w:tab w:val="right" w:leader="dot" w:pos="9350"/>
            </w:tabs>
            <w:spacing w:line="360" w:lineRule="auto"/>
            <w:rPr>
              <w:noProof/>
              <w:kern w:val="0"/>
              <w:sz w:val="22"/>
              <w:szCs w:val="22"/>
              <w:lang w:val="en-IE" w:eastAsia="en-IE"/>
            </w:rPr>
          </w:pPr>
          <w:hyperlink w:anchor="_Toc92365939" w:history="1">
            <w:r w:rsidRPr="009407CC">
              <w:rPr>
                <w:rStyle w:val="Hyperlink"/>
                <w:rFonts w:cstheme="minorHAnsi"/>
                <w:noProof/>
              </w:rPr>
              <w:t>4.6</w:t>
            </w:r>
            <w:r>
              <w:rPr>
                <w:noProof/>
                <w:kern w:val="0"/>
                <w:sz w:val="22"/>
                <w:szCs w:val="22"/>
                <w:lang w:val="en-IE" w:eastAsia="en-IE"/>
              </w:rPr>
              <w:tab/>
            </w:r>
            <w:r w:rsidRPr="009407CC">
              <w:rPr>
                <w:rStyle w:val="Hyperlink"/>
                <w:rFonts w:cstheme="minorHAnsi"/>
                <w:noProof/>
              </w:rPr>
              <w:t>Use Cases</w:t>
            </w:r>
            <w:r>
              <w:rPr>
                <w:noProof/>
                <w:webHidden/>
              </w:rPr>
              <w:tab/>
            </w:r>
            <w:r>
              <w:rPr>
                <w:noProof/>
                <w:webHidden/>
              </w:rPr>
              <w:fldChar w:fldCharType="begin"/>
            </w:r>
            <w:r>
              <w:rPr>
                <w:noProof/>
                <w:webHidden/>
              </w:rPr>
              <w:instrText xml:space="preserve"> PAGEREF _Toc92365939 \h </w:instrText>
            </w:r>
            <w:r>
              <w:rPr>
                <w:noProof/>
                <w:webHidden/>
              </w:rPr>
            </w:r>
            <w:r>
              <w:rPr>
                <w:noProof/>
                <w:webHidden/>
              </w:rPr>
              <w:fldChar w:fldCharType="separate"/>
            </w:r>
            <w:r w:rsidR="00DD38A5">
              <w:rPr>
                <w:noProof/>
                <w:webHidden/>
              </w:rPr>
              <w:t>44</w:t>
            </w:r>
            <w:r>
              <w:rPr>
                <w:noProof/>
                <w:webHidden/>
              </w:rPr>
              <w:fldChar w:fldCharType="end"/>
            </w:r>
          </w:hyperlink>
        </w:p>
        <w:p w14:paraId="67A9D91B" w14:textId="65F9AD37" w:rsidR="002319C6" w:rsidRDefault="002319C6" w:rsidP="002319C6">
          <w:pPr>
            <w:pStyle w:val="TOC2"/>
            <w:tabs>
              <w:tab w:val="left" w:pos="1680"/>
              <w:tab w:val="right" w:leader="dot" w:pos="9350"/>
            </w:tabs>
            <w:spacing w:line="360" w:lineRule="auto"/>
            <w:rPr>
              <w:noProof/>
              <w:kern w:val="0"/>
              <w:sz w:val="22"/>
              <w:szCs w:val="22"/>
              <w:lang w:val="en-IE" w:eastAsia="en-IE"/>
            </w:rPr>
          </w:pPr>
          <w:hyperlink w:anchor="_Toc92365940" w:history="1">
            <w:r w:rsidRPr="009407CC">
              <w:rPr>
                <w:rStyle w:val="Hyperlink"/>
                <w:rFonts w:cstheme="minorHAnsi"/>
                <w:noProof/>
              </w:rPr>
              <w:t>4.7</w:t>
            </w:r>
            <w:r>
              <w:rPr>
                <w:noProof/>
                <w:kern w:val="0"/>
                <w:sz w:val="22"/>
                <w:szCs w:val="22"/>
                <w:lang w:val="en-IE" w:eastAsia="en-IE"/>
              </w:rPr>
              <w:tab/>
            </w:r>
            <w:r w:rsidRPr="009407CC">
              <w:rPr>
                <w:rStyle w:val="Hyperlink"/>
                <w:rFonts w:cstheme="minorHAnsi"/>
                <w:noProof/>
              </w:rPr>
              <w:t>Database Design</w:t>
            </w:r>
            <w:r>
              <w:rPr>
                <w:noProof/>
                <w:webHidden/>
              </w:rPr>
              <w:tab/>
            </w:r>
            <w:r>
              <w:rPr>
                <w:noProof/>
                <w:webHidden/>
              </w:rPr>
              <w:fldChar w:fldCharType="begin"/>
            </w:r>
            <w:r>
              <w:rPr>
                <w:noProof/>
                <w:webHidden/>
              </w:rPr>
              <w:instrText xml:space="preserve"> PAGEREF _Toc92365940 \h </w:instrText>
            </w:r>
            <w:r>
              <w:rPr>
                <w:noProof/>
                <w:webHidden/>
              </w:rPr>
            </w:r>
            <w:r>
              <w:rPr>
                <w:noProof/>
                <w:webHidden/>
              </w:rPr>
              <w:fldChar w:fldCharType="separate"/>
            </w:r>
            <w:r w:rsidR="00DD38A5">
              <w:rPr>
                <w:noProof/>
                <w:webHidden/>
              </w:rPr>
              <w:t>60</w:t>
            </w:r>
            <w:r>
              <w:rPr>
                <w:noProof/>
                <w:webHidden/>
              </w:rPr>
              <w:fldChar w:fldCharType="end"/>
            </w:r>
          </w:hyperlink>
        </w:p>
        <w:p w14:paraId="79FABC25" w14:textId="0EF577F4" w:rsidR="002319C6" w:rsidRDefault="002319C6" w:rsidP="002319C6">
          <w:pPr>
            <w:pStyle w:val="TOC2"/>
            <w:tabs>
              <w:tab w:val="left" w:pos="1680"/>
              <w:tab w:val="right" w:leader="dot" w:pos="9350"/>
            </w:tabs>
            <w:spacing w:line="360" w:lineRule="auto"/>
            <w:rPr>
              <w:noProof/>
              <w:kern w:val="0"/>
              <w:sz w:val="22"/>
              <w:szCs w:val="22"/>
              <w:lang w:val="en-IE" w:eastAsia="en-IE"/>
            </w:rPr>
          </w:pPr>
          <w:hyperlink w:anchor="_Toc92365941" w:history="1">
            <w:r w:rsidRPr="009407CC">
              <w:rPr>
                <w:rStyle w:val="Hyperlink"/>
                <w:rFonts w:cstheme="minorHAnsi"/>
                <w:noProof/>
              </w:rPr>
              <w:t>4.8</w:t>
            </w:r>
            <w:r>
              <w:rPr>
                <w:noProof/>
                <w:kern w:val="0"/>
                <w:sz w:val="22"/>
                <w:szCs w:val="22"/>
                <w:lang w:val="en-IE" w:eastAsia="en-IE"/>
              </w:rPr>
              <w:tab/>
            </w:r>
            <w:r w:rsidRPr="009407CC">
              <w:rPr>
                <w:rStyle w:val="Hyperlink"/>
                <w:rFonts w:cstheme="minorHAnsi"/>
                <w:noProof/>
              </w:rPr>
              <w:t>Logo</w:t>
            </w:r>
            <w:r>
              <w:rPr>
                <w:noProof/>
                <w:webHidden/>
              </w:rPr>
              <w:tab/>
            </w:r>
            <w:r>
              <w:rPr>
                <w:noProof/>
                <w:webHidden/>
              </w:rPr>
              <w:fldChar w:fldCharType="begin"/>
            </w:r>
            <w:r>
              <w:rPr>
                <w:noProof/>
                <w:webHidden/>
              </w:rPr>
              <w:instrText xml:space="preserve"> PAGEREF _Toc92365941 \h </w:instrText>
            </w:r>
            <w:r>
              <w:rPr>
                <w:noProof/>
                <w:webHidden/>
              </w:rPr>
            </w:r>
            <w:r>
              <w:rPr>
                <w:noProof/>
                <w:webHidden/>
              </w:rPr>
              <w:fldChar w:fldCharType="separate"/>
            </w:r>
            <w:r w:rsidR="00DD38A5">
              <w:rPr>
                <w:noProof/>
                <w:webHidden/>
              </w:rPr>
              <w:t>61</w:t>
            </w:r>
            <w:r>
              <w:rPr>
                <w:noProof/>
                <w:webHidden/>
              </w:rPr>
              <w:fldChar w:fldCharType="end"/>
            </w:r>
          </w:hyperlink>
        </w:p>
        <w:p w14:paraId="2310C164" w14:textId="0B206508" w:rsidR="002319C6" w:rsidRDefault="002319C6" w:rsidP="002319C6">
          <w:pPr>
            <w:pStyle w:val="TOC1"/>
            <w:tabs>
              <w:tab w:val="left" w:pos="1200"/>
              <w:tab w:val="right" w:leader="dot" w:pos="9350"/>
            </w:tabs>
            <w:spacing w:line="360" w:lineRule="auto"/>
            <w:rPr>
              <w:noProof/>
              <w:kern w:val="0"/>
              <w:sz w:val="22"/>
              <w:szCs w:val="22"/>
              <w:lang w:val="en-IE" w:eastAsia="en-IE"/>
            </w:rPr>
          </w:pPr>
          <w:hyperlink w:anchor="_Toc92365942" w:history="1">
            <w:r w:rsidRPr="009407CC">
              <w:rPr>
                <w:rStyle w:val="Hyperlink"/>
                <w:rFonts w:cstheme="minorHAnsi"/>
                <w:noProof/>
              </w:rPr>
              <w:t>5</w:t>
            </w:r>
            <w:r>
              <w:rPr>
                <w:noProof/>
                <w:kern w:val="0"/>
                <w:sz w:val="22"/>
                <w:szCs w:val="22"/>
                <w:lang w:val="en-IE" w:eastAsia="en-IE"/>
              </w:rPr>
              <w:tab/>
            </w:r>
            <w:r w:rsidRPr="009407CC">
              <w:rPr>
                <w:rStyle w:val="Hyperlink"/>
                <w:rFonts w:cstheme="minorHAnsi"/>
                <w:noProof/>
              </w:rPr>
              <w:t>System Implementation</w:t>
            </w:r>
            <w:r>
              <w:rPr>
                <w:noProof/>
                <w:webHidden/>
              </w:rPr>
              <w:tab/>
            </w:r>
            <w:r>
              <w:rPr>
                <w:noProof/>
                <w:webHidden/>
              </w:rPr>
              <w:fldChar w:fldCharType="begin"/>
            </w:r>
            <w:r>
              <w:rPr>
                <w:noProof/>
                <w:webHidden/>
              </w:rPr>
              <w:instrText xml:space="preserve"> PAGEREF _Toc92365942 \h </w:instrText>
            </w:r>
            <w:r>
              <w:rPr>
                <w:noProof/>
                <w:webHidden/>
              </w:rPr>
            </w:r>
            <w:r>
              <w:rPr>
                <w:noProof/>
                <w:webHidden/>
              </w:rPr>
              <w:fldChar w:fldCharType="separate"/>
            </w:r>
            <w:r w:rsidR="00DD38A5">
              <w:rPr>
                <w:noProof/>
                <w:webHidden/>
              </w:rPr>
              <w:t>62</w:t>
            </w:r>
            <w:r>
              <w:rPr>
                <w:noProof/>
                <w:webHidden/>
              </w:rPr>
              <w:fldChar w:fldCharType="end"/>
            </w:r>
          </w:hyperlink>
        </w:p>
        <w:p w14:paraId="54D7ED2C" w14:textId="0420BBB0" w:rsidR="002319C6" w:rsidRDefault="002319C6" w:rsidP="002319C6">
          <w:pPr>
            <w:pStyle w:val="TOC2"/>
            <w:tabs>
              <w:tab w:val="left" w:pos="1680"/>
              <w:tab w:val="right" w:leader="dot" w:pos="9350"/>
            </w:tabs>
            <w:spacing w:line="360" w:lineRule="auto"/>
            <w:rPr>
              <w:noProof/>
              <w:kern w:val="0"/>
              <w:sz w:val="22"/>
              <w:szCs w:val="22"/>
              <w:lang w:val="en-IE" w:eastAsia="en-IE"/>
            </w:rPr>
          </w:pPr>
          <w:hyperlink w:anchor="_Toc92365943" w:history="1">
            <w:r w:rsidRPr="009407CC">
              <w:rPr>
                <w:rStyle w:val="Hyperlink"/>
                <w:rFonts w:cstheme="minorHAnsi"/>
                <w:noProof/>
              </w:rPr>
              <w:t>5.1</w:t>
            </w:r>
            <w:r>
              <w:rPr>
                <w:noProof/>
                <w:kern w:val="0"/>
                <w:sz w:val="22"/>
                <w:szCs w:val="22"/>
                <w:lang w:val="en-IE" w:eastAsia="en-IE"/>
              </w:rPr>
              <w:tab/>
            </w:r>
            <w:r w:rsidRPr="009407CC">
              <w:rPr>
                <w:rStyle w:val="Hyperlink"/>
                <w:rFonts w:cstheme="minorHAnsi"/>
                <w:noProof/>
              </w:rPr>
              <w:t>Tools and Technologies</w:t>
            </w:r>
            <w:r>
              <w:rPr>
                <w:noProof/>
                <w:webHidden/>
              </w:rPr>
              <w:tab/>
            </w:r>
            <w:r>
              <w:rPr>
                <w:noProof/>
                <w:webHidden/>
              </w:rPr>
              <w:fldChar w:fldCharType="begin"/>
            </w:r>
            <w:r>
              <w:rPr>
                <w:noProof/>
                <w:webHidden/>
              </w:rPr>
              <w:instrText xml:space="preserve"> PAGEREF _Toc92365943 \h </w:instrText>
            </w:r>
            <w:r>
              <w:rPr>
                <w:noProof/>
                <w:webHidden/>
              </w:rPr>
            </w:r>
            <w:r>
              <w:rPr>
                <w:noProof/>
                <w:webHidden/>
              </w:rPr>
              <w:fldChar w:fldCharType="separate"/>
            </w:r>
            <w:r w:rsidR="00DD38A5">
              <w:rPr>
                <w:noProof/>
                <w:webHidden/>
              </w:rPr>
              <w:t>62</w:t>
            </w:r>
            <w:r>
              <w:rPr>
                <w:noProof/>
                <w:webHidden/>
              </w:rPr>
              <w:fldChar w:fldCharType="end"/>
            </w:r>
          </w:hyperlink>
        </w:p>
        <w:p w14:paraId="7AB294A3" w14:textId="316F735B" w:rsidR="002319C6" w:rsidRDefault="002319C6" w:rsidP="002319C6">
          <w:pPr>
            <w:pStyle w:val="TOC3"/>
            <w:tabs>
              <w:tab w:val="left" w:pos="1920"/>
              <w:tab w:val="right" w:leader="dot" w:pos="9350"/>
            </w:tabs>
            <w:spacing w:line="360" w:lineRule="auto"/>
            <w:rPr>
              <w:noProof/>
              <w:kern w:val="0"/>
              <w:sz w:val="22"/>
              <w:szCs w:val="22"/>
              <w:lang w:val="en-IE" w:eastAsia="en-IE"/>
            </w:rPr>
          </w:pPr>
          <w:hyperlink w:anchor="_Toc92365944" w:history="1">
            <w:r w:rsidRPr="009407CC">
              <w:rPr>
                <w:rStyle w:val="Hyperlink"/>
                <w:rFonts w:cstheme="minorHAnsi"/>
                <w:noProof/>
              </w:rPr>
              <w:t>5.1.1</w:t>
            </w:r>
            <w:r>
              <w:rPr>
                <w:noProof/>
                <w:kern w:val="0"/>
                <w:sz w:val="22"/>
                <w:szCs w:val="22"/>
                <w:lang w:val="en-IE" w:eastAsia="en-IE"/>
              </w:rPr>
              <w:tab/>
            </w:r>
            <w:r w:rsidRPr="009407CC">
              <w:rPr>
                <w:rStyle w:val="Hyperlink"/>
                <w:rFonts w:cstheme="minorHAnsi"/>
                <w:noProof/>
              </w:rPr>
              <w:t>Programming Languages</w:t>
            </w:r>
            <w:r>
              <w:rPr>
                <w:noProof/>
                <w:webHidden/>
              </w:rPr>
              <w:tab/>
            </w:r>
            <w:r>
              <w:rPr>
                <w:noProof/>
                <w:webHidden/>
              </w:rPr>
              <w:fldChar w:fldCharType="begin"/>
            </w:r>
            <w:r>
              <w:rPr>
                <w:noProof/>
                <w:webHidden/>
              </w:rPr>
              <w:instrText xml:space="preserve"> PAGEREF _Toc92365944 \h </w:instrText>
            </w:r>
            <w:r>
              <w:rPr>
                <w:noProof/>
                <w:webHidden/>
              </w:rPr>
            </w:r>
            <w:r>
              <w:rPr>
                <w:noProof/>
                <w:webHidden/>
              </w:rPr>
              <w:fldChar w:fldCharType="separate"/>
            </w:r>
            <w:r w:rsidR="00DD38A5">
              <w:rPr>
                <w:noProof/>
                <w:webHidden/>
              </w:rPr>
              <w:t>62</w:t>
            </w:r>
            <w:r>
              <w:rPr>
                <w:noProof/>
                <w:webHidden/>
              </w:rPr>
              <w:fldChar w:fldCharType="end"/>
            </w:r>
          </w:hyperlink>
        </w:p>
        <w:p w14:paraId="2FFD2162" w14:textId="43884F4D" w:rsidR="002319C6" w:rsidRDefault="002319C6" w:rsidP="002319C6">
          <w:pPr>
            <w:pStyle w:val="TOC3"/>
            <w:tabs>
              <w:tab w:val="left" w:pos="1920"/>
              <w:tab w:val="right" w:leader="dot" w:pos="9350"/>
            </w:tabs>
            <w:spacing w:line="360" w:lineRule="auto"/>
            <w:rPr>
              <w:noProof/>
              <w:kern w:val="0"/>
              <w:sz w:val="22"/>
              <w:szCs w:val="22"/>
              <w:lang w:val="en-IE" w:eastAsia="en-IE"/>
            </w:rPr>
          </w:pPr>
          <w:hyperlink w:anchor="_Toc92365945" w:history="1">
            <w:r w:rsidRPr="009407CC">
              <w:rPr>
                <w:rStyle w:val="Hyperlink"/>
                <w:rFonts w:cstheme="minorHAnsi"/>
                <w:noProof/>
              </w:rPr>
              <w:t>5.1.2</w:t>
            </w:r>
            <w:r>
              <w:rPr>
                <w:noProof/>
                <w:kern w:val="0"/>
                <w:sz w:val="22"/>
                <w:szCs w:val="22"/>
                <w:lang w:val="en-IE" w:eastAsia="en-IE"/>
              </w:rPr>
              <w:tab/>
            </w:r>
            <w:r w:rsidRPr="009407CC">
              <w:rPr>
                <w:rStyle w:val="Hyperlink"/>
                <w:rFonts w:cstheme="minorHAnsi"/>
                <w:noProof/>
              </w:rPr>
              <w:t>Integrated Development Environments (IDE’s)</w:t>
            </w:r>
            <w:r>
              <w:rPr>
                <w:noProof/>
                <w:webHidden/>
              </w:rPr>
              <w:tab/>
            </w:r>
            <w:r>
              <w:rPr>
                <w:noProof/>
                <w:webHidden/>
              </w:rPr>
              <w:fldChar w:fldCharType="begin"/>
            </w:r>
            <w:r>
              <w:rPr>
                <w:noProof/>
                <w:webHidden/>
              </w:rPr>
              <w:instrText xml:space="preserve"> PAGEREF _Toc92365945 \h </w:instrText>
            </w:r>
            <w:r>
              <w:rPr>
                <w:noProof/>
                <w:webHidden/>
              </w:rPr>
            </w:r>
            <w:r>
              <w:rPr>
                <w:noProof/>
                <w:webHidden/>
              </w:rPr>
              <w:fldChar w:fldCharType="separate"/>
            </w:r>
            <w:r w:rsidR="00DD38A5">
              <w:rPr>
                <w:noProof/>
                <w:webHidden/>
              </w:rPr>
              <w:t>62</w:t>
            </w:r>
            <w:r>
              <w:rPr>
                <w:noProof/>
                <w:webHidden/>
              </w:rPr>
              <w:fldChar w:fldCharType="end"/>
            </w:r>
          </w:hyperlink>
        </w:p>
        <w:p w14:paraId="1CF6834C" w14:textId="2B973549" w:rsidR="002319C6" w:rsidRDefault="002319C6" w:rsidP="002319C6">
          <w:pPr>
            <w:pStyle w:val="TOC2"/>
            <w:tabs>
              <w:tab w:val="left" w:pos="1680"/>
              <w:tab w:val="right" w:leader="dot" w:pos="9350"/>
            </w:tabs>
            <w:spacing w:line="360" w:lineRule="auto"/>
            <w:rPr>
              <w:noProof/>
              <w:kern w:val="0"/>
              <w:sz w:val="22"/>
              <w:szCs w:val="22"/>
              <w:lang w:val="en-IE" w:eastAsia="en-IE"/>
            </w:rPr>
          </w:pPr>
          <w:hyperlink w:anchor="_Toc92365946" w:history="1">
            <w:r w:rsidRPr="009407CC">
              <w:rPr>
                <w:rStyle w:val="Hyperlink"/>
                <w:rFonts w:cstheme="minorHAnsi"/>
                <w:noProof/>
              </w:rPr>
              <w:t>5.2</w:t>
            </w:r>
            <w:r>
              <w:rPr>
                <w:noProof/>
                <w:kern w:val="0"/>
                <w:sz w:val="22"/>
                <w:szCs w:val="22"/>
                <w:lang w:val="en-IE" w:eastAsia="en-IE"/>
              </w:rPr>
              <w:tab/>
            </w:r>
            <w:r w:rsidRPr="009407CC">
              <w:rPr>
                <w:rStyle w:val="Hyperlink"/>
                <w:rFonts w:cstheme="minorHAnsi"/>
                <w:noProof/>
              </w:rPr>
              <w:t>Design Quality and Decisions</w:t>
            </w:r>
            <w:r>
              <w:rPr>
                <w:noProof/>
                <w:webHidden/>
              </w:rPr>
              <w:tab/>
            </w:r>
            <w:r>
              <w:rPr>
                <w:noProof/>
                <w:webHidden/>
              </w:rPr>
              <w:fldChar w:fldCharType="begin"/>
            </w:r>
            <w:r>
              <w:rPr>
                <w:noProof/>
                <w:webHidden/>
              </w:rPr>
              <w:instrText xml:space="preserve"> PAGEREF _Toc92365946 \h </w:instrText>
            </w:r>
            <w:r>
              <w:rPr>
                <w:noProof/>
                <w:webHidden/>
              </w:rPr>
            </w:r>
            <w:r>
              <w:rPr>
                <w:noProof/>
                <w:webHidden/>
              </w:rPr>
              <w:fldChar w:fldCharType="separate"/>
            </w:r>
            <w:r w:rsidR="00DD38A5">
              <w:rPr>
                <w:noProof/>
                <w:webHidden/>
              </w:rPr>
              <w:t>63</w:t>
            </w:r>
            <w:r>
              <w:rPr>
                <w:noProof/>
                <w:webHidden/>
              </w:rPr>
              <w:fldChar w:fldCharType="end"/>
            </w:r>
          </w:hyperlink>
        </w:p>
        <w:p w14:paraId="3817B428" w14:textId="61D996FD" w:rsidR="002319C6" w:rsidRDefault="002319C6" w:rsidP="002319C6">
          <w:pPr>
            <w:pStyle w:val="TOC3"/>
            <w:tabs>
              <w:tab w:val="left" w:pos="1920"/>
              <w:tab w:val="right" w:leader="dot" w:pos="9350"/>
            </w:tabs>
            <w:spacing w:line="360" w:lineRule="auto"/>
            <w:rPr>
              <w:noProof/>
              <w:kern w:val="0"/>
              <w:sz w:val="22"/>
              <w:szCs w:val="22"/>
              <w:lang w:val="en-IE" w:eastAsia="en-IE"/>
            </w:rPr>
          </w:pPr>
          <w:hyperlink w:anchor="_Toc92365947" w:history="1">
            <w:r w:rsidRPr="009407CC">
              <w:rPr>
                <w:rStyle w:val="Hyperlink"/>
                <w:rFonts w:cstheme="minorHAnsi"/>
                <w:noProof/>
              </w:rPr>
              <w:t>5.2.1</w:t>
            </w:r>
            <w:r>
              <w:rPr>
                <w:noProof/>
                <w:kern w:val="0"/>
                <w:sz w:val="22"/>
                <w:szCs w:val="22"/>
                <w:lang w:val="en-IE" w:eastAsia="en-IE"/>
              </w:rPr>
              <w:tab/>
            </w:r>
            <w:r w:rsidRPr="009407CC">
              <w:rPr>
                <w:rStyle w:val="Hyperlink"/>
                <w:rFonts w:cstheme="minorHAnsi"/>
                <w:noProof/>
              </w:rPr>
              <w:t>Android Application</w:t>
            </w:r>
            <w:r>
              <w:rPr>
                <w:noProof/>
                <w:webHidden/>
              </w:rPr>
              <w:tab/>
            </w:r>
            <w:r>
              <w:rPr>
                <w:noProof/>
                <w:webHidden/>
              </w:rPr>
              <w:fldChar w:fldCharType="begin"/>
            </w:r>
            <w:r>
              <w:rPr>
                <w:noProof/>
                <w:webHidden/>
              </w:rPr>
              <w:instrText xml:space="preserve"> PAGEREF _Toc92365947 \h </w:instrText>
            </w:r>
            <w:r>
              <w:rPr>
                <w:noProof/>
                <w:webHidden/>
              </w:rPr>
            </w:r>
            <w:r>
              <w:rPr>
                <w:noProof/>
                <w:webHidden/>
              </w:rPr>
              <w:fldChar w:fldCharType="separate"/>
            </w:r>
            <w:r w:rsidR="00DD38A5">
              <w:rPr>
                <w:noProof/>
                <w:webHidden/>
              </w:rPr>
              <w:t>63</w:t>
            </w:r>
            <w:r>
              <w:rPr>
                <w:noProof/>
                <w:webHidden/>
              </w:rPr>
              <w:fldChar w:fldCharType="end"/>
            </w:r>
          </w:hyperlink>
        </w:p>
        <w:p w14:paraId="00672931" w14:textId="697CD943" w:rsidR="002319C6" w:rsidRDefault="002319C6" w:rsidP="002319C6">
          <w:pPr>
            <w:pStyle w:val="TOC2"/>
            <w:tabs>
              <w:tab w:val="left" w:pos="1680"/>
              <w:tab w:val="right" w:leader="dot" w:pos="9350"/>
            </w:tabs>
            <w:spacing w:line="360" w:lineRule="auto"/>
            <w:rPr>
              <w:noProof/>
              <w:kern w:val="0"/>
              <w:sz w:val="22"/>
              <w:szCs w:val="22"/>
              <w:lang w:val="en-IE" w:eastAsia="en-IE"/>
            </w:rPr>
          </w:pPr>
          <w:hyperlink w:anchor="_Toc92365948" w:history="1">
            <w:r w:rsidRPr="009407CC">
              <w:rPr>
                <w:rStyle w:val="Hyperlink"/>
                <w:rFonts w:cstheme="minorHAnsi"/>
                <w:noProof/>
              </w:rPr>
              <w:t>5.3</w:t>
            </w:r>
            <w:r>
              <w:rPr>
                <w:noProof/>
                <w:kern w:val="0"/>
                <w:sz w:val="22"/>
                <w:szCs w:val="22"/>
                <w:lang w:val="en-IE" w:eastAsia="en-IE"/>
              </w:rPr>
              <w:tab/>
            </w:r>
            <w:r w:rsidRPr="009407CC">
              <w:rPr>
                <w:rStyle w:val="Hyperlink"/>
                <w:rFonts w:cstheme="minorHAnsi"/>
                <w:noProof/>
              </w:rPr>
              <w:t>Project Management</w:t>
            </w:r>
            <w:r>
              <w:rPr>
                <w:noProof/>
                <w:webHidden/>
              </w:rPr>
              <w:tab/>
            </w:r>
            <w:r>
              <w:rPr>
                <w:noProof/>
                <w:webHidden/>
              </w:rPr>
              <w:fldChar w:fldCharType="begin"/>
            </w:r>
            <w:r>
              <w:rPr>
                <w:noProof/>
                <w:webHidden/>
              </w:rPr>
              <w:instrText xml:space="preserve"> PAGEREF _Toc92365948 \h </w:instrText>
            </w:r>
            <w:r>
              <w:rPr>
                <w:noProof/>
                <w:webHidden/>
              </w:rPr>
            </w:r>
            <w:r>
              <w:rPr>
                <w:noProof/>
                <w:webHidden/>
              </w:rPr>
              <w:fldChar w:fldCharType="separate"/>
            </w:r>
            <w:r w:rsidR="00DD38A5">
              <w:rPr>
                <w:noProof/>
                <w:webHidden/>
              </w:rPr>
              <w:t>63</w:t>
            </w:r>
            <w:r>
              <w:rPr>
                <w:noProof/>
                <w:webHidden/>
              </w:rPr>
              <w:fldChar w:fldCharType="end"/>
            </w:r>
          </w:hyperlink>
        </w:p>
        <w:p w14:paraId="10A3FB4B" w14:textId="40F04EEE" w:rsidR="002319C6" w:rsidRDefault="002319C6" w:rsidP="002319C6">
          <w:pPr>
            <w:pStyle w:val="TOC3"/>
            <w:tabs>
              <w:tab w:val="left" w:pos="1920"/>
              <w:tab w:val="right" w:leader="dot" w:pos="9350"/>
            </w:tabs>
            <w:spacing w:line="360" w:lineRule="auto"/>
            <w:rPr>
              <w:noProof/>
              <w:kern w:val="0"/>
              <w:sz w:val="22"/>
              <w:szCs w:val="22"/>
              <w:lang w:val="en-IE" w:eastAsia="en-IE"/>
            </w:rPr>
          </w:pPr>
          <w:hyperlink w:anchor="_Toc92365949" w:history="1">
            <w:r w:rsidRPr="009407CC">
              <w:rPr>
                <w:rStyle w:val="Hyperlink"/>
                <w:rFonts w:cstheme="minorHAnsi"/>
                <w:noProof/>
              </w:rPr>
              <w:t>5.3.1</w:t>
            </w:r>
            <w:r>
              <w:rPr>
                <w:noProof/>
                <w:kern w:val="0"/>
                <w:sz w:val="22"/>
                <w:szCs w:val="22"/>
                <w:lang w:val="en-IE" w:eastAsia="en-IE"/>
              </w:rPr>
              <w:tab/>
            </w:r>
            <w:r w:rsidRPr="009407CC">
              <w:rPr>
                <w:rStyle w:val="Hyperlink"/>
                <w:rFonts w:cstheme="minorHAnsi"/>
                <w:noProof/>
              </w:rPr>
              <w:t>Authentication Set-Up</w:t>
            </w:r>
            <w:r>
              <w:rPr>
                <w:noProof/>
                <w:webHidden/>
              </w:rPr>
              <w:tab/>
            </w:r>
            <w:r>
              <w:rPr>
                <w:noProof/>
                <w:webHidden/>
              </w:rPr>
              <w:fldChar w:fldCharType="begin"/>
            </w:r>
            <w:r>
              <w:rPr>
                <w:noProof/>
                <w:webHidden/>
              </w:rPr>
              <w:instrText xml:space="preserve"> PAGEREF _Toc92365949 \h </w:instrText>
            </w:r>
            <w:r>
              <w:rPr>
                <w:noProof/>
                <w:webHidden/>
              </w:rPr>
            </w:r>
            <w:r>
              <w:rPr>
                <w:noProof/>
                <w:webHidden/>
              </w:rPr>
              <w:fldChar w:fldCharType="separate"/>
            </w:r>
            <w:r w:rsidR="00DD38A5">
              <w:rPr>
                <w:noProof/>
                <w:webHidden/>
              </w:rPr>
              <w:t>63</w:t>
            </w:r>
            <w:r>
              <w:rPr>
                <w:noProof/>
                <w:webHidden/>
              </w:rPr>
              <w:fldChar w:fldCharType="end"/>
            </w:r>
          </w:hyperlink>
        </w:p>
        <w:p w14:paraId="7DEC3274" w14:textId="49A475D9" w:rsidR="002319C6" w:rsidRDefault="002319C6" w:rsidP="002319C6">
          <w:pPr>
            <w:pStyle w:val="TOC3"/>
            <w:tabs>
              <w:tab w:val="left" w:pos="1920"/>
              <w:tab w:val="right" w:leader="dot" w:pos="9350"/>
            </w:tabs>
            <w:spacing w:line="360" w:lineRule="auto"/>
            <w:rPr>
              <w:noProof/>
              <w:kern w:val="0"/>
              <w:sz w:val="22"/>
              <w:szCs w:val="22"/>
              <w:lang w:val="en-IE" w:eastAsia="en-IE"/>
            </w:rPr>
          </w:pPr>
          <w:hyperlink w:anchor="_Toc92365950" w:history="1">
            <w:r w:rsidRPr="009407CC">
              <w:rPr>
                <w:rStyle w:val="Hyperlink"/>
                <w:rFonts w:cstheme="minorHAnsi"/>
                <w:noProof/>
              </w:rPr>
              <w:t>5.3.2</w:t>
            </w:r>
            <w:r>
              <w:rPr>
                <w:noProof/>
                <w:kern w:val="0"/>
                <w:sz w:val="22"/>
                <w:szCs w:val="22"/>
                <w:lang w:val="en-IE" w:eastAsia="en-IE"/>
              </w:rPr>
              <w:tab/>
            </w:r>
            <w:r w:rsidRPr="009407CC">
              <w:rPr>
                <w:rStyle w:val="Hyperlink"/>
                <w:rFonts w:cstheme="minorHAnsi"/>
                <w:noProof/>
              </w:rPr>
              <w:t>Database Set-Up</w:t>
            </w:r>
            <w:r>
              <w:rPr>
                <w:noProof/>
                <w:webHidden/>
              </w:rPr>
              <w:tab/>
            </w:r>
            <w:r>
              <w:rPr>
                <w:noProof/>
                <w:webHidden/>
              </w:rPr>
              <w:fldChar w:fldCharType="begin"/>
            </w:r>
            <w:r>
              <w:rPr>
                <w:noProof/>
                <w:webHidden/>
              </w:rPr>
              <w:instrText xml:space="preserve"> PAGEREF _Toc92365950 \h </w:instrText>
            </w:r>
            <w:r>
              <w:rPr>
                <w:noProof/>
                <w:webHidden/>
              </w:rPr>
            </w:r>
            <w:r>
              <w:rPr>
                <w:noProof/>
                <w:webHidden/>
              </w:rPr>
              <w:fldChar w:fldCharType="separate"/>
            </w:r>
            <w:r w:rsidR="00DD38A5">
              <w:rPr>
                <w:noProof/>
                <w:webHidden/>
              </w:rPr>
              <w:t>63</w:t>
            </w:r>
            <w:r>
              <w:rPr>
                <w:noProof/>
                <w:webHidden/>
              </w:rPr>
              <w:fldChar w:fldCharType="end"/>
            </w:r>
          </w:hyperlink>
        </w:p>
        <w:p w14:paraId="69587BEA" w14:textId="3F5E4C6A" w:rsidR="002319C6" w:rsidRDefault="002319C6" w:rsidP="002319C6">
          <w:pPr>
            <w:pStyle w:val="TOC3"/>
            <w:tabs>
              <w:tab w:val="left" w:pos="1920"/>
              <w:tab w:val="right" w:leader="dot" w:pos="9350"/>
            </w:tabs>
            <w:spacing w:line="360" w:lineRule="auto"/>
            <w:rPr>
              <w:noProof/>
              <w:kern w:val="0"/>
              <w:sz w:val="22"/>
              <w:szCs w:val="22"/>
              <w:lang w:val="en-IE" w:eastAsia="en-IE"/>
            </w:rPr>
          </w:pPr>
          <w:hyperlink w:anchor="_Toc92365951" w:history="1">
            <w:r w:rsidRPr="009407CC">
              <w:rPr>
                <w:rStyle w:val="Hyperlink"/>
                <w:rFonts w:cstheme="minorHAnsi"/>
                <w:noProof/>
              </w:rPr>
              <w:t>5.3.3</w:t>
            </w:r>
            <w:r>
              <w:rPr>
                <w:noProof/>
                <w:kern w:val="0"/>
                <w:sz w:val="22"/>
                <w:szCs w:val="22"/>
                <w:lang w:val="en-IE" w:eastAsia="en-IE"/>
              </w:rPr>
              <w:tab/>
            </w:r>
            <w:r w:rsidRPr="009407CC">
              <w:rPr>
                <w:rStyle w:val="Hyperlink"/>
                <w:rFonts w:cstheme="minorHAnsi"/>
                <w:noProof/>
              </w:rPr>
              <w:t>Configuring the Geo-Location Services</w:t>
            </w:r>
            <w:r>
              <w:rPr>
                <w:noProof/>
                <w:webHidden/>
              </w:rPr>
              <w:tab/>
            </w:r>
            <w:r>
              <w:rPr>
                <w:noProof/>
                <w:webHidden/>
              </w:rPr>
              <w:fldChar w:fldCharType="begin"/>
            </w:r>
            <w:r>
              <w:rPr>
                <w:noProof/>
                <w:webHidden/>
              </w:rPr>
              <w:instrText xml:space="preserve"> PAGEREF _Toc92365951 \h </w:instrText>
            </w:r>
            <w:r>
              <w:rPr>
                <w:noProof/>
                <w:webHidden/>
              </w:rPr>
            </w:r>
            <w:r>
              <w:rPr>
                <w:noProof/>
                <w:webHidden/>
              </w:rPr>
              <w:fldChar w:fldCharType="separate"/>
            </w:r>
            <w:r w:rsidR="00DD38A5">
              <w:rPr>
                <w:noProof/>
                <w:webHidden/>
              </w:rPr>
              <w:t>63</w:t>
            </w:r>
            <w:r>
              <w:rPr>
                <w:noProof/>
                <w:webHidden/>
              </w:rPr>
              <w:fldChar w:fldCharType="end"/>
            </w:r>
          </w:hyperlink>
        </w:p>
        <w:p w14:paraId="0296A218" w14:textId="4A1CB113" w:rsidR="002319C6" w:rsidRDefault="002319C6" w:rsidP="002319C6">
          <w:pPr>
            <w:pStyle w:val="TOC3"/>
            <w:tabs>
              <w:tab w:val="left" w:pos="1920"/>
              <w:tab w:val="right" w:leader="dot" w:pos="9350"/>
            </w:tabs>
            <w:spacing w:line="360" w:lineRule="auto"/>
            <w:rPr>
              <w:noProof/>
              <w:kern w:val="0"/>
              <w:sz w:val="22"/>
              <w:szCs w:val="22"/>
              <w:lang w:val="en-IE" w:eastAsia="en-IE"/>
            </w:rPr>
          </w:pPr>
          <w:hyperlink w:anchor="_Toc92365952" w:history="1">
            <w:r w:rsidRPr="009407CC">
              <w:rPr>
                <w:rStyle w:val="Hyperlink"/>
                <w:rFonts w:cstheme="minorHAnsi"/>
                <w:noProof/>
              </w:rPr>
              <w:t>5.3.4</w:t>
            </w:r>
            <w:r>
              <w:rPr>
                <w:noProof/>
                <w:kern w:val="0"/>
                <w:sz w:val="22"/>
                <w:szCs w:val="22"/>
                <w:lang w:val="en-IE" w:eastAsia="en-IE"/>
              </w:rPr>
              <w:tab/>
            </w:r>
            <w:r w:rsidRPr="009407CC">
              <w:rPr>
                <w:rStyle w:val="Hyperlink"/>
                <w:rFonts w:cstheme="minorHAnsi"/>
                <w:noProof/>
              </w:rPr>
              <w:t>Configuring the Chat Service</w:t>
            </w:r>
            <w:r>
              <w:rPr>
                <w:noProof/>
                <w:webHidden/>
              </w:rPr>
              <w:tab/>
            </w:r>
            <w:r>
              <w:rPr>
                <w:noProof/>
                <w:webHidden/>
              </w:rPr>
              <w:fldChar w:fldCharType="begin"/>
            </w:r>
            <w:r>
              <w:rPr>
                <w:noProof/>
                <w:webHidden/>
              </w:rPr>
              <w:instrText xml:space="preserve"> PAGEREF _Toc92365952 \h </w:instrText>
            </w:r>
            <w:r>
              <w:rPr>
                <w:noProof/>
                <w:webHidden/>
              </w:rPr>
            </w:r>
            <w:r>
              <w:rPr>
                <w:noProof/>
                <w:webHidden/>
              </w:rPr>
              <w:fldChar w:fldCharType="separate"/>
            </w:r>
            <w:r w:rsidR="00DD38A5">
              <w:rPr>
                <w:noProof/>
                <w:webHidden/>
              </w:rPr>
              <w:t>63</w:t>
            </w:r>
            <w:r>
              <w:rPr>
                <w:noProof/>
                <w:webHidden/>
              </w:rPr>
              <w:fldChar w:fldCharType="end"/>
            </w:r>
          </w:hyperlink>
        </w:p>
        <w:p w14:paraId="67D51D47" w14:textId="33742293" w:rsidR="002319C6" w:rsidRDefault="002319C6" w:rsidP="002319C6">
          <w:pPr>
            <w:pStyle w:val="TOC3"/>
            <w:tabs>
              <w:tab w:val="left" w:pos="1920"/>
              <w:tab w:val="right" w:leader="dot" w:pos="9350"/>
            </w:tabs>
            <w:spacing w:line="360" w:lineRule="auto"/>
            <w:rPr>
              <w:noProof/>
              <w:kern w:val="0"/>
              <w:sz w:val="22"/>
              <w:szCs w:val="22"/>
              <w:lang w:val="en-IE" w:eastAsia="en-IE"/>
            </w:rPr>
          </w:pPr>
          <w:hyperlink w:anchor="_Toc92365953" w:history="1">
            <w:r w:rsidRPr="009407CC">
              <w:rPr>
                <w:rStyle w:val="Hyperlink"/>
                <w:rFonts w:cstheme="minorHAnsi"/>
                <w:noProof/>
              </w:rPr>
              <w:t>5.3.5</w:t>
            </w:r>
            <w:r>
              <w:rPr>
                <w:noProof/>
                <w:kern w:val="0"/>
                <w:sz w:val="22"/>
                <w:szCs w:val="22"/>
                <w:lang w:val="en-IE" w:eastAsia="en-IE"/>
              </w:rPr>
              <w:tab/>
            </w:r>
            <w:r w:rsidRPr="009407CC">
              <w:rPr>
                <w:rStyle w:val="Hyperlink"/>
                <w:rFonts w:cstheme="minorHAnsi"/>
                <w:noProof/>
              </w:rPr>
              <w:t>Configuring the Accessibility Service</w:t>
            </w:r>
            <w:r>
              <w:rPr>
                <w:noProof/>
                <w:webHidden/>
              </w:rPr>
              <w:tab/>
            </w:r>
            <w:r>
              <w:rPr>
                <w:noProof/>
                <w:webHidden/>
              </w:rPr>
              <w:fldChar w:fldCharType="begin"/>
            </w:r>
            <w:r>
              <w:rPr>
                <w:noProof/>
                <w:webHidden/>
              </w:rPr>
              <w:instrText xml:space="preserve"> PAGEREF _Toc92365953 \h </w:instrText>
            </w:r>
            <w:r>
              <w:rPr>
                <w:noProof/>
                <w:webHidden/>
              </w:rPr>
            </w:r>
            <w:r>
              <w:rPr>
                <w:noProof/>
                <w:webHidden/>
              </w:rPr>
              <w:fldChar w:fldCharType="separate"/>
            </w:r>
            <w:r w:rsidR="00DD38A5">
              <w:rPr>
                <w:noProof/>
                <w:webHidden/>
              </w:rPr>
              <w:t>63</w:t>
            </w:r>
            <w:r>
              <w:rPr>
                <w:noProof/>
                <w:webHidden/>
              </w:rPr>
              <w:fldChar w:fldCharType="end"/>
            </w:r>
          </w:hyperlink>
        </w:p>
        <w:p w14:paraId="75D10D3A" w14:textId="24009BC0" w:rsidR="002319C6" w:rsidRDefault="002319C6" w:rsidP="002319C6">
          <w:pPr>
            <w:pStyle w:val="TOC2"/>
            <w:tabs>
              <w:tab w:val="left" w:pos="1680"/>
              <w:tab w:val="right" w:leader="dot" w:pos="9350"/>
            </w:tabs>
            <w:spacing w:line="360" w:lineRule="auto"/>
            <w:rPr>
              <w:noProof/>
              <w:kern w:val="0"/>
              <w:sz w:val="22"/>
              <w:szCs w:val="22"/>
              <w:lang w:val="en-IE" w:eastAsia="en-IE"/>
            </w:rPr>
          </w:pPr>
          <w:hyperlink w:anchor="_Toc92365954" w:history="1">
            <w:r w:rsidRPr="009407CC">
              <w:rPr>
                <w:rStyle w:val="Hyperlink"/>
                <w:rFonts w:cstheme="minorHAnsi"/>
                <w:noProof/>
              </w:rPr>
              <w:t>5.4</w:t>
            </w:r>
            <w:r>
              <w:rPr>
                <w:noProof/>
                <w:kern w:val="0"/>
                <w:sz w:val="22"/>
                <w:szCs w:val="22"/>
                <w:lang w:val="en-IE" w:eastAsia="en-IE"/>
              </w:rPr>
              <w:tab/>
            </w:r>
            <w:r w:rsidRPr="009407CC">
              <w:rPr>
                <w:rStyle w:val="Hyperlink"/>
                <w:rFonts w:cstheme="minorHAnsi"/>
                <w:noProof/>
              </w:rPr>
              <w:t>Completed System</w:t>
            </w:r>
            <w:r>
              <w:rPr>
                <w:noProof/>
                <w:webHidden/>
              </w:rPr>
              <w:tab/>
            </w:r>
            <w:r>
              <w:rPr>
                <w:noProof/>
                <w:webHidden/>
              </w:rPr>
              <w:fldChar w:fldCharType="begin"/>
            </w:r>
            <w:r>
              <w:rPr>
                <w:noProof/>
                <w:webHidden/>
              </w:rPr>
              <w:instrText xml:space="preserve"> PAGEREF _Toc92365954 \h </w:instrText>
            </w:r>
            <w:r>
              <w:rPr>
                <w:noProof/>
                <w:webHidden/>
              </w:rPr>
            </w:r>
            <w:r>
              <w:rPr>
                <w:noProof/>
                <w:webHidden/>
              </w:rPr>
              <w:fldChar w:fldCharType="separate"/>
            </w:r>
            <w:r w:rsidR="00DD38A5">
              <w:rPr>
                <w:noProof/>
                <w:webHidden/>
              </w:rPr>
              <w:t>63</w:t>
            </w:r>
            <w:r>
              <w:rPr>
                <w:noProof/>
                <w:webHidden/>
              </w:rPr>
              <w:fldChar w:fldCharType="end"/>
            </w:r>
          </w:hyperlink>
        </w:p>
        <w:p w14:paraId="6FF55225" w14:textId="0143B9DC" w:rsidR="002319C6" w:rsidRDefault="002319C6" w:rsidP="002319C6">
          <w:pPr>
            <w:pStyle w:val="TOC2"/>
            <w:tabs>
              <w:tab w:val="left" w:pos="1680"/>
              <w:tab w:val="right" w:leader="dot" w:pos="9350"/>
            </w:tabs>
            <w:spacing w:line="360" w:lineRule="auto"/>
            <w:rPr>
              <w:noProof/>
              <w:kern w:val="0"/>
              <w:sz w:val="22"/>
              <w:szCs w:val="22"/>
              <w:lang w:val="en-IE" w:eastAsia="en-IE"/>
            </w:rPr>
          </w:pPr>
          <w:hyperlink w:anchor="_Toc92365955" w:history="1">
            <w:r w:rsidRPr="009407CC">
              <w:rPr>
                <w:rStyle w:val="Hyperlink"/>
                <w:rFonts w:cstheme="minorHAnsi"/>
                <w:noProof/>
              </w:rPr>
              <w:t>5.5</w:t>
            </w:r>
            <w:r>
              <w:rPr>
                <w:noProof/>
                <w:kern w:val="0"/>
                <w:sz w:val="22"/>
                <w:szCs w:val="22"/>
                <w:lang w:val="en-IE" w:eastAsia="en-IE"/>
              </w:rPr>
              <w:tab/>
            </w:r>
            <w:r w:rsidRPr="009407CC">
              <w:rPr>
                <w:rStyle w:val="Hyperlink"/>
                <w:rFonts w:cstheme="minorHAnsi"/>
                <w:noProof/>
              </w:rPr>
              <w:t>Conclusion</w:t>
            </w:r>
            <w:r>
              <w:rPr>
                <w:noProof/>
                <w:webHidden/>
              </w:rPr>
              <w:tab/>
            </w:r>
            <w:r>
              <w:rPr>
                <w:noProof/>
                <w:webHidden/>
              </w:rPr>
              <w:fldChar w:fldCharType="begin"/>
            </w:r>
            <w:r>
              <w:rPr>
                <w:noProof/>
                <w:webHidden/>
              </w:rPr>
              <w:instrText xml:space="preserve"> PAGEREF _Toc92365955 \h </w:instrText>
            </w:r>
            <w:r>
              <w:rPr>
                <w:noProof/>
                <w:webHidden/>
              </w:rPr>
            </w:r>
            <w:r>
              <w:rPr>
                <w:noProof/>
                <w:webHidden/>
              </w:rPr>
              <w:fldChar w:fldCharType="separate"/>
            </w:r>
            <w:r w:rsidR="00DD38A5">
              <w:rPr>
                <w:noProof/>
                <w:webHidden/>
              </w:rPr>
              <w:t>63</w:t>
            </w:r>
            <w:r>
              <w:rPr>
                <w:noProof/>
                <w:webHidden/>
              </w:rPr>
              <w:fldChar w:fldCharType="end"/>
            </w:r>
          </w:hyperlink>
        </w:p>
        <w:p w14:paraId="315D3AD2" w14:textId="4909E161" w:rsidR="002319C6" w:rsidRDefault="002319C6" w:rsidP="002319C6">
          <w:pPr>
            <w:pStyle w:val="TOC1"/>
            <w:tabs>
              <w:tab w:val="left" w:pos="1200"/>
              <w:tab w:val="right" w:leader="dot" w:pos="9350"/>
            </w:tabs>
            <w:spacing w:line="360" w:lineRule="auto"/>
            <w:rPr>
              <w:noProof/>
              <w:kern w:val="0"/>
              <w:sz w:val="22"/>
              <w:szCs w:val="22"/>
              <w:lang w:val="en-IE" w:eastAsia="en-IE"/>
            </w:rPr>
          </w:pPr>
          <w:hyperlink w:anchor="_Toc92365956" w:history="1">
            <w:r w:rsidRPr="009407CC">
              <w:rPr>
                <w:rStyle w:val="Hyperlink"/>
                <w:rFonts w:cstheme="minorHAnsi"/>
                <w:noProof/>
              </w:rPr>
              <w:t>6</w:t>
            </w:r>
            <w:r>
              <w:rPr>
                <w:noProof/>
                <w:kern w:val="0"/>
                <w:sz w:val="22"/>
                <w:szCs w:val="22"/>
                <w:lang w:val="en-IE" w:eastAsia="en-IE"/>
              </w:rPr>
              <w:tab/>
            </w:r>
            <w:r w:rsidRPr="009407CC">
              <w:rPr>
                <w:rStyle w:val="Hyperlink"/>
                <w:rFonts w:cstheme="minorHAnsi"/>
                <w:noProof/>
              </w:rPr>
              <w:t>Testing and Results</w:t>
            </w:r>
            <w:r>
              <w:rPr>
                <w:noProof/>
                <w:webHidden/>
              </w:rPr>
              <w:tab/>
            </w:r>
            <w:r>
              <w:rPr>
                <w:noProof/>
                <w:webHidden/>
              </w:rPr>
              <w:fldChar w:fldCharType="begin"/>
            </w:r>
            <w:r>
              <w:rPr>
                <w:noProof/>
                <w:webHidden/>
              </w:rPr>
              <w:instrText xml:space="preserve"> PAGEREF _Toc92365956 \h </w:instrText>
            </w:r>
            <w:r>
              <w:rPr>
                <w:noProof/>
                <w:webHidden/>
              </w:rPr>
            </w:r>
            <w:r>
              <w:rPr>
                <w:noProof/>
                <w:webHidden/>
              </w:rPr>
              <w:fldChar w:fldCharType="separate"/>
            </w:r>
            <w:r w:rsidR="00DD38A5">
              <w:rPr>
                <w:noProof/>
                <w:webHidden/>
              </w:rPr>
              <w:t>64</w:t>
            </w:r>
            <w:r>
              <w:rPr>
                <w:noProof/>
                <w:webHidden/>
              </w:rPr>
              <w:fldChar w:fldCharType="end"/>
            </w:r>
          </w:hyperlink>
        </w:p>
        <w:p w14:paraId="60A65AFC" w14:textId="08EAF186" w:rsidR="002319C6" w:rsidRDefault="002319C6" w:rsidP="002319C6">
          <w:pPr>
            <w:pStyle w:val="TOC2"/>
            <w:tabs>
              <w:tab w:val="left" w:pos="1680"/>
              <w:tab w:val="right" w:leader="dot" w:pos="9350"/>
            </w:tabs>
            <w:spacing w:line="360" w:lineRule="auto"/>
            <w:rPr>
              <w:noProof/>
              <w:kern w:val="0"/>
              <w:sz w:val="22"/>
              <w:szCs w:val="22"/>
              <w:lang w:val="en-IE" w:eastAsia="en-IE"/>
            </w:rPr>
          </w:pPr>
          <w:hyperlink w:anchor="_Toc92365957" w:history="1">
            <w:r w:rsidRPr="009407CC">
              <w:rPr>
                <w:rStyle w:val="Hyperlink"/>
                <w:rFonts w:cstheme="minorHAnsi"/>
                <w:noProof/>
              </w:rPr>
              <w:t>6.1</w:t>
            </w:r>
            <w:r>
              <w:rPr>
                <w:noProof/>
                <w:kern w:val="0"/>
                <w:sz w:val="22"/>
                <w:szCs w:val="22"/>
                <w:lang w:val="en-IE" w:eastAsia="en-IE"/>
              </w:rPr>
              <w:tab/>
            </w:r>
            <w:r w:rsidRPr="009407CC">
              <w:rPr>
                <w:rStyle w:val="Hyperlink"/>
                <w:rFonts w:cstheme="minorHAnsi"/>
                <w:noProof/>
              </w:rPr>
              <w:t>Testing and Results Overview</w:t>
            </w:r>
            <w:r>
              <w:rPr>
                <w:noProof/>
                <w:webHidden/>
              </w:rPr>
              <w:tab/>
            </w:r>
            <w:r>
              <w:rPr>
                <w:noProof/>
                <w:webHidden/>
              </w:rPr>
              <w:fldChar w:fldCharType="begin"/>
            </w:r>
            <w:r>
              <w:rPr>
                <w:noProof/>
                <w:webHidden/>
              </w:rPr>
              <w:instrText xml:space="preserve"> PAGEREF _Toc92365957 \h </w:instrText>
            </w:r>
            <w:r>
              <w:rPr>
                <w:noProof/>
                <w:webHidden/>
              </w:rPr>
            </w:r>
            <w:r>
              <w:rPr>
                <w:noProof/>
                <w:webHidden/>
              </w:rPr>
              <w:fldChar w:fldCharType="separate"/>
            </w:r>
            <w:r w:rsidR="00DD38A5">
              <w:rPr>
                <w:noProof/>
                <w:webHidden/>
              </w:rPr>
              <w:t>64</w:t>
            </w:r>
            <w:r>
              <w:rPr>
                <w:noProof/>
                <w:webHidden/>
              </w:rPr>
              <w:fldChar w:fldCharType="end"/>
            </w:r>
          </w:hyperlink>
        </w:p>
        <w:p w14:paraId="68FD6770" w14:textId="1874212B" w:rsidR="002319C6" w:rsidRDefault="002319C6" w:rsidP="002319C6">
          <w:pPr>
            <w:pStyle w:val="TOC2"/>
            <w:tabs>
              <w:tab w:val="left" w:pos="1680"/>
              <w:tab w:val="right" w:leader="dot" w:pos="9350"/>
            </w:tabs>
            <w:spacing w:line="360" w:lineRule="auto"/>
            <w:rPr>
              <w:noProof/>
              <w:kern w:val="0"/>
              <w:sz w:val="22"/>
              <w:szCs w:val="22"/>
              <w:lang w:val="en-IE" w:eastAsia="en-IE"/>
            </w:rPr>
          </w:pPr>
          <w:hyperlink w:anchor="_Toc92365958" w:history="1">
            <w:r w:rsidRPr="009407CC">
              <w:rPr>
                <w:rStyle w:val="Hyperlink"/>
                <w:rFonts w:cstheme="minorHAnsi"/>
                <w:noProof/>
              </w:rPr>
              <w:t>6.2</w:t>
            </w:r>
            <w:r>
              <w:rPr>
                <w:noProof/>
                <w:kern w:val="0"/>
                <w:sz w:val="22"/>
                <w:szCs w:val="22"/>
                <w:lang w:val="en-IE" w:eastAsia="en-IE"/>
              </w:rPr>
              <w:tab/>
            </w:r>
            <w:r w:rsidRPr="009407CC">
              <w:rPr>
                <w:rStyle w:val="Hyperlink"/>
                <w:rFonts w:cstheme="minorHAnsi"/>
                <w:noProof/>
              </w:rPr>
              <w:t>Software Testing</w:t>
            </w:r>
            <w:r>
              <w:rPr>
                <w:noProof/>
                <w:webHidden/>
              </w:rPr>
              <w:tab/>
            </w:r>
            <w:r>
              <w:rPr>
                <w:noProof/>
                <w:webHidden/>
              </w:rPr>
              <w:fldChar w:fldCharType="begin"/>
            </w:r>
            <w:r>
              <w:rPr>
                <w:noProof/>
                <w:webHidden/>
              </w:rPr>
              <w:instrText xml:space="preserve"> PAGEREF _Toc92365958 \h </w:instrText>
            </w:r>
            <w:r>
              <w:rPr>
                <w:noProof/>
                <w:webHidden/>
              </w:rPr>
            </w:r>
            <w:r>
              <w:rPr>
                <w:noProof/>
                <w:webHidden/>
              </w:rPr>
              <w:fldChar w:fldCharType="separate"/>
            </w:r>
            <w:r w:rsidR="00DD38A5">
              <w:rPr>
                <w:noProof/>
                <w:webHidden/>
              </w:rPr>
              <w:t>64</w:t>
            </w:r>
            <w:r>
              <w:rPr>
                <w:noProof/>
                <w:webHidden/>
              </w:rPr>
              <w:fldChar w:fldCharType="end"/>
            </w:r>
          </w:hyperlink>
        </w:p>
        <w:p w14:paraId="5C76111F" w14:textId="5AE4FE86" w:rsidR="002319C6" w:rsidRDefault="002319C6" w:rsidP="002319C6">
          <w:pPr>
            <w:pStyle w:val="TOC3"/>
            <w:tabs>
              <w:tab w:val="left" w:pos="1920"/>
              <w:tab w:val="right" w:leader="dot" w:pos="9350"/>
            </w:tabs>
            <w:spacing w:line="360" w:lineRule="auto"/>
            <w:rPr>
              <w:noProof/>
              <w:kern w:val="0"/>
              <w:sz w:val="22"/>
              <w:szCs w:val="22"/>
              <w:lang w:val="en-IE" w:eastAsia="en-IE"/>
            </w:rPr>
          </w:pPr>
          <w:hyperlink w:anchor="_Toc92365959" w:history="1">
            <w:r w:rsidRPr="009407CC">
              <w:rPr>
                <w:rStyle w:val="Hyperlink"/>
                <w:noProof/>
              </w:rPr>
              <w:t>6.2.1</w:t>
            </w:r>
            <w:r>
              <w:rPr>
                <w:noProof/>
                <w:kern w:val="0"/>
                <w:sz w:val="22"/>
                <w:szCs w:val="22"/>
                <w:lang w:val="en-IE" w:eastAsia="en-IE"/>
              </w:rPr>
              <w:tab/>
            </w:r>
            <w:r w:rsidRPr="009407CC">
              <w:rPr>
                <w:rStyle w:val="Hyperlink"/>
                <w:noProof/>
              </w:rPr>
              <w:t>Functional Testing</w:t>
            </w:r>
            <w:r>
              <w:rPr>
                <w:noProof/>
                <w:webHidden/>
              </w:rPr>
              <w:tab/>
            </w:r>
            <w:r>
              <w:rPr>
                <w:noProof/>
                <w:webHidden/>
              </w:rPr>
              <w:fldChar w:fldCharType="begin"/>
            </w:r>
            <w:r>
              <w:rPr>
                <w:noProof/>
                <w:webHidden/>
              </w:rPr>
              <w:instrText xml:space="preserve"> PAGEREF _Toc92365959 \h </w:instrText>
            </w:r>
            <w:r>
              <w:rPr>
                <w:noProof/>
                <w:webHidden/>
              </w:rPr>
            </w:r>
            <w:r>
              <w:rPr>
                <w:noProof/>
                <w:webHidden/>
              </w:rPr>
              <w:fldChar w:fldCharType="separate"/>
            </w:r>
            <w:r w:rsidR="00DD38A5">
              <w:rPr>
                <w:noProof/>
                <w:webHidden/>
              </w:rPr>
              <w:t>64</w:t>
            </w:r>
            <w:r>
              <w:rPr>
                <w:noProof/>
                <w:webHidden/>
              </w:rPr>
              <w:fldChar w:fldCharType="end"/>
            </w:r>
          </w:hyperlink>
        </w:p>
        <w:p w14:paraId="387BBF82" w14:textId="4A2C936F" w:rsidR="002319C6" w:rsidRDefault="002319C6" w:rsidP="002319C6">
          <w:pPr>
            <w:pStyle w:val="TOC3"/>
            <w:tabs>
              <w:tab w:val="left" w:pos="1920"/>
              <w:tab w:val="right" w:leader="dot" w:pos="9350"/>
            </w:tabs>
            <w:spacing w:line="360" w:lineRule="auto"/>
            <w:rPr>
              <w:noProof/>
              <w:kern w:val="0"/>
              <w:sz w:val="22"/>
              <w:szCs w:val="22"/>
              <w:lang w:val="en-IE" w:eastAsia="en-IE"/>
            </w:rPr>
          </w:pPr>
          <w:hyperlink w:anchor="_Toc92365960" w:history="1">
            <w:r w:rsidRPr="009407CC">
              <w:rPr>
                <w:rStyle w:val="Hyperlink"/>
                <w:noProof/>
              </w:rPr>
              <w:t>6.2.2</w:t>
            </w:r>
            <w:r>
              <w:rPr>
                <w:noProof/>
                <w:kern w:val="0"/>
                <w:sz w:val="22"/>
                <w:szCs w:val="22"/>
                <w:lang w:val="en-IE" w:eastAsia="en-IE"/>
              </w:rPr>
              <w:tab/>
            </w:r>
            <w:r w:rsidRPr="009407CC">
              <w:rPr>
                <w:rStyle w:val="Hyperlink"/>
                <w:noProof/>
              </w:rPr>
              <w:t>Usability Testing</w:t>
            </w:r>
            <w:r>
              <w:rPr>
                <w:noProof/>
                <w:webHidden/>
              </w:rPr>
              <w:tab/>
            </w:r>
            <w:r>
              <w:rPr>
                <w:noProof/>
                <w:webHidden/>
              </w:rPr>
              <w:fldChar w:fldCharType="begin"/>
            </w:r>
            <w:r>
              <w:rPr>
                <w:noProof/>
                <w:webHidden/>
              </w:rPr>
              <w:instrText xml:space="preserve"> PAGEREF _Toc92365960 \h </w:instrText>
            </w:r>
            <w:r>
              <w:rPr>
                <w:noProof/>
                <w:webHidden/>
              </w:rPr>
            </w:r>
            <w:r>
              <w:rPr>
                <w:noProof/>
                <w:webHidden/>
              </w:rPr>
              <w:fldChar w:fldCharType="separate"/>
            </w:r>
            <w:r w:rsidR="00DD38A5">
              <w:rPr>
                <w:noProof/>
                <w:webHidden/>
              </w:rPr>
              <w:t>65</w:t>
            </w:r>
            <w:r>
              <w:rPr>
                <w:noProof/>
                <w:webHidden/>
              </w:rPr>
              <w:fldChar w:fldCharType="end"/>
            </w:r>
          </w:hyperlink>
        </w:p>
        <w:p w14:paraId="7E6EB19E" w14:textId="29164427" w:rsidR="002319C6" w:rsidRDefault="002319C6" w:rsidP="002319C6">
          <w:pPr>
            <w:pStyle w:val="TOC3"/>
            <w:tabs>
              <w:tab w:val="left" w:pos="1920"/>
              <w:tab w:val="right" w:leader="dot" w:pos="9350"/>
            </w:tabs>
            <w:spacing w:line="360" w:lineRule="auto"/>
            <w:rPr>
              <w:noProof/>
              <w:kern w:val="0"/>
              <w:sz w:val="22"/>
              <w:szCs w:val="22"/>
              <w:lang w:val="en-IE" w:eastAsia="en-IE"/>
            </w:rPr>
          </w:pPr>
          <w:hyperlink w:anchor="_Toc92365961" w:history="1">
            <w:r w:rsidRPr="009407CC">
              <w:rPr>
                <w:rStyle w:val="Hyperlink"/>
                <w:rFonts w:cstheme="minorHAnsi"/>
                <w:noProof/>
              </w:rPr>
              <w:t>6.2.3</w:t>
            </w:r>
            <w:r>
              <w:rPr>
                <w:noProof/>
                <w:kern w:val="0"/>
                <w:sz w:val="22"/>
                <w:szCs w:val="22"/>
                <w:lang w:val="en-IE" w:eastAsia="en-IE"/>
              </w:rPr>
              <w:tab/>
            </w:r>
            <w:r w:rsidRPr="009407CC">
              <w:rPr>
                <w:rStyle w:val="Hyperlink"/>
                <w:noProof/>
              </w:rPr>
              <w:t>Security Testing</w:t>
            </w:r>
            <w:r>
              <w:rPr>
                <w:noProof/>
                <w:webHidden/>
              </w:rPr>
              <w:tab/>
            </w:r>
            <w:r>
              <w:rPr>
                <w:noProof/>
                <w:webHidden/>
              </w:rPr>
              <w:fldChar w:fldCharType="begin"/>
            </w:r>
            <w:r>
              <w:rPr>
                <w:noProof/>
                <w:webHidden/>
              </w:rPr>
              <w:instrText xml:space="preserve"> PAGEREF _Toc92365961 \h </w:instrText>
            </w:r>
            <w:r>
              <w:rPr>
                <w:noProof/>
                <w:webHidden/>
              </w:rPr>
            </w:r>
            <w:r>
              <w:rPr>
                <w:noProof/>
                <w:webHidden/>
              </w:rPr>
              <w:fldChar w:fldCharType="separate"/>
            </w:r>
            <w:r w:rsidR="00DD38A5">
              <w:rPr>
                <w:noProof/>
                <w:webHidden/>
              </w:rPr>
              <w:t>65</w:t>
            </w:r>
            <w:r>
              <w:rPr>
                <w:noProof/>
                <w:webHidden/>
              </w:rPr>
              <w:fldChar w:fldCharType="end"/>
            </w:r>
          </w:hyperlink>
        </w:p>
        <w:p w14:paraId="77A100F7" w14:textId="2546B429" w:rsidR="002319C6" w:rsidRDefault="002319C6" w:rsidP="002319C6">
          <w:pPr>
            <w:pStyle w:val="TOC1"/>
            <w:tabs>
              <w:tab w:val="left" w:pos="1200"/>
              <w:tab w:val="right" w:leader="dot" w:pos="9350"/>
            </w:tabs>
            <w:spacing w:line="360" w:lineRule="auto"/>
            <w:rPr>
              <w:noProof/>
              <w:kern w:val="0"/>
              <w:sz w:val="22"/>
              <w:szCs w:val="22"/>
              <w:lang w:val="en-IE" w:eastAsia="en-IE"/>
            </w:rPr>
          </w:pPr>
          <w:hyperlink w:anchor="_Toc92365962" w:history="1">
            <w:r w:rsidRPr="009407CC">
              <w:rPr>
                <w:rStyle w:val="Hyperlink"/>
                <w:noProof/>
              </w:rPr>
              <w:t>7</w:t>
            </w:r>
            <w:r>
              <w:rPr>
                <w:noProof/>
                <w:kern w:val="0"/>
                <w:sz w:val="22"/>
                <w:szCs w:val="22"/>
                <w:lang w:val="en-IE" w:eastAsia="en-IE"/>
              </w:rPr>
              <w:tab/>
            </w:r>
            <w:r w:rsidRPr="009407CC">
              <w:rPr>
                <w:rStyle w:val="Hyperlink"/>
                <w:noProof/>
              </w:rPr>
              <w:t>Discussion</w:t>
            </w:r>
            <w:r>
              <w:rPr>
                <w:noProof/>
                <w:webHidden/>
              </w:rPr>
              <w:tab/>
            </w:r>
            <w:r>
              <w:rPr>
                <w:noProof/>
                <w:webHidden/>
              </w:rPr>
              <w:fldChar w:fldCharType="begin"/>
            </w:r>
            <w:r>
              <w:rPr>
                <w:noProof/>
                <w:webHidden/>
              </w:rPr>
              <w:instrText xml:space="preserve"> PAGEREF _Toc92365962 \h </w:instrText>
            </w:r>
            <w:r>
              <w:rPr>
                <w:noProof/>
                <w:webHidden/>
              </w:rPr>
            </w:r>
            <w:r>
              <w:rPr>
                <w:noProof/>
                <w:webHidden/>
              </w:rPr>
              <w:fldChar w:fldCharType="separate"/>
            </w:r>
            <w:r w:rsidR="00DD38A5">
              <w:rPr>
                <w:noProof/>
                <w:webHidden/>
              </w:rPr>
              <w:t>66</w:t>
            </w:r>
            <w:r>
              <w:rPr>
                <w:noProof/>
                <w:webHidden/>
              </w:rPr>
              <w:fldChar w:fldCharType="end"/>
            </w:r>
          </w:hyperlink>
        </w:p>
        <w:p w14:paraId="76AF0C9F" w14:textId="02E8FD7A" w:rsidR="002319C6" w:rsidRDefault="002319C6" w:rsidP="002319C6">
          <w:pPr>
            <w:pStyle w:val="TOC2"/>
            <w:tabs>
              <w:tab w:val="left" w:pos="1680"/>
              <w:tab w:val="right" w:leader="dot" w:pos="9350"/>
            </w:tabs>
            <w:spacing w:line="360" w:lineRule="auto"/>
            <w:rPr>
              <w:noProof/>
              <w:kern w:val="0"/>
              <w:sz w:val="22"/>
              <w:szCs w:val="22"/>
              <w:lang w:val="en-IE" w:eastAsia="en-IE"/>
            </w:rPr>
          </w:pPr>
          <w:hyperlink w:anchor="_Toc92365963" w:history="1">
            <w:r w:rsidRPr="009407CC">
              <w:rPr>
                <w:rStyle w:val="Hyperlink"/>
                <w:rFonts w:cstheme="minorHAnsi"/>
                <w:noProof/>
              </w:rPr>
              <w:t>7.1</w:t>
            </w:r>
            <w:r>
              <w:rPr>
                <w:noProof/>
                <w:kern w:val="0"/>
                <w:sz w:val="22"/>
                <w:szCs w:val="22"/>
                <w:lang w:val="en-IE" w:eastAsia="en-IE"/>
              </w:rPr>
              <w:tab/>
            </w:r>
            <w:r w:rsidRPr="009407CC">
              <w:rPr>
                <w:rStyle w:val="Hyperlink"/>
                <w:rFonts w:cstheme="minorHAnsi"/>
                <w:noProof/>
              </w:rPr>
              <w:t>Overall Product Quality</w:t>
            </w:r>
            <w:r>
              <w:rPr>
                <w:noProof/>
                <w:webHidden/>
              </w:rPr>
              <w:tab/>
            </w:r>
            <w:r>
              <w:rPr>
                <w:noProof/>
                <w:webHidden/>
              </w:rPr>
              <w:fldChar w:fldCharType="begin"/>
            </w:r>
            <w:r>
              <w:rPr>
                <w:noProof/>
                <w:webHidden/>
              </w:rPr>
              <w:instrText xml:space="preserve"> PAGEREF _Toc92365963 \h </w:instrText>
            </w:r>
            <w:r>
              <w:rPr>
                <w:noProof/>
                <w:webHidden/>
              </w:rPr>
            </w:r>
            <w:r>
              <w:rPr>
                <w:noProof/>
                <w:webHidden/>
              </w:rPr>
              <w:fldChar w:fldCharType="separate"/>
            </w:r>
            <w:r w:rsidR="00DD38A5">
              <w:rPr>
                <w:noProof/>
                <w:webHidden/>
              </w:rPr>
              <w:t>66</w:t>
            </w:r>
            <w:r>
              <w:rPr>
                <w:noProof/>
                <w:webHidden/>
              </w:rPr>
              <w:fldChar w:fldCharType="end"/>
            </w:r>
          </w:hyperlink>
        </w:p>
        <w:p w14:paraId="34842A92" w14:textId="1E352E79" w:rsidR="002319C6" w:rsidRDefault="002319C6" w:rsidP="002319C6">
          <w:pPr>
            <w:pStyle w:val="TOC2"/>
            <w:tabs>
              <w:tab w:val="left" w:pos="1680"/>
              <w:tab w:val="right" w:leader="dot" w:pos="9350"/>
            </w:tabs>
            <w:spacing w:line="360" w:lineRule="auto"/>
            <w:rPr>
              <w:noProof/>
              <w:kern w:val="0"/>
              <w:sz w:val="22"/>
              <w:szCs w:val="22"/>
              <w:lang w:val="en-IE" w:eastAsia="en-IE"/>
            </w:rPr>
          </w:pPr>
          <w:hyperlink w:anchor="_Toc92365964" w:history="1">
            <w:r w:rsidRPr="009407CC">
              <w:rPr>
                <w:rStyle w:val="Hyperlink"/>
                <w:rFonts w:cstheme="minorHAnsi"/>
                <w:noProof/>
              </w:rPr>
              <w:t>7.2</w:t>
            </w:r>
            <w:r>
              <w:rPr>
                <w:noProof/>
                <w:kern w:val="0"/>
                <w:sz w:val="22"/>
                <w:szCs w:val="22"/>
                <w:lang w:val="en-IE" w:eastAsia="en-IE"/>
              </w:rPr>
              <w:tab/>
            </w:r>
            <w:r w:rsidRPr="009407CC">
              <w:rPr>
                <w:rStyle w:val="Hyperlink"/>
                <w:rFonts w:cstheme="minorHAnsi"/>
                <w:noProof/>
              </w:rPr>
              <w:t>Project Improvement</w:t>
            </w:r>
            <w:r>
              <w:rPr>
                <w:noProof/>
                <w:webHidden/>
              </w:rPr>
              <w:tab/>
            </w:r>
            <w:r>
              <w:rPr>
                <w:noProof/>
                <w:webHidden/>
              </w:rPr>
              <w:fldChar w:fldCharType="begin"/>
            </w:r>
            <w:r>
              <w:rPr>
                <w:noProof/>
                <w:webHidden/>
              </w:rPr>
              <w:instrText xml:space="preserve"> PAGEREF _Toc92365964 \h </w:instrText>
            </w:r>
            <w:r>
              <w:rPr>
                <w:noProof/>
                <w:webHidden/>
              </w:rPr>
            </w:r>
            <w:r>
              <w:rPr>
                <w:noProof/>
                <w:webHidden/>
              </w:rPr>
              <w:fldChar w:fldCharType="separate"/>
            </w:r>
            <w:r w:rsidR="00DD38A5">
              <w:rPr>
                <w:noProof/>
                <w:webHidden/>
              </w:rPr>
              <w:t>66</w:t>
            </w:r>
            <w:r>
              <w:rPr>
                <w:noProof/>
                <w:webHidden/>
              </w:rPr>
              <w:fldChar w:fldCharType="end"/>
            </w:r>
          </w:hyperlink>
        </w:p>
        <w:p w14:paraId="4D61F1CA" w14:textId="5A8E1A7B" w:rsidR="002319C6" w:rsidRDefault="002319C6" w:rsidP="002319C6">
          <w:pPr>
            <w:pStyle w:val="TOC2"/>
            <w:tabs>
              <w:tab w:val="left" w:pos="1680"/>
              <w:tab w:val="right" w:leader="dot" w:pos="9350"/>
            </w:tabs>
            <w:spacing w:line="360" w:lineRule="auto"/>
            <w:rPr>
              <w:noProof/>
              <w:kern w:val="0"/>
              <w:sz w:val="22"/>
              <w:szCs w:val="22"/>
              <w:lang w:val="en-IE" w:eastAsia="en-IE"/>
            </w:rPr>
          </w:pPr>
          <w:hyperlink w:anchor="_Toc92365965" w:history="1">
            <w:r w:rsidRPr="009407CC">
              <w:rPr>
                <w:rStyle w:val="Hyperlink"/>
                <w:rFonts w:cstheme="minorHAnsi"/>
                <w:noProof/>
              </w:rPr>
              <w:t>7.3</w:t>
            </w:r>
            <w:r>
              <w:rPr>
                <w:noProof/>
                <w:kern w:val="0"/>
                <w:sz w:val="22"/>
                <w:szCs w:val="22"/>
                <w:lang w:val="en-IE" w:eastAsia="en-IE"/>
              </w:rPr>
              <w:tab/>
            </w:r>
            <w:r w:rsidRPr="009407CC">
              <w:rPr>
                <w:rStyle w:val="Hyperlink"/>
                <w:rFonts w:cstheme="minorHAnsi"/>
                <w:noProof/>
              </w:rPr>
              <w:t>Cost and Expenditure</w:t>
            </w:r>
            <w:r>
              <w:rPr>
                <w:noProof/>
                <w:webHidden/>
              </w:rPr>
              <w:tab/>
            </w:r>
            <w:r>
              <w:rPr>
                <w:noProof/>
                <w:webHidden/>
              </w:rPr>
              <w:fldChar w:fldCharType="begin"/>
            </w:r>
            <w:r>
              <w:rPr>
                <w:noProof/>
                <w:webHidden/>
              </w:rPr>
              <w:instrText xml:space="preserve"> PAGEREF _Toc92365965 \h </w:instrText>
            </w:r>
            <w:r>
              <w:rPr>
                <w:noProof/>
                <w:webHidden/>
              </w:rPr>
            </w:r>
            <w:r>
              <w:rPr>
                <w:noProof/>
                <w:webHidden/>
              </w:rPr>
              <w:fldChar w:fldCharType="separate"/>
            </w:r>
            <w:r w:rsidR="00DD38A5">
              <w:rPr>
                <w:noProof/>
                <w:webHidden/>
              </w:rPr>
              <w:t>66</w:t>
            </w:r>
            <w:r>
              <w:rPr>
                <w:noProof/>
                <w:webHidden/>
              </w:rPr>
              <w:fldChar w:fldCharType="end"/>
            </w:r>
          </w:hyperlink>
        </w:p>
        <w:p w14:paraId="4185A88D" w14:textId="03377540" w:rsidR="002319C6" w:rsidRDefault="002319C6" w:rsidP="002319C6">
          <w:pPr>
            <w:pStyle w:val="TOC2"/>
            <w:tabs>
              <w:tab w:val="left" w:pos="1680"/>
              <w:tab w:val="right" w:leader="dot" w:pos="9350"/>
            </w:tabs>
            <w:spacing w:line="360" w:lineRule="auto"/>
            <w:rPr>
              <w:noProof/>
              <w:kern w:val="0"/>
              <w:sz w:val="22"/>
              <w:szCs w:val="22"/>
              <w:lang w:val="en-IE" w:eastAsia="en-IE"/>
            </w:rPr>
          </w:pPr>
          <w:hyperlink w:anchor="_Toc92365966" w:history="1">
            <w:r w:rsidRPr="009407CC">
              <w:rPr>
                <w:rStyle w:val="Hyperlink"/>
                <w:rFonts w:cstheme="minorHAnsi"/>
                <w:noProof/>
              </w:rPr>
              <w:t>7.4</w:t>
            </w:r>
            <w:r>
              <w:rPr>
                <w:noProof/>
                <w:kern w:val="0"/>
                <w:sz w:val="22"/>
                <w:szCs w:val="22"/>
                <w:lang w:val="en-IE" w:eastAsia="en-IE"/>
              </w:rPr>
              <w:tab/>
            </w:r>
            <w:r w:rsidRPr="009407CC">
              <w:rPr>
                <w:rStyle w:val="Hyperlink"/>
                <w:rFonts w:cstheme="minorHAnsi"/>
                <w:noProof/>
              </w:rPr>
              <w:t>Drawbacks of the system</w:t>
            </w:r>
            <w:r>
              <w:rPr>
                <w:noProof/>
                <w:webHidden/>
              </w:rPr>
              <w:tab/>
            </w:r>
            <w:r>
              <w:rPr>
                <w:noProof/>
                <w:webHidden/>
              </w:rPr>
              <w:fldChar w:fldCharType="begin"/>
            </w:r>
            <w:r>
              <w:rPr>
                <w:noProof/>
                <w:webHidden/>
              </w:rPr>
              <w:instrText xml:space="preserve"> PAGEREF _Toc92365966 \h </w:instrText>
            </w:r>
            <w:r>
              <w:rPr>
                <w:noProof/>
                <w:webHidden/>
              </w:rPr>
            </w:r>
            <w:r>
              <w:rPr>
                <w:noProof/>
                <w:webHidden/>
              </w:rPr>
              <w:fldChar w:fldCharType="separate"/>
            </w:r>
            <w:r w:rsidR="00DD38A5">
              <w:rPr>
                <w:noProof/>
                <w:webHidden/>
              </w:rPr>
              <w:t>66</w:t>
            </w:r>
            <w:r>
              <w:rPr>
                <w:noProof/>
                <w:webHidden/>
              </w:rPr>
              <w:fldChar w:fldCharType="end"/>
            </w:r>
          </w:hyperlink>
        </w:p>
        <w:p w14:paraId="3F9FFEB7" w14:textId="06851517" w:rsidR="002319C6" w:rsidRDefault="002319C6" w:rsidP="002319C6">
          <w:pPr>
            <w:pStyle w:val="TOC1"/>
            <w:tabs>
              <w:tab w:val="left" w:pos="1200"/>
              <w:tab w:val="right" w:leader="dot" w:pos="9350"/>
            </w:tabs>
            <w:spacing w:line="360" w:lineRule="auto"/>
            <w:rPr>
              <w:noProof/>
              <w:kern w:val="0"/>
              <w:sz w:val="22"/>
              <w:szCs w:val="22"/>
              <w:lang w:val="en-IE" w:eastAsia="en-IE"/>
            </w:rPr>
          </w:pPr>
          <w:hyperlink w:anchor="_Toc92365967" w:history="1">
            <w:r w:rsidRPr="009407CC">
              <w:rPr>
                <w:rStyle w:val="Hyperlink"/>
                <w:noProof/>
              </w:rPr>
              <w:t>8</w:t>
            </w:r>
            <w:r>
              <w:rPr>
                <w:noProof/>
                <w:kern w:val="0"/>
                <w:sz w:val="22"/>
                <w:szCs w:val="22"/>
                <w:lang w:val="en-IE" w:eastAsia="en-IE"/>
              </w:rPr>
              <w:tab/>
            </w:r>
            <w:r w:rsidRPr="009407CC">
              <w:rPr>
                <w:rStyle w:val="Hyperlink"/>
                <w:noProof/>
              </w:rPr>
              <w:t>Conclusion</w:t>
            </w:r>
            <w:r>
              <w:rPr>
                <w:noProof/>
                <w:webHidden/>
              </w:rPr>
              <w:tab/>
            </w:r>
            <w:r>
              <w:rPr>
                <w:noProof/>
                <w:webHidden/>
              </w:rPr>
              <w:fldChar w:fldCharType="begin"/>
            </w:r>
            <w:r>
              <w:rPr>
                <w:noProof/>
                <w:webHidden/>
              </w:rPr>
              <w:instrText xml:space="preserve"> PAGEREF _Toc92365967 \h </w:instrText>
            </w:r>
            <w:r>
              <w:rPr>
                <w:noProof/>
                <w:webHidden/>
              </w:rPr>
            </w:r>
            <w:r>
              <w:rPr>
                <w:noProof/>
                <w:webHidden/>
              </w:rPr>
              <w:fldChar w:fldCharType="separate"/>
            </w:r>
            <w:r w:rsidR="00DD38A5">
              <w:rPr>
                <w:noProof/>
                <w:webHidden/>
              </w:rPr>
              <w:t>67</w:t>
            </w:r>
            <w:r>
              <w:rPr>
                <w:noProof/>
                <w:webHidden/>
              </w:rPr>
              <w:fldChar w:fldCharType="end"/>
            </w:r>
          </w:hyperlink>
        </w:p>
        <w:p w14:paraId="77FB95FB" w14:textId="5FB18F9F" w:rsidR="002319C6" w:rsidRDefault="002319C6" w:rsidP="002319C6">
          <w:pPr>
            <w:pStyle w:val="TOC2"/>
            <w:tabs>
              <w:tab w:val="left" w:pos="1680"/>
              <w:tab w:val="right" w:leader="dot" w:pos="9350"/>
            </w:tabs>
            <w:spacing w:line="360" w:lineRule="auto"/>
            <w:rPr>
              <w:noProof/>
              <w:kern w:val="0"/>
              <w:sz w:val="22"/>
              <w:szCs w:val="22"/>
              <w:lang w:val="en-IE" w:eastAsia="en-IE"/>
            </w:rPr>
          </w:pPr>
          <w:hyperlink w:anchor="_Toc92365968" w:history="1">
            <w:r w:rsidRPr="009407CC">
              <w:rPr>
                <w:rStyle w:val="Hyperlink"/>
                <w:rFonts w:cstheme="minorHAnsi"/>
                <w:noProof/>
              </w:rPr>
              <w:t>8.1</w:t>
            </w:r>
            <w:r>
              <w:rPr>
                <w:noProof/>
                <w:kern w:val="0"/>
                <w:sz w:val="22"/>
                <w:szCs w:val="22"/>
                <w:lang w:val="en-IE" w:eastAsia="en-IE"/>
              </w:rPr>
              <w:tab/>
            </w:r>
            <w:r w:rsidRPr="009407CC">
              <w:rPr>
                <w:rStyle w:val="Hyperlink"/>
                <w:rFonts w:cstheme="minorHAnsi"/>
                <w:noProof/>
              </w:rPr>
              <w:t>Summary and Improvements</w:t>
            </w:r>
            <w:r>
              <w:rPr>
                <w:noProof/>
                <w:webHidden/>
              </w:rPr>
              <w:tab/>
            </w:r>
            <w:r>
              <w:rPr>
                <w:noProof/>
                <w:webHidden/>
              </w:rPr>
              <w:fldChar w:fldCharType="begin"/>
            </w:r>
            <w:r>
              <w:rPr>
                <w:noProof/>
                <w:webHidden/>
              </w:rPr>
              <w:instrText xml:space="preserve"> PAGEREF _Toc92365968 \h </w:instrText>
            </w:r>
            <w:r>
              <w:rPr>
                <w:noProof/>
                <w:webHidden/>
              </w:rPr>
            </w:r>
            <w:r>
              <w:rPr>
                <w:noProof/>
                <w:webHidden/>
              </w:rPr>
              <w:fldChar w:fldCharType="separate"/>
            </w:r>
            <w:r w:rsidR="00DD38A5">
              <w:rPr>
                <w:noProof/>
                <w:webHidden/>
              </w:rPr>
              <w:t>67</w:t>
            </w:r>
            <w:r>
              <w:rPr>
                <w:noProof/>
                <w:webHidden/>
              </w:rPr>
              <w:fldChar w:fldCharType="end"/>
            </w:r>
          </w:hyperlink>
        </w:p>
        <w:p w14:paraId="09B5C6C8" w14:textId="54A51428" w:rsidR="002319C6" w:rsidRDefault="002319C6" w:rsidP="002319C6">
          <w:pPr>
            <w:pStyle w:val="TOC2"/>
            <w:tabs>
              <w:tab w:val="left" w:pos="1680"/>
              <w:tab w:val="right" w:leader="dot" w:pos="9350"/>
            </w:tabs>
            <w:spacing w:line="360" w:lineRule="auto"/>
            <w:rPr>
              <w:noProof/>
              <w:kern w:val="0"/>
              <w:sz w:val="22"/>
              <w:szCs w:val="22"/>
              <w:lang w:val="en-IE" w:eastAsia="en-IE"/>
            </w:rPr>
          </w:pPr>
          <w:hyperlink w:anchor="_Toc92365969" w:history="1">
            <w:r w:rsidRPr="009407CC">
              <w:rPr>
                <w:rStyle w:val="Hyperlink"/>
                <w:rFonts w:cstheme="minorHAnsi"/>
                <w:noProof/>
              </w:rPr>
              <w:t>8.2</w:t>
            </w:r>
            <w:r>
              <w:rPr>
                <w:noProof/>
                <w:kern w:val="0"/>
                <w:sz w:val="22"/>
                <w:szCs w:val="22"/>
                <w:lang w:val="en-IE" w:eastAsia="en-IE"/>
              </w:rPr>
              <w:tab/>
            </w:r>
            <w:r w:rsidRPr="009407CC">
              <w:rPr>
                <w:rStyle w:val="Hyperlink"/>
                <w:rFonts w:cstheme="minorHAnsi"/>
                <w:noProof/>
              </w:rPr>
              <w:t>Benefits to people with/without disability</w:t>
            </w:r>
            <w:r>
              <w:rPr>
                <w:noProof/>
                <w:webHidden/>
              </w:rPr>
              <w:tab/>
            </w:r>
            <w:r>
              <w:rPr>
                <w:noProof/>
                <w:webHidden/>
              </w:rPr>
              <w:fldChar w:fldCharType="begin"/>
            </w:r>
            <w:r>
              <w:rPr>
                <w:noProof/>
                <w:webHidden/>
              </w:rPr>
              <w:instrText xml:space="preserve"> PAGEREF _Toc92365969 \h </w:instrText>
            </w:r>
            <w:r>
              <w:rPr>
                <w:noProof/>
                <w:webHidden/>
              </w:rPr>
            </w:r>
            <w:r>
              <w:rPr>
                <w:noProof/>
                <w:webHidden/>
              </w:rPr>
              <w:fldChar w:fldCharType="separate"/>
            </w:r>
            <w:r w:rsidR="00DD38A5">
              <w:rPr>
                <w:noProof/>
                <w:webHidden/>
              </w:rPr>
              <w:t>67</w:t>
            </w:r>
            <w:r>
              <w:rPr>
                <w:noProof/>
                <w:webHidden/>
              </w:rPr>
              <w:fldChar w:fldCharType="end"/>
            </w:r>
          </w:hyperlink>
        </w:p>
        <w:p w14:paraId="1D979F3B" w14:textId="012FF9FC" w:rsidR="002319C6" w:rsidRDefault="002319C6" w:rsidP="002319C6">
          <w:pPr>
            <w:pStyle w:val="TOC2"/>
            <w:tabs>
              <w:tab w:val="left" w:pos="1680"/>
              <w:tab w:val="right" w:leader="dot" w:pos="9350"/>
            </w:tabs>
            <w:spacing w:line="360" w:lineRule="auto"/>
            <w:rPr>
              <w:noProof/>
              <w:kern w:val="0"/>
              <w:sz w:val="22"/>
              <w:szCs w:val="22"/>
              <w:lang w:val="en-IE" w:eastAsia="en-IE"/>
            </w:rPr>
          </w:pPr>
          <w:hyperlink w:anchor="_Toc92365970" w:history="1">
            <w:r w:rsidRPr="009407CC">
              <w:rPr>
                <w:rStyle w:val="Hyperlink"/>
                <w:rFonts w:cstheme="minorHAnsi"/>
                <w:noProof/>
              </w:rPr>
              <w:t>8.3</w:t>
            </w:r>
            <w:r>
              <w:rPr>
                <w:noProof/>
                <w:kern w:val="0"/>
                <w:sz w:val="22"/>
                <w:szCs w:val="22"/>
                <w:lang w:val="en-IE" w:eastAsia="en-IE"/>
              </w:rPr>
              <w:tab/>
            </w:r>
            <w:r w:rsidRPr="009407CC">
              <w:rPr>
                <w:rStyle w:val="Hyperlink"/>
                <w:rFonts w:cstheme="minorHAnsi"/>
                <w:noProof/>
              </w:rPr>
              <w:t>Future Work</w:t>
            </w:r>
            <w:r>
              <w:rPr>
                <w:noProof/>
                <w:webHidden/>
              </w:rPr>
              <w:tab/>
            </w:r>
            <w:r>
              <w:rPr>
                <w:noProof/>
                <w:webHidden/>
              </w:rPr>
              <w:fldChar w:fldCharType="begin"/>
            </w:r>
            <w:r>
              <w:rPr>
                <w:noProof/>
                <w:webHidden/>
              </w:rPr>
              <w:instrText xml:space="preserve"> PAGEREF _Toc92365970 \h </w:instrText>
            </w:r>
            <w:r>
              <w:rPr>
                <w:noProof/>
                <w:webHidden/>
              </w:rPr>
            </w:r>
            <w:r>
              <w:rPr>
                <w:noProof/>
                <w:webHidden/>
              </w:rPr>
              <w:fldChar w:fldCharType="separate"/>
            </w:r>
            <w:r w:rsidR="00DD38A5">
              <w:rPr>
                <w:noProof/>
                <w:webHidden/>
              </w:rPr>
              <w:t>67</w:t>
            </w:r>
            <w:r>
              <w:rPr>
                <w:noProof/>
                <w:webHidden/>
              </w:rPr>
              <w:fldChar w:fldCharType="end"/>
            </w:r>
          </w:hyperlink>
        </w:p>
        <w:p w14:paraId="5CC4533A" w14:textId="1BEE03F3" w:rsidR="002319C6" w:rsidRDefault="002319C6" w:rsidP="002319C6">
          <w:pPr>
            <w:pStyle w:val="TOC1"/>
            <w:tabs>
              <w:tab w:val="right" w:leader="dot" w:pos="9350"/>
            </w:tabs>
            <w:spacing w:line="360" w:lineRule="auto"/>
            <w:rPr>
              <w:noProof/>
              <w:kern w:val="0"/>
              <w:sz w:val="22"/>
              <w:szCs w:val="22"/>
              <w:lang w:val="en-IE" w:eastAsia="en-IE"/>
            </w:rPr>
          </w:pPr>
          <w:hyperlink w:anchor="_Toc92365971" w:history="1">
            <w:r w:rsidRPr="009407CC">
              <w:rPr>
                <w:rStyle w:val="Hyperlink"/>
                <w:rFonts w:cstheme="minorHAnsi"/>
                <w:noProof/>
              </w:rPr>
              <w:t>Bibliography</w:t>
            </w:r>
            <w:r>
              <w:rPr>
                <w:noProof/>
                <w:webHidden/>
              </w:rPr>
              <w:tab/>
            </w:r>
            <w:r>
              <w:rPr>
                <w:noProof/>
                <w:webHidden/>
              </w:rPr>
              <w:fldChar w:fldCharType="begin"/>
            </w:r>
            <w:r>
              <w:rPr>
                <w:noProof/>
                <w:webHidden/>
              </w:rPr>
              <w:instrText xml:space="preserve"> PAGEREF _Toc92365971 \h </w:instrText>
            </w:r>
            <w:r>
              <w:rPr>
                <w:noProof/>
                <w:webHidden/>
              </w:rPr>
            </w:r>
            <w:r>
              <w:rPr>
                <w:noProof/>
                <w:webHidden/>
              </w:rPr>
              <w:fldChar w:fldCharType="separate"/>
            </w:r>
            <w:r w:rsidR="00DD38A5">
              <w:rPr>
                <w:noProof/>
                <w:webHidden/>
              </w:rPr>
              <w:t>68</w:t>
            </w:r>
            <w:r>
              <w:rPr>
                <w:noProof/>
                <w:webHidden/>
              </w:rPr>
              <w:fldChar w:fldCharType="end"/>
            </w:r>
          </w:hyperlink>
        </w:p>
        <w:p w14:paraId="72B9CC22" w14:textId="29D54CCF" w:rsidR="002319C6" w:rsidRDefault="002319C6" w:rsidP="002319C6">
          <w:pPr>
            <w:pStyle w:val="TOC1"/>
            <w:tabs>
              <w:tab w:val="right" w:leader="dot" w:pos="9350"/>
            </w:tabs>
            <w:spacing w:line="360" w:lineRule="auto"/>
            <w:rPr>
              <w:noProof/>
              <w:kern w:val="0"/>
              <w:sz w:val="22"/>
              <w:szCs w:val="22"/>
              <w:lang w:val="en-IE" w:eastAsia="en-IE"/>
            </w:rPr>
          </w:pPr>
          <w:hyperlink w:anchor="_Toc92365972" w:history="1">
            <w:r w:rsidRPr="009407CC">
              <w:rPr>
                <w:rStyle w:val="Hyperlink"/>
                <w:rFonts w:cstheme="minorHAnsi"/>
                <w:noProof/>
              </w:rPr>
              <w:t>Appendix A – Technical Specifications</w:t>
            </w:r>
            <w:r>
              <w:rPr>
                <w:noProof/>
                <w:webHidden/>
              </w:rPr>
              <w:tab/>
            </w:r>
            <w:r>
              <w:rPr>
                <w:noProof/>
                <w:webHidden/>
              </w:rPr>
              <w:fldChar w:fldCharType="begin"/>
            </w:r>
            <w:r>
              <w:rPr>
                <w:noProof/>
                <w:webHidden/>
              </w:rPr>
              <w:instrText xml:space="preserve"> PAGEREF _Toc92365972 \h </w:instrText>
            </w:r>
            <w:r>
              <w:rPr>
                <w:noProof/>
                <w:webHidden/>
              </w:rPr>
            </w:r>
            <w:r>
              <w:rPr>
                <w:noProof/>
                <w:webHidden/>
              </w:rPr>
              <w:fldChar w:fldCharType="separate"/>
            </w:r>
            <w:r w:rsidR="00DD38A5">
              <w:rPr>
                <w:noProof/>
                <w:webHidden/>
              </w:rPr>
              <w:t>75</w:t>
            </w:r>
            <w:r>
              <w:rPr>
                <w:noProof/>
                <w:webHidden/>
              </w:rPr>
              <w:fldChar w:fldCharType="end"/>
            </w:r>
          </w:hyperlink>
        </w:p>
        <w:p w14:paraId="5CD91C0D" w14:textId="7EF41B2C" w:rsidR="002319C6" w:rsidRDefault="002319C6" w:rsidP="002319C6">
          <w:pPr>
            <w:pStyle w:val="TOC1"/>
            <w:tabs>
              <w:tab w:val="right" w:leader="dot" w:pos="9350"/>
            </w:tabs>
            <w:spacing w:line="360" w:lineRule="auto"/>
            <w:rPr>
              <w:noProof/>
              <w:kern w:val="0"/>
              <w:sz w:val="22"/>
              <w:szCs w:val="22"/>
              <w:lang w:val="en-IE" w:eastAsia="en-IE"/>
            </w:rPr>
          </w:pPr>
          <w:hyperlink w:anchor="_Toc92365973" w:history="1">
            <w:r w:rsidRPr="009407CC">
              <w:rPr>
                <w:rStyle w:val="Hyperlink"/>
                <w:rFonts w:cstheme="minorHAnsi"/>
                <w:noProof/>
              </w:rPr>
              <w:t>Appendix B – Complete set of Functional Test Cases</w:t>
            </w:r>
            <w:r>
              <w:rPr>
                <w:noProof/>
                <w:webHidden/>
              </w:rPr>
              <w:tab/>
            </w:r>
            <w:r>
              <w:rPr>
                <w:noProof/>
                <w:webHidden/>
              </w:rPr>
              <w:fldChar w:fldCharType="begin"/>
            </w:r>
            <w:r>
              <w:rPr>
                <w:noProof/>
                <w:webHidden/>
              </w:rPr>
              <w:instrText xml:space="preserve"> PAGEREF _Toc92365973 \h </w:instrText>
            </w:r>
            <w:r>
              <w:rPr>
                <w:noProof/>
                <w:webHidden/>
              </w:rPr>
            </w:r>
            <w:r>
              <w:rPr>
                <w:noProof/>
                <w:webHidden/>
              </w:rPr>
              <w:fldChar w:fldCharType="separate"/>
            </w:r>
            <w:r w:rsidR="00DD38A5">
              <w:rPr>
                <w:noProof/>
                <w:webHidden/>
              </w:rPr>
              <w:t>76</w:t>
            </w:r>
            <w:r>
              <w:rPr>
                <w:noProof/>
                <w:webHidden/>
              </w:rPr>
              <w:fldChar w:fldCharType="end"/>
            </w:r>
          </w:hyperlink>
        </w:p>
        <w:p w14:paraId="0E983280" w14:textId="1016078D" w:rsidR="00BF59BE" w:rsidRDefault="002D00A1" w:rsidP="002319C6">
          <w:pPr>
            <w:pStyle w:val="TOC1"/>
            <w:tabs>
              <w:tab w:val="right" w:leader="dot" w:pos="9350"/>
            </w:tabs>
            <w:spacing w:line="360" w:lineRule="auto"/>
            <w:rPr>
              <w:rFonts w:cstheme="minorHAnsi"/>
              <w:bCs/>
              <w:noProof/>
            </w:rPr>
          </w:pPr>
          <w:r w:rsidRPr="003A6C83">
            <w:rPr>
              <w:rFonts w:cstheme="minorHAnsi"/>
              <w:b/>
              <w:bCs/>
              <w:noProof/>
            </w:rPr>
            <w:fldChar w:fldCharType="end"/>
          </w:r>
        </w:p>
      </w:sdtContent>
    </w:sdt>
    <w:p w14:paraId="2A869367" w14:textId="77777777" w:rsidR="008A4713" w:rsidRDefault="008A4713" w:rsidP="00363672">
      <w:pPr>
        <w:pStyle w:val="Heading1"/>
        <w:numPr>
          <w:ilvl w:val="0"/>
          <w:numId w:val="0"/>
        </w:numPr>
        <w:ind w:left="432" w:hanging="432"/>
      </w:pPr>
      <w:r>
        <w:br w:type="page"/>
      </w:r>
    </w:p>
    <w:p w14:paraId="5BBAB6DA" w14:textId="022041BD" w:rsidR="00550A0C" w:rsidRPr="00BF59BE" w:rsidRDefault="00550A0C" w:rsidP="00363672">
      <w:pPr>
        <w:pStyle w:val="Heading1"/>
        <w:numPr>
          <w:ilvl w:val="0"/>
          <w:numId w:val="0"/>
        </w:numPr>
        <w:ind w:left="432" w:hanging="432"/>
        <w:rPr>
          <w:noProof/>
        </w:rPr>
      </w:pPr>
      <w:bookmarkStart w:id="3" w:name="_Toc92365906"/>
      <w:r w:rsidRPr="00153F2E">
        <w:lastRenderedPageBreak/>
        <w:t>L</w:t>
      </w:r>
      <w:r w:rsidR="003C63E8" w:rsidRPr="00153F2E">
        <w:t>ist of Figures</w:t>
      </w:r>
      <w:bookmarkEnd w:id="3"/>
    </w:p>
    <w:p w14:paraId="0E847EF8" w14:textId="77777777" w:rsidR="00816FD2" w:rsidRPr="00F369C8" w:rsidRDefault="00816FD2" w:rsidP="00F369C8">
      <w:pPr>
        <w:spacing w:after="160" w:line="360" w:lineRule="auto"/>
        <w:ind w:firstLine="0"/>
        <w:rPr>
          <w:rFonts w:cstheme="minorHAnsi"/>
        </w:rPr>
      </w:pPr>
    </w:p>
    <w:p w14:paraId="702AB7E1" w14:textId="78FDDE76" w:rsidR="001D4E93" w:rsidRPr="001D4E93" w:rsidRDefault="001D4E93" w:rsidP="00F369C8">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 xml:space="preserve">Figure </w:t>
      </w:r>
      <w:r w:rsidR="0026050B">
        <w:rPr>
          <w:rFonts w:eastAsia="Calibri" w:cstheme="minorHAnsi"/>
          <w:b/>
          <w:bCs/>
          <w:kern w:val="0"/>
          <w:lang w:val="en-GB" w:eastAsia="en-US"/>
        </w:rPr>
        <w:t>1</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EE18E9" w:rsidRPr="00EE18E9">
        <w:rPr>
          <w:rFonts w:eastAsia="Calibri" w:cstheme="minorHAnsi"/>
          <w:kern w:val="0"/>
          <w:lang w:val="en-GB" w:eastAsia="en-US"/>
        </w:rPr>
        <w:t xml:space="preserve">Proportion of people experiencing loneliness and social isolation in the U.S. in 2018, by physical or mental health condition </w:t>
      </w:r>
      <w:r w:rsidR="00EE18E9">
        <w:rPr>
          <w:rFonts w:eastAsia="Calibri" w:cstheme="minorHAnsi"/>
          <w:kern w:val="0"/>
          <w:lang w:val="en-GB" w:eastAsia="en-US"/>
        </w:rPr>
        <w:t>…………………………..</w:t>
      </w:r>
      <w:r w:rsidRPr="00F369C8">
        <w:rPr>
          <w:rFonts w:eastAsia="Calibri" w:cstheme="minorHAnsi"/>
          <w:kern w:val="0"/>
          <w:lang w:val="en-GB" w:eastAsia="en-US"/>
        </w:rPr>
        <w:t>………………………</w:t>
      </w:r>
      <w:r w:rsidR="002B2875">
        <w:rPr>
          <w:rFonts w:eastAsia="Calibri" w:cstheme="minorHAnsi"/>
          <w:kern w:val="0"/>
          <w:lang w:val="en-GB" w:eastAsia="en-US"/>
        </w:rPr>
        <w:t>..</w:t>
      </w:r>
      <w:r w:rsidRPr="00F369C8">
        <w:rPr>
          <w:rFonts w:eastAsia="Calibri" w:cstheme="minorHAnsi"/>
          <w:kern w:val="0"/>
          <w:lang w:val="en-GB" w:eastAsia="en-US"/>
        </w:rPr>
        <w:t>….</w:t>
      </w:r>
      <w:r w:rsidR="00E6708D">
        <w:rPr>
          <w:rFonts w:eastAsia="Calibri" w:cstheme="minorHAnsi"/>
          <w:kern w:val="0"/>
          <w:lang w:val="en-GB" w:eastAsia="en-US"/>
        </w:rPr>
        <w:t>..</w:t>
      </w:r>
      <w:r w:rsidRPr="00F369C8">
        <w:rPr>
          <w:rFonts w:eastAsia="Calibri" w:cstheme="minorHAnsi"/>
          <w:kern w:val="0"/>
          <w:lang w:val="en-GB" w:eastAsia="en-US"/>
        </w:rPr>
        <w:t>…</w:t>
      </w:r>
      <w:r w:rsidR="00830578">
        <w:rPr>
          <w:rFonts w:eastAsia="Calibri" w:cstheme="minorHAnsi"/>
          <w:kern w:val="0"/>
          <w:lang w:val="en-GB" w:eastAsia="en-US"/>
        </w:rPr>
        <w:t>6</w:t>
      </w:r>
    </w:p>
    <w:p w14:paraId="120669A5" w14:textId="317B9C25" w:rsidR="00261405" w:rsidRPr="00F369C8" w:rsidRDefault="008E5BE5" w:rsidP="00F369C8">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 xml:space="preserve">Figure </w:t>
      </w:r>
      <w:r w:rsidR="00D52D16">
        <w:rPr>
          <w:rFonts w:eastAsia="Calibri" w:cstheme="minorHAnsi"/>
          <w:b/>
          <w:bCs/>
          <w:kern w:val="0"/>
          <w:lang w:val="en-GB" w:eastAsia="en-US"/>
        </w:rPr>
        <w:t>2</w:t>
      </w:r>
      <w:r w:rsidR="00A73B70" w:rsidRPr="00F369C8">
        <w:rPr>
          <w:rFonts w:eastAsia="Calibri" w:cstheme="minorHAnsi"/>
          <w:b/>
          <w:bCs/>
          <w:kern w:val="0"/>
          <w:lang w:val="en-GB" w:eastAsia="en-US"/>
        </w:rPr>
        <w:t>.</w:t>
      </w:r>
      <w:r w:rsidR="00A73B70" w:rsidRPr="00F369C8">
        <w:rPr>
          <w:rFonts w:eastAsia="Calibri" w:cstheme="minorHAnsi"/>
          <w:kern w:val="0"/>
          <w:lang w:val="en-GB" w:eastAsia="en-US"/>
        </w:rPr>
        <w:t xml:space="preserve"> </w:t>
      </w:r>
      <w:r w:rsidR="00A73B70" w:rsidRPr="00F369C8">
        <w:rPr>
          <w:rFonts w:cstheme="minorHAnsi"/>
        </w:rPr>
        <w:t>Number of mobile users worldwide from 2020 to 2025</w:t>
      </w:r>
      <w:r w:rsidRPr="00F369C8">
        <w:rPr>
          <w:rFonts w:eastAsia="Calibri" w:cstheme="minorHAnsi"/>
          <w:kern w:val="0"/>
          <w:lang w:val="en-GB" w:eastAsia="en-US"/>
        </w:rPr>
        <w:t>…………………………</w:t>
      </w:r>
      <w:r w:rsidR="00AC2BDD" w:rsidRPr="00F369C8">
        <w:rPr>
          <w:rFonts w:eastAsia="Calibri" w:cstheme="minorHAnsi"/>
          <w:kern w:val="0"/>
          <w:lang w:val="en-GB" w:eastAsia="en-US"/>
        </w:rPr>
        <w:t>.</w:t>
      </w:r>
      <w:r w:rsidR="003854A9">
        <w:rPr>
          <w:rFonts w:eastAsia="Calibri" w:cstheme="minorHAnsi"/>
          <w:kern w:val="0"/>
          <w:lang w:val="en-GB" w:eastAsia="en-US"/>
        </w:rPr>
        <w:t>..</w:t>
      </w:r>
      <w:r w:rsidRPr="00F369C8">
        <w:rPr>
          <w:rFonts w:eastAsia="Calibri" w:cstheme="minorHAnsi"/>
          <w:kern w:val="0"/>
          <w:lang w:val="en-GB" w:eastAsia="en-US"/>
        </w:rPr>
        <w:t>…</w:t>
      </w:r>
      <w:r w:rsidR="009014FF">
        <w:rPr>
          <w:rFonts w:eastAsia="Calibri" w:cstheme="minorHAnsi"/>
          <w:kern w:val="0"/>
          <w:lang w:val="en-GB" w:eastAsia="en-US"/>
        </w:rPr>
        <w:t>1</w:t>
      </w:r>
      <w:r w:rsidR="00830578">
        <w:rPr>
          <w:rFonts w:eastAsia="Calibri" w:cstheme="minorHAnsi"/>
          <w:kern w:val="0"/>
          <w:lang w:val="en-GB" w:eastAsia="en-US"/>
        </w:rPr>
        <w:t>1</w:t>
      </w:r>
    </w:p>
    <w:p w14:paraId="75217590" w14:textId="29AAC39A" w:rsidR="0089680F" w:rsidRDefault="00261405" w:rsidP="00F369C8">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 xml:space="preserve">Figure </w:t>
      </w:r>
      <w:r w:rsidR="00D52D16">
        <w:rPr>
          <w:rFonts w:eastAsia="Calibri" w:cstheme="minorHAnsi"/>
          <w:b/>
          <w:bCs/>
          <w:kern w:val="0"/>
          <w:lang w:val="en-GB" w:eastAsia="en-US"/>
        </w:rPr>
        <w:t>3</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Pr="00F369C8">
        <w:rPr>
          <w:rFonts w:cstheme="minorHAnsi"/>
        </w:rPr>
        <w:t xml:space="preserve">Number of mobile users </w:t>
      </w:r>
      <w:r w:rsidR="00437A5A" w:rsidRPr="00F369C8">
        <w:rPr>
          <w:rFonts w:cstheme="minorHAnsi"/>
        </w:rPr>
        <w:t>in Ireland</w:t>
      </w:r>
      <w:r w:rsidR="00875AF0" w:rsidRPr="00F369C8">
        <w:rPr>
          <w:rFonts w:cstheme="minorHAnsi"/>
        </w:rPr>
        <w:t xml:space="preserve"> </w:t>
      </w:r>
      <w:r w:rsidR="00792B44" w:rsidRPr="00F369C8">
        <w:rPr>
          <w:rFonts w:cstheme="minorHAnsi"/>
        </w:rPr>
        <w:t>from 2016</w:t>
      </w:r>
      <w:r w:rsidRPr="00F369C8">
        <w:rPr>
          <w:rFonts w:cstheme="minorHAnsi"/>
        </w:rPr>
        <w:t xml:space="preserve"> to 202</w:t>
      </w:r>
      <w:r w:rsidR="00432B0F" w:rsidRPr="00F369C8">
        <w:rPr>
          <w:rFonts w:cstheme="minorHAnsi"/>
        </w:rPr>
        <w:t>6</w:t>
      </w:r>
      <w:r w:rsidRPr="00F369C8">
        <w:rPr>
          <w:rFonts w:eastAsia="Calibri" w:cstheme="minorHAnsi"/>
          <w:kern w:val="0"/>
          <w:lang w:val="en-GB" w:eastAsia="en-US"/>
        </w:rPr>
        <w:t>………………………</w:t>
      </w:r>
      <w:r w:rsidR="00AC2BDD" w:rsidRPr="00F369C8">
        <w:rPr>
          <w:rFonts w:eastAsia="Calibri" w:cstheme="minorHAnsi"/>
          <w:kern w:val="0"/>
          <w:lang w:val="en-GB" w:eastAsia="en-US"/>
        </w:rPr>
        <w:t>..</w:t>
      </w:r>
      <w:r w:rsidR="00DF071E">
        <w:rPr>
          <w:rFonts w:eastAsia="Calibri" w:cstheme="minorHAnsi"/>
          <w:kern w:val="0"/>
          <w:lang w:val="en-GB" w:eastAsia="en-US"/>
        </w:rPr>
        <w:t>.</w:t>
      </w:r>
      <w:r w:rsidRPr="00F369C8">
        <w:rPr>
          <w:rFonts w:eastAsia="Calibri" w:cstheme="minorHAnsi"/>
          <w:kern w:val="0"/>
          <w:lang w:val="en-GB" w:eastAsia="en-US"/>
        </w:rPr>
        <w:t>…</w:t>
      </w:r>
      <w:r w:rsidR="003854A9">
        <w:rPr>
          <w:rFonts w:eastAsia="Calibri" w:cstheme="minorHAnsi"/>
          <w:kern w:val="0"/>
          <w:lang w:val="en-GB" w:eastAsia="en-US"/>
        </w:rPr>
        <w:t>..</w:t>
      </w:r>
      <w:r w:rsidRPr="00F369C8">
        <w:rPr>
          <w:rFonts w:eastAsia="Calibri" w:cstheme="minorHAnsi"/>
          <w:kern w:val="0"/>
          <w:lang w:val="en-GB" w:eastAsia="en-US"/>
        </w:rPr>
        <w:t>…</w:t>
      </w:r>
      <w:r w:rsidR="00D55325">
        <w:rPr>
          <w:rFonts w:eastAsia="Calibri" w:cstheme="minorHAnsi"/>
          <w:kern w:val="0"/>
          <w:lang w:val="en-GB" w:eastAsia="en-US"/>
        </w:rPr>
        <w:t>1</w:t>
      </w:r>
      <w:r w:rsidR="00830578">
        <w:rPr>
          <w:rFonts w:eastAsia="Calibri" w:cstheme="minorHAnsi"/>
          <w:kern w:val="0"/>
          <w:lang w:val="en-GB" w:eastAsia="en-US"/>
        </w:rPr>
        <w:t>2</w:t>
      </w:r>
    </w:p>
    <w:p w14:paraId="35795A9E" w14:textId="720B52DB" w:rsidR="00C03B20" w:rsidRDefault="00C03B20" w:rsidP="00C03B20">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 xml:space="preserve">Figure </w:t>
      </w:r>
      <w:r w:rsidR="00833DDC">
        <w:rPr>
          <w:rFonts w:eastAsia="Calibri" w:cstheme="minorHAnsi"/>
          <w:b/>
          <w:bCs/>
          <w:kern w:val="0"/>
          <w:lang w:val="en-GB" w:eastAsia="en-US"/>
        </w:rPr>
        <w:t>4</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526208" w:rsidRPr="00526208">
        <w:rPr>
          <w:rFonts w:cstheme="minorHAnsi"/>
        </w:rPr>
        <w:t>Android Operating System Market Share Worldwide</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sidR="00403F29">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sidR="00877A23">
        <w:rPr>
          <w:rFonts w:eastAsia="Calibri" w:cstheme="minorHAnsi"/>
          <w:kern w:val="0"/>
          <w:lang w:val="en-GB" w:eastAsia="en-US"/>
        </w:rPr>
        <w:t>1</w:t>
      </w:r>
      <w:r w:rsidR="00830578">
        <w:rPr>
          <w:rFonts w:eastAsia="Calibri" w:cstheme="minorHAnsi"/>
          <w:kern w:val="0"/>
          <w:lang w:val="en-GB" w:eastAsia="en-US"/>
        </w:rPr>
        <w:t>3</w:t>
      </w:r>
    </w:p>
    <w:p w14:paraId="7A3DE1E8" w14:textId="5C287AD3" w:rsidR="00417454" w:rsidRDefault="00417454" w:rsidP="00417454">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 xml:space="preserve">Figure </w:t>
      </w:r>
      <w:r>
        <w:rPr>
          <w:rFonts w:eastAsia="Calibri" w:cstheme="minorHAnsi"/>
          <w:b/>
          <w:bCs/>
          <w:kern w:val="0"/>
          <w:lang w:val="en-GB" w:eastAsia="en-US"/>
        </w:rPr>
        <w:t>5</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Pr>
          <w:rFonts w:cstheme="minorHAnsi"/>
        </w:rPr>
        <w:t>iOS</w:t>
      </w:r>
      <w:r w:rsidRPr="00526208">
        <w:rPr>
          <w:rFonts w:cstheme="minorHAnsi"/>
        </w:rPr>
        <w:t xml:space="preserve"> Operating System Market Share Worldwide</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sidR="00877A23">
        <w:rPr>
          <w:rFonts w:eastAsia="Calibri" w:cstheme="minorHAnsi"/>
          <w:kern w:val="0"/>
          <w:lang w:val="en-GB" w:eastAsia="en-US"/>
        </w:rPr>
        <w:t>1</w:t>
      </w:r>
      <w:r w:rsidR="00830578">
        <w:rPr>
          <w:rFonts w:eastAsia="Calibri" w:cstheme="minorHAnsi"/>
          <w:kern w:val="0"/>
          <w:lang w:val="en-GB" w:eastAsia="en-US"/>
        </w:rPr>
        <w:t>5</w:t>
      </w:r>
    </w:p>
    <w:p w14:paraId="33108A2D" w14:textId="6FD88D66" w:rsidR="00417454" w:rsidRDefault="00417454" w:rsidP="00417454">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 xml:space="preserve">Figure </w:t>
      </w:r>
      <w:r w:rsidR="00324CC7">
        <w:rPr>
          <w:rFonts w:eastAsia="Calibri" w:cstheme="minorHAnsi"/>
          <w:b/>
          <w:bCs/>
          <w:kern w:val="0"/>
          <w:lang w:val="en-GB" w:eastAsia="en-US"/>
        </w:rPr>
        <w:t>6</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176BAE" w:rsidRPr="00176BAE">
        <w:rPr>
          <w:rFonts w:cstheme="minorHAnsi"/>
        </w:rPr>
        <w:t>Android Operating System Market Share Worldwide vs iOS Operating System Market Share Worldwide</w:t>
      </w:r>
      <w:r w:rsidRPr="00F369C8">
        <w:rPr>
          <w:rFonts w:eastAsia="Calibri" w:cstheme="minorHAnsi"/>
          <w:kern w:val="0"/>
          <w:lang w:val="en-GB" w:eastAsia="en-US"/>
        </w:rPr>
        <w:t>…</w:t>
      </w:r>
      <w:r w:rsidR="00955F75">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sidR="00830578">
        <w:rPr>
          <w:rFonts w:eastAsia="Calibri" w:cstheme="minorHAnsi"/>
          <w:kern w:val="0"/>
          <w:lang w:val="en-GB" w:eastAsia="en-US"/>
        </w:rPr>
        <w:t>17</w:t>
      </w:r>
    </w:p>
    <w:p w14:paraId="222D5ADD" w14:textId="3053DC6B" w:rsidR="00487E8B" w:rsidRDefault="00487E8B" w:rsidP="00487E8B">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 xml:space="preserve">Figure </w:t>
      </w:r>
      <w:r w:rsidR="00540133">
        <w:rPr>
          <w:rFonts w:eastAsia="Calibri" w:cstheme="minorHAnsi"/>
          <w:b/>
          <w:bCs/>
          <w:kern w:val="0"/>
          <w:lang w:val="en-GB" w:eastAsia="en-US"/>
        </w:rPr>
        <w:t>7</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6C2313" w:rsidRPr="006C2313">
        <w:rPr>
          <w:rFonts w:cstheme="minorHAnsi"/>
        </w:rPr>
        <w:t>Firebase Database Structure of app</w:t>
      </w:r>
      <w:r w:rsidRPr="00F369C8">
        <w:rPr>
          <w:rFonts w:eastAsia="Calibri" w:cstheme="minorHAnsi"/>
          <w:kern w:val="0"/>
          <w:lang w:val="en-GB" w:eastAsia="en-US"/>
        </w:rPr>
        <w:t>…</w:t>
      </w:r>
      <w:r w:rsidR="006C2313">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2</w:t>
      </w:r>
      <w:r w:rsidR="00A81FF3">
        <w:rPr>
          <w:rFonts w:eastAsia="Calibri" w:cstheme="minorHAnsi"/>
          <w:kern w:val="0"/>
          <w:lang w:val="en-GB" w:eastAsia="en-US"/>
        </w:rPr>
        <w:t>1</w:t>
      </w:r>
    </w:p>
    <w:p w14:paraId="59F713DC" w14:textId="3B98C342" w:rsidR="00487E8B" w:rsidRDefault="00487E8B" w:rsidP="00487E8B">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 xml:space="preserve">Figure </w:t>
      </w:r>
      <w:r w:rsidR="00540133">
        <w:rPr>
          <w:rFonts w:eastAsia="Calibri" w:cstheme="minorHAnsi"/>
          <w:b/>
          <w:bCs/>
          <w:kern w:val="0"/>
          <w:lang w:val="en-GB" w:eastAsia="en-US"/>
        </w:rPr>
        <w:t>8</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3C7D0C" w:rsidRPr="003C7D0C">
        <w:rPr>
          <w:rFonts w:cstheme="minorHAnsi"/>
        </w:rPr>
        <w:t>MySQL Lite Query</w:t>
      </w:r>
      <w:r w:rsidRPr="00F369C8">
        <w:rPr>
          <w:rFonts w:eastAsia="Calibri" w:cstheme="minorHAnsi"/>
          <w:kern w:val="0"/>
          <w:lang w:val="en-GB" w:eastAsia="en-US"/>
        </w:rPr>
        <w:t>…</w:t>
      </w:r>
      <w:r w:rsidR="003C7D0C">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sidR="0093764D">
        <w:rPr>
          <w:rFonts w:eastAsia="Calibri" w:cstheme="minorHAnsi"/>
          <w:kern w:val="0"/>
          <w:lang w:val="en-GB" w:eastAsia="en-US"/>
        </w:rPr>
        <w:t>2</w:t>
      </w:r>
      <w:r w:rsidR="00A81FF3">
        <w:rPr>
          <w:rFonts w:eastAsia="Calibri" w:cstheme="minorHAnsi"/>
          <w:kern w:val="0"/>
          <w:lang w:val="en-GB" w:eastAsia="en-US"/>
        </w:rPr>
        <w:t>2</w:t>
      </w:r>
    </w:p>
    <w:p w14:paraId="76C1CBB7" w14:textId="4E5C012F" w:rsidR="00487E8B" w:rsidRDefault="00487E8B" w:rsidP="00487E8B">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 xml:space="preserve">Figure </w:t>
      </w:r>
      <w:r w:rsidR="00540133">
        <w:rPr>
          <w:rFonts w:eastAsia="Calibri" w:cstheme="minorHAnsi"/>
          <w:b/>
          <w:bCs/>
          <w:kern w:val="0"/>
          <w:lang w:val="en-GB" w:eastAsia="en-US"/>
        </w:rPr>
        <w:t>9</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42617F" w:rsidRPr="0042617F">
        <w:rPr>
          <w:rFonts w:cstheme="minorHAnsi"/>
        </w:rPr>
        <w:t>Features of Amazon DynamoDB</w:t>
      </w:r>
      <w:r w:rsidRPr="00F369C8">
        <w:rPr>
          <w:rFonts w:eastAsia="Calibri" w:cstheme="minorHAnsi"/>
          <w:kern w:val="0"/>
          <w:lang w:val="en-GB" w:eastAsia="en-US"/>
        </w:rPr>
        <w:t>…</w:t>
      </w:r>
      <w:r w:rsidR="0042617F">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sidR="002A031E">
        <w:rPr>
          <w:rFonts w:eastAsia="Calibri" w:cstheme="minorHAnsi"/>
          <w:kern w:val="0"/>
          <w:lang w:val="en-GB" w:eastAsia="en-US"/>
        </w:rPr>
        <w:t>2</w:t>
      </w:r>
      <w:r w:rsidR="00A81FF3">
        <w:rPr>
          <w:rFonts w:eastAsia="Calibri" w:cstheme="minorHAnsi"/>
          <w:kern w:val="0"/>
          <w:lang w:val="en-GB" w:eastAsia="en-US"/>
        </w:rPr>
        <w:t>3</w:t>
      </w:r>
    </w:p>
    <w:p w14:paraId="2A741845" w14:textId="452BD6CB" w:rsidR="0095540D" w:rsidRDefault="0095540D" w:rsidP="0095540D">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 xml:space="preserve">Figure </w:t>
      </w:r>
      <w:r w:rsidR="0076399A">
        <w:rPr>
          <w:rFonts w:eastAsia="Calibri" w:cstheme="minorHAnsi"/>
          <w:b/>
          <w:bCs/>
          <w:kern w:val="0"/>
          <w:lang w:val="en-GB" w:eastAsia="en-US"/>
        </w:rPr>
        <w:t>10</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7F3D55">
        <w:rPr>
          <w:rFonts w:cstheme="minorHAnsi"/>
        </w:rPr>
        <w:t>System Overview</w:t>
      </w:r>
      <w:r w:rsidRPr="00F369C8">
        <w:rPr>
          <w:rFonts w:eastAsia="Calibri" w:cstheme="minorHAnsi"/>
          <w:kern w:val="0"/>
          <w:lang w:val="en-GB" w:eastAsia="en-US"/>
        </w:rPr>
        <w:t>…</w:t>
      </w:r>
      <w:r w:rsidR="007F3D55">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sidR="00A81FF3">
        <w:rPr>
          <w:rFonts w:eastAsia="Calibri" w:cstheme="minorHAnsi"/>
          <w:kern w:val="0"/>
          <w:lang w:val="en-GB" w:eastAsia="en-US"/>
        </w:rPr>
        <w:t>27</w:t>
      </w:r>
    </w:p>
    <w:p w14:paraId="32BEFB26" w14:textId="4D542F42" w:rsidR="00C25559" w:rsidRDefault="00C25559" w:rsidP="00C25559">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 xml:space="preserve">Figure </w:t>
      </w:r>
      <w:r>
        <w:rPr>
          <w:rFonts w:eastAsia="Calibri" w:cstheme="minorHAnsi"/>
          <w:b/>
          <w:bCs/>
          <w:kern w:val="0"/>
          <w:lang w:val="en-GB" w:eastAsia="en-US"/>
        </w:rPr>
        <w:t>1</w:t>
      </w:r>
      <w:r w:rsidR="00130740">
        <w:rPr>
          <w:rFonts w:eastAsia="Calibri" w:cstheme="minorHAnsi"/>
          <w:b/>
          <w:bCs/>
          <w:kern w:val="0"/>
          <w:lang w:val="en-GB" w:eastAsia="en-US"/>
        </w:rPr>
        <w:t>1</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285283" w:rsidRPr="00285283">
        <w:rPr>
          <w:rFonts w:eastAsia="Calibri" w:cstheme="minorHAnsi"/>
          <w:kern w:val="0"/>
          <w:lang w:val="en-GB" w:eastAsia="en-US"/>
        </w:rPr>
        <w:t xml:space="preserve">Sign Up Prototype Design </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sidR="00DF2A8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sidR="00D854A0">
        <w:rPr>
          <w:rFonts w:eastAsia="Calibri" w:cstheme="minorHAnsi"/>
          <w:kern w:val="0"/>
          <w:lang w:val="en-GB" w:eastAsia="en-US"/>
        </w:rPr>
        <w:t>30</w:t>
      </w:r>
    </w:p>
    <w:p w14:paraId="3ED55A57" w14:textId="20976FAB" w:rsidR="00C25559" w:rsidRDefault="00C25559" w:rsidP="00C25559">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 xml:space="preserve">Figure </w:t>
      </w:r>
      <w:r>
        <w:rPr>
          <w:rFonts w:eastAsia="Calibri" w:cstheme="minorHAnsi"/>
          <w:b/>
          <w:bCs/>
          <w:kern w:val="0"/>
          <w:lang w:val="en-GB" w:eastAsia="en-US"/>
        </w:rPr>
        <w:t>1</w:t>
      </w:r>
      <w:r w:rsidR="00130740">
        <w:rPr>
          <w:rFonts w:eastAsia="Calibri" w:cstheme="minorHAnsi"/>
          <w:b/>
          <w:bCs/>
          <w:kern w:val="0"/>
          <w:lang w:val="en-GB" w:eastAsia="en-US"/>
        </w:rPr>
        <w:t>2</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DB0167" w:rsidRPr="00DB0167">
        <w:rPr>
          <w:rFonts w:eastAsia="Calibri" w:cstheme="minorHAnsi"/>
          <w:kern w:val="0"/>
          <w:lang w:val="en-GB" w:eastAsia="en-US"/>
        </w:rPr>
        <w:t xml:space="preserve">Sign in Prototype Design </w:t>
      </w:r>
      <w:r w:rsidRPr="00F369C8">
        <w:rPr>
          <w:rFonts w:eastAsia="Calibri" w:cstheme="minorHAnsi"/>
          <w:kern w:val="0"/>
          <w:lang w:val="en-GB" w:eastAsia="en-US"/>
        </w:rPr>
        <w:t>…</w:t>
      </w:r>
      <w:r>
        <w:rPr>
          <w:rFonts w:eastAsia="Calibri" w:cstheme="minorHAnsi"/>
          <w:kern w:val="0"/>
          <w:lang w:val="en-GB" w:eastAsia="en-US"/>
        </w:rPr>
        <w:t>………………..……</w:t>
      </w:r>
      <w:r w:rsidR="006221A1">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sidR="00D854A0">
        <w:rPr>
          <w:rFonts w:eastAsia="Calibri" w:cstheme="minorHAnsi"/>
          <w:kern w:val="0"/>
          <w:lang w:val="en-GB" w:eastAsia="en-US"/>
        </w:rPr>
        <w:t>31</w:t>
      </w:r>
    </w:p>
    <w:p w14:paraId="75B5B4F1" w14:textId="20D21986" w:rsidR="00C25559" w:rsidRDefault="00C25559" w:rsidP="00C25559">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 xml:space="preserve">Figure </w:t>
      </w:r>
      <w:r>
        <w:rPr>
          <w:rFonts w:eastAsia="Calibri" w:cstheme="minorHAnsi"/>
          <w:b/>
          <w:bCs/>
          <w:kern w:val="0"/>
          <w:lang w:val="en-GB" w:eastAsia="en-US"/>
        </w:rPr>
        <w:t>1</w:t>
      </w:r>
      <w:r w:rsidR="00130740">
        <w:rPr>
          <w:rFonts w:eastAsia="Calibri" w:cstheme="minorHAnsi"/>
          <w:b/>
          <w:bCs/>
          <w:kern w:val="0"/>
          <w:lang w:val="en-GB" w:eastAsia="en-US"/>
        </w:rPr>
        <w:t>3</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B204B0" w:rsidRPr="00B204B0">
        <w:rPr>
          <w:rFonts w:eastAsia="Calibri" w:cstheme="minorHAnsi"/>
          <w:kern w:val="0"/>
          <w:lang w:val="en-GB" w:eastAsia="en-US"/>
        </w:rPr>
        <w:t xml:space="preserve">Navigation Menu Prototype Design </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sidR="00D854A0">
        <w:rPr>
          <w:rFonts w:eastAsia="Calibri" w:cstheme="minorHAnsi"/>
          <w:kern w:val="0"/>
          <w:lang w:val="en-GB" w:eastAsia="en-US"/>
        </w:rPr>
        <w:t>32</w:t>
      </w:r>
    </w:p>
    <w:p w14:paraId="6066132B" w14:textId="447089F2" w:rsidR="00C25559" w:rsidRDefault="00C25559" w:rsidP="00C25559">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 xml:space="preserve">Figure </w:t>
      </w:r>
      <w:r>
        <w:rPr>
          <w:rFonts w:eastAsia="Calibri" w:cstheme="minorHAnsi"/>
          <w:b/>
          <w:bCs/>
          <w:kern w:val="0"/>
          <w:lang w:val="en-GB" w:eastAsia="en-US"/>
        </w:rPr>
        <w:t>1</w:t>
      </w:r>
      <w:r w:rsidR="00130740">
        <w:rPr>
          <w:rFonts w:eastAsia="Calibri" w:cstheme="minorHAnsi"/>
          <w:b/>
          <w:bCs/>
          <w:kern w:val="0"/>
          <w:lang w:val="en-GB" w:eastAsia="en-US"/>
        </w:rPr>
        <w:t>4</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104636" w:rsidRPr="00104636">
        <w:rPr>
          <w:rFonts w:cstheme="minorHAnsi"/>
        </w:rPr>
        <w:t xml:space="preserve">Personal Profile Page Prototype Design </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sidR="00DB1D7D">
        <w:rPr>
          <w:rFonts w:eastAsia="Calibri" w:cstheme="minorHAnsi"/>
          <w:kern w:val="0"/>
          <w:lang w:val="en-GB" w:eastAsia="en-US"/>
        </w:rPr>
        <w:t>..</w:t>
      </w:r>
      <w:r w:rsidRPr="00F369C8">
        <w:rPr>
          <w:rFonts w:eastAsia="Calibri" w:cstheme="minorHAnsi"/>
          <w:kern w:val="0"/>
          <w:lang w:val="en-GB" w:eastAsia="en-US"/>
        </w:rPr>
        <w:t>…</w:t>
      </w:r>
      <w:r w:rsidR="00D854A0">
        <w:rPr>
          <w:rFonts w:eastAsia="Calibri" w:cstheme="minorHAnsi"/>
          <w:kern w:val="0"/>
          <w:lang w:val="en-GB" w:eastAsia="en-US"/>
        </w:rPr>
        <w:t>33</w:t>
      </w:r>
    </w:p>
    <w:p w14:paraId="4CED884F" w14:textId="103EE1FC" w:rsidR="00C25559" w:rsidRDefault="00C25559" w:rsidP="00C25559">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 xml:space="preserve">Figure </w:t>
      </w:r>
      <w:r>
        <w:rPr>
          <w:rFonts w:eastAsia="Calibri" w:cstheme="minorHAnsi"/>
          <w:b/>
          <w:bCs/>
          <w:kern w:val="0"/>
          <w:lang w:val="en-GB" w:eastAsia="en-US"/>
        </w:rPr>
        <w:t>1</w:t>
      </w:r>
      <w:r w:rsidR="00130740">
        <w:rPr>
          <w:rFonts w:eastAsia="Calibri" w:cstheme="minorHAnsi"/>
          <w:b/>
          <w:bCs/>
          <w:kern w:val="0"/>
          <w:lang w:val="en-GB" w:eastAsia="en-US"/>
        </w:rPr>
        <w:t>5</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E7657B" w:rsidRPr="00E7657B">
        <w:rPr>
          <w:rFonts w:cstheme="minorHAnsi"/>
        </w:rPr>
        <w:t xml:space="preserve">Buddies Contacts List Prototype Design </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sidR="00CA7076">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sidR="00D854A0">
        <w:rPr>
          <w:rFonts w:eastAsia="Calibri" w:cstheme="minorHAnsi"/>
          <w:kern w:val="0"/>
          <w:lang w:val="en-GB" w:eastAsia="en-US"/>
        </w:rPr>
        <w:t>34</w:t>
      </w:r>
    </w:p>
    <w:p w14:paraId="6FBE0818" w14:textId="59ECCAED" w:rsidR="00C25559" w:rsidRDefault="00C25559" w:rsidP="00C25559">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 xml:space="preserve">Figure </w:t>
      </w:r>
      <w:r>
        <w:rPr>
          <w:rFonts w:eastAsia="Calibri" w:cstheme="minorHAnsi"/>
          <w:b/>
          <w:bCs/>
          <w:kern w:val="0"/>
          <w:lang w:val="en-GB" w:eastAsia="en-US"/>
        </w:rPr>
        <w:t>1</w:t>
      </w:r>
      <w:r w:rsidR="00130740">
        <w:rPr>
          <w:rFonts w:eastAsia="Calibri" w:cstheme="minorHAnsi"/>
          <w:b/>
          <w:bCs/>
          <w:kern w:val="0"/>
          <w:lang w:val="en-GB" w:eastAsia="en-US"/>
        </w:rPr>
        <w:t>6</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836CBD" w:rsidRPr="00836CBD">
        <w:rPr>
          <w:rFonts w:cstheme="minorHAnsi"/>
        </w:rPr>
        <w:t xml:space="preserve">Chat Page Prototype Design </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sidR="0071087D">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sidR="00D854A0">
        <w:rPr>
          <w:rFonts w:eastAsia="Calibri" w:cstheme="minorHAnsi"/>
          <w:kern w:val="0"/>
          <w:lang w:val="en-GB" w:eastAsia="en-US"/>
        </w:rPr>
        <w:t>35</w:t>
      </w:r>
    </w:p>
    <w:p w14:paraId="77671548" w14:textId="79CC993A" w:rsidR="00C25559" w:rsidRDefault="00C25559" w:rsidP="00C25559">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 xml:space="preserve">Figure </w:t>
      </w:r>
      <w:r>
        <w:rPr>
          <w:rFonts w:eastAsia="Calibri" w:cstheme="minorHAnsi"/>
          <w:b/>
          <w:bCs/>
          <w:kern w:val="0"/>
          <w:lang w:val="en-GB" w:eastAsia="en-US"/>
        </w:rPr>
        <w:t>1</w:t>
      </w:r>
      <w:r w:rsidR="00130740">
        <w:rPr>
          <w:rFonts w:eastAsia="Calibri" w:cstheme="minorHAnsi"/>
          <w:b/>
          <w:bCs/>
          <w:kern w:val="0"/>
          <w:lang w:val="en-GB" w:eastAsia="en-US"/>
        </w:rPr>
        <w:t>7</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C058C7" w:rsidRPr="00C058C7">
        <w:rPr>
          <w:rFonts w:cstheme="minorHAnsi"/>
        </w:rPr>
        <w:t xml:space="preserve">Buddy Profile Page Prototype Design </w:t>
      </w:r>
      <w:r w:rsidRPr="00F369C8">
        <w:rPr>
          <w:rFonts w:eastAsia="Calibri" w:cstheme="minorHAnsi"/>
          <w:kern w:val="0"/>
          <w:lang w:val="en-GB" w:eastAsia="en-US"/>
        </w:rPr>
        <w:t>…</w:t>
      </w:r>
      <w:r>
        <w:rPr>
          <w:rFonts w:eastAsia="Calibri" w:cstheme="minorHAnsi"/>
          <w:kern w:val="0"/>
          <w:lang w:val="en-GB" w:eastAsia="en-US"/>
        </w:rPr>
        <w:t>………………..………</w:t>
      </w:r>
      <w:r w:rsidR="000D35CC">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sidR="00D854A0">
        <w:rPr>
          <w:rFonts w:eastAsia="Calibri" w:cstheme="minorHAnsi"/>
          <w:kern w:val="0"/>
          <w:lang w:val="en-GB" w:eastAsia="en-US"/>
        </w:rPr>
        <w:t>36</w:t>
      </w:r>
    </w:p>
    <w:p w14:paraId="30D35732" w14:textId="5614DCBE" w:rsidR="00C25559" w:rsidRDefault="00C25559" w:rsidP="00C25559">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 xml:space="preserve">Figure </w:t>
      </w:r>
      <w:r>
        <w:rPr>
          <w:rFonts w:eastAsia="Calibri" w:cstheme="minorHAnsi"/>
          <w:b/>
          <w:bCs/>
          <w:kern w:val="0"/>
          <w:lang w:val="en-GB" w:eastAsia="en-US"/>
        </w:rPr>
        <w:t>1</w:t>
      </w:r>
      <w:r w:rsidR="00130740">
        <w:rPr>
          <w:rFonts w:eastAsia="Calibri" w:cstheme="minorHAnsi"/>
          <w:b/>
          <w:bCs/>
          <w:kern w:val="0"/>
          <w:lang w:val="en-GB" w:eastAsia="en-US"/>
        </w:rPr>
        <w:t>8</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F053D9" w:rsidRPr="00F053D9">
        <w:rPr>
          <w:rFonts w:cstheme="minorHAnsi"/>
        </w:rPr>
        <w:t xml:space="preserve">Buddies Suggestions List and Requests Page Prototype Design </w:t>
      </w:r>
      <w:r w:rsidRPr="00F369C8">
        <w:rPr>
          <w:rFonts w:eastAsia="Calibri" w:cstheme="minorHAnsi"/>
          <w:kern w:val="0"/>
          <w:lang w:val="en-GB" w:eastAsia="en-US"/>
        </w:rPr>
        <w:t>…</w:t>
      </w:r>
      <w:r>
        <w:rPr>
          <w:rFonts w:eastAsia="Calibri" w:cstheme="minorHAnsi"/>
          <w:kern w:val="0"/>
          <w:lang w:val="en-GB" w:eastAsia="en-US"/>
        </w:rPr>
        <w:t>…</w:t>
      </w:r>
      <w:r w:rsidR="00D36345">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sidR="00D854A0">
        <w:rPr>
          <w:rFonts w:eastAsia="Calibri" w:cstheme="minorHAnsi"/>
          <w:kern w:val="0"/>
          <w:lang w:val="en-GB" w:eastAsia="en-US"/>
        </w:rPr>
        <w:t>37</w:t>
      </w:r>
    </w:p>
    <w:p w14:paraId="00EA80B9" w14:textId="6446492D" w:rsidR="00C25559" w:rsidRDefault="00C25559" w:rsidP="00C25559">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 xml:space="preserve">Figure </w:t>
      </w:r>
      <w:r>
        <w:rPr>
          <w:rFonts w:eastAsia="Calibri" w:cstheme="minorHAnsi"/>
          <w:b/>
          <w:bCs/>
          <w:kern w:val="0"/>
          <w:lang w:val="en-GB" w:eastAsia="en-US"/>
        </w:rPr>
        <w:t>1</w:t>
      </w:r>
      <w:r w:rsidR="00130740">
        <w:rPr>
          <w:rFonts w:eastAsia="Calibri" w:cstheme="minorHAnsi"/>
          <w:b/>
          <w:bCs/>
          <w:kern w:val="0"/>
          <w:lang w:val="en-GB" w:eastAsia="en-US"/>
        </w:rPr>
        <w:t>9</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554692" w:rsidRPr="00554692">
        <w:rPr>
          <w:rFonts w:cstheme="minorHAnsi"/>
        </w:rPr>
        <w:t xml:space="preserve">Google Maps Nearest Buddies Page Prototype Design </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sidR="00D854A0">
        <w:rPr>
          <w:rFonts w:eastAsia="Calibri" w:cstheme="minorHAnsi"/>
          <w:kern w:val="0"/>
          <w:lang w:val="en-GB" w:eastAsia="en-US"/>
        </w:rPr>
        <w:t>38</w:t>
      </w:r>
    </w:p>
    <w:p w14:paraId="34A46304" w14:textId="4E158D64" w:rsidR="00C25559" w:rsidRDefault="00C25559" w:rsidP="00C25559">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lastRenderedPageBreak/>
        <w:t xml:space="preserve">Figure </w:t>
      </w:r>
      <w:r w:rsidR="00130740">
        <w:rPr>
          <w:rFonts w:eastAsia="Calibri" w:cstheme="minorHAnsi"/>
          <w:b/>
          <w:bCs/>
          <w:kern w:val="0"/>
          <w:lang w:val="en-GB" w:eastAsia="en-US"/>
        </w:rPr>
        <w:t>2</w:t>
      </w:r>
      <w:r>
        <w:rPr>
          <w:rFonts w:eastAsia="Calibri" w:cstheme="minorHAnsi"/>
          <w:b/>
          <w:bCs/>
          <w:kern w:val="0"/>
          <w:lang w:val="en-GB" w:eastAsia="en-US"/>
        </w:rPr>
        <w:t>0</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C74FBC" w:rsidRPr="00C74FBC">
        <w:rPr>
          <w:rFonts w:cstheme="minorHAnsi"/>
        </w:rPr>
        <w:t xml:space="preserve">Frequently Asked Questions Page Prototype Design </w:t>
      </w:r>
      <w:r w:rsidRPr="00F369C8">
        <w:rPr>
          <w:rFonts w:eastAsia="Calibri" w:cstheme="minorHAnsi"/>
          <w:kern w:val="0"/>
          <w:lang w:val="en-GB" w:eastAsia="en-US"/>
        </w:rPr>
        <w:t>…</w:t>
      </w:r>
      <w:r>
        <w:rPr>
          <w:rFonts w:eastAsia="Calibri" w:cstheme="minorHAnsi"/>
          <w:kern w:val="0"/>
          <w:lang w:val="en-GB" w:eastAsia="en-US"/>
        </w:rPr>
        <w:t>………………..…</w:t>
      </w:r>
      <w:r w:rsidR="00FC6E13">
        <w:rPr>
          <w:rFonts w:eastAsia="Calibri" w:cstheme="minorHAnsi"/>
          <w:kern w:val="0"/>
          <w:lang w:val="en-GB" w:eastAsia="en-US"/>
        </w:rPr>
        <w:t>……</w:t>
      </w:r>
      <w:r w:rsidR="00D5730D">
        <w:rPr>
          <w:rFonts w:eastAsia="Calibri" w:cstheme="minorHAnsi"/>
          <w:kern w:val="0"/>
          <w:lang w:val="en-GB" w:eastAsia="en-US"/>
        </w:rPr>
        <w:t>...</w:t>
      </w:r>
      <w:r w:rsidRPr="00F369C8">
        <w:rPr>
          <w:rFonts w:eastAsia="Calibri" w:cstheme="minorHAnsi"/>
          <w:kern w:val="0"/>
          <w:lang w:val="en-GB" w:eastAsia="en-US"/>
        </w:rPr>
        <w:t>…</w:t>
      </w:r>
      <w:r w:rsidR="00AF6CFF">
        <w:rPr>
          <w:rFonts w:eastAsia="Calibri" w:cstheme="minorHAnsi"/>
          <w:kern w:val="0"/>
          <w:lang w:val="en-GB" w:eastAsia="en-US"/>
        </w:rPr>
        <w:t>39</w:t>
      </w:r>
    </w:p>
    <w:p w14:paraId="637130C5" w14:textId="5D504DB7" w:rsidR="0095540D" w:rsidRDefault="0095540D" w:rsidP="0095540D">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 xml:space="preserve">Figure </w:t>
      </w:r>
      <w:r w:rsidR="00E658D3">
        <w:rPr>
          <w:rFonts w:eastAsia="Calibri" w:cstheme="minorHAnsi"/>
          <w:b/>
          <w:bCs/>
          <w:kern w:val="0"/>
          <w:lang w:val="en-GB" w:eastAsia="en-US"/>
        </w:rPr>
        <w:t>2</w:t>
      </w:r>
      <w:r w:rsidR="0076399A">
        <w:rPr>
          <w:rFonts w:eastAsia="Calibri" w:cstheme="minorHAnsi"/>
          <w:b/>
          <w:bCs/>
          <w:kern w:val="0"/>
          <w:lang w:val="en-GB" w:eastAsia="en-US"/>
        </w:rPr>
        <w:t>1</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214CD7" w:rsidRPr="00214CD7">
        <w:rPr>
          <w:rFonts w:cstheme="minorHAnsi"/>
        </w:rPr>
        <w:t xml:space="preserve">Admin Dashboard Page Prototype Design </w:t>
      </w:r>
      <w:r w:rsidRPr="00F369C8">
        <w:rPr>
          <w:rFonts w:eastAsia="Calibri" w:cstheme="minorHAnsi"/>
          <w:kern w:val="0"/>
          <w:lang w:val="en-GB" w:eastAsia="en-US"/>
        </w:rPr>
        <w:t>…</w:t>
      </w:r>
      <w:r w:rsidR="00657310">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sidR="00214CD7">
        <w:rPr>
          <w:rFonts w:eastAsia="Calibri" w:cstheme="minorHAnsi"/>
          <w:kern w:val="0"/>
          <w:lang w:val="en-GB" w:eastAsia="en-US"/>
        </w:rPr>
        <w:t>…..</w:t>
      </w:r>
      <w:r w:rsidRPr="00F369C8">
        <w:rPr>
          <w:rFonts w:eastAsia="Calibri" w:cstheme="minorHAnsi"/>
          <w:kern w:val="0"/>
          <w:lang w:val="en-GB" w:eastAsia="en-US"/>
        </w:rPr>
        <w:t>…</w:t>
      </w:r>
      <w:r w:rsidR="00213ED3">
        <w:rPr>
          <w:rFonts w:eastAsia="Calibri" w:cstheme="minorHAnsi"/>
          <w:kern w:val="0"/>
          <w:lang w:val="en-GB" w:eastAsia="en-US"/>
        </w:rPr>
        <w:t>40</w:t>
      </w:r>
    </w:p>
    <w:p w14:paraId="50551266" w14:textId="4898880C" w:rsidR="00AE342A" w:rsidRDefault="00AE342A" w:rsidP="00AE342A">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 xml:space="preserve">Figure </w:t>
      </w:r>
      <w:r>
        <w:rPr>
          <w:rFonts w:eastAsia="Calibri" w:cstheme="minorHAnsi"/>
          <w:b/>
          <w:bCs/>
          <w:kern w:val="0"/>
          <w:lang w:val="en-GB" w:eastAsia="en-US"/>
        </w:rPr>
        <w:t>22</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8E0768" w:rsidRPr="008E0768">
        <w:rPr>
          <w:rFonts w:cstheme="minorHAnsi"/>
        </w:rPr>
        <w:t xml:space="preserve">List of Users Page Prototype Design </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sidR="007739B2">
        <w:rPr>
          <w:rFonts w:eastAsia="Calibri" w:cstheme="minorHAnsi"/>
          <w:kern w:val="0"/>
          <w:lang w:val="en-GB" w:eastAsia="en-US"/>
        </w:rPr>
        <w:t>...</w:t>
      </w:r>
      <w:r w:rsidRPr="00F369C8">
        <w:rPr>
          <w:rFonts w:eastAsia="Calibri" w:cstheme="minorHAnsi"/>
          <w:kern w:val="0"/>
          <w:lang w:val="en-GB" w:eastAsia="en-US"/>
        </w:rPr>
        <w:t>…</w:t>
      </w:r>
      <w:r w:rsidR="001600E1">
        <w:rPr>
          <w:rFonts w:eastAsia="Calibri" w:cstheme="minorHAnsi"/>
          <w:kern w:val="0"/>
          <w:lang w:val="en-GB" w:eastAsia="en-US"/>
        </w:rPr>
        <w:t>41</w:t>
      </w:r>
    </w:p>
    <w:p w14:paraId="6AAFA480" w14:textId="515E5382" w:rsidR="00AE342A" w:rsidRDefault="00AE342A" w:rsidP="00AE342A">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 xml:space="preserve">Figure </w:t>
      </w:r>
      <w:r>
        <w:rPr>
          <w:rFonts w:eastAsia="Calibri" w:cstheme="minorHAnsi"/>
          <w:b/>
          <w:bCs/>
          <w:kern w:val="0"/>
          <w:lang w:val="en-GB" w:eastAsia="en-US"/>
        </w:rPr>
        <w:t>23</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637A7D" w:rsidRPr="00637A7D">
        <w:rPr>
          <w:rFonts w:cstheme="minorHAnsi"/>
        </w:rPr>
        <w:t xml:space="preserve">File Complaint Page Prototype Design </w:t>
      </w:r>
      <w:r w:rsidRPr="00F369C8">
        <w:rPr>
          <w:rFonts w:eastAsia="Calibri" w:cstheme="minorHAnsi"/>
          <w:kern w:val="0"/>
          <w:lang w:val="en-GB" w:eastAsia="en-US"/>
        </w:rPr>
        <w:t>…</w:t>
      </w:r>
      <w:r>
        <w:rPr>
          <w:rFonts w:eastAsia="Calibri" w:cstheme="minorHAnsi"/>
          <w:kern w:val="0"/>
          <w:lang w:val="en-GB" w:eastAsia="en-US"/>
        </w:rPr>
        <w:t>………………..…………</w:t>
      </w:r>
      <w:r w:rsidR="0081244A">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sidR="007D2527">
        <w:rPr>
          <w:rFonts w:eastAsia="Calibri" w:cstheme="minorHAnsi"/>
          <w:kern w:val="0"/>
          <w:lang w:val="en-GB" w:eastAsia="en-US"/>
        </w:rPr>
        <w:t>42</w:t>
      </w:r>
    </w:p>
    <w:p w14:paraId="07C7DC3B" w14:textId="58AFBB5E" w:rsidR="00AE342A" w:rsidRDefault="00AE342A" w:rsidP="00AE342A">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 xml:space="preserve">Figure </w:t>
      </w:r>
      <w:r>
        <w:rPr>
          <w:rFonts w:eastAsia="Calibri" w:cstheme="minorHAnsi"/>
          <w:b/>
          <w:bCs/>
          <w:kern w:val="0"/>
          <w:lang w:val="en-GB" w:eastAsia="en-US"/>
        </w:rPr>
        <w:t>24</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637A7D" w:rsidRPr="00637A7D">
        <w:rPr>
          <w:rFonts w:cstheme="minorHAnsi"/>
        </w:rPr>
        <w:t xml:space="preserve">Use Case Diagram </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sidR="00CA51B1">
        <w:rPr>
          <w:rFonts w:eastAsia="Calibri" w:cstheme="minorHAnsi"/>
          <w:kern w:val="0"/>
          <w:lang w:val="en-GB" w:eastAsia="en-US"/>
        </w:rPr>
        <w:t>…</w:t>
      </w:r>
      <w:r w:rsidRPr="00F369C8">
        <w:rPr>
          <w:rFonts w:eastAsia="Calibri" w:cstheme="minorHAnsi"/>
          <w:kern w:val="0"/>
          <w:lang w:val="en-GB" w:eastAsia="en-US"/>
        </w:rPr>
        <w:t>…</w:t>
      </w:r>
      <w:r w:rsidR="00FF57A2">
        <w:rPr>
          <w:rFonts w:eastAsia="Calibri" w:cstheme="minorHAnsi"/>
          <w:kern w:val="0"/>
          <w:lang w:val="en-GB" w:eastAsia="en-US"/>
        </w:rPr>
        <w:t>43</w:t>
      </w:r>
    </w:p>
    <w:p w14:paraId="05FA3F8E" w14:textId="1EEA34A5" w:rsidR="00AE342A" w:rsidRDefault="00AE342A" w:rsidP="00AE342A">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 xml:space="preserve">Figure </w:t>
      </w:r>
      <w:r>
        <w:rPr>
          <w:rFonts w:eastAsia="Calibri" w:cstheme="minorHAnsi"/>
          <w:b/>
          <w:bCs/>
          <w:kern w:val="0"/>
          <w:lang w:val="en-GB" w:eastAsia="en-US"/>
        </w:rPr>
        <w:t>25</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427361" w:rsidRPr="00427361">
        <w:rPr>
          <w:rFonts w:cstheme="minorHAnsi"/>
        </w:rPr>
        <w:t xml:space="preserve">Database Diagram </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00FD4C76">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sidR="00FF57A2">
        <w:rPr>
          <w:rFonts w:eastAsia="Calibri" w:cstheme="minorHAnsi"/>
          <w:kern w:val="0"/>
          <w:lang w:val="en-GB" w:eastAsia="en-US"/>
        </w:rPr>
        <w:t>60</w:t>
      </w:r>
    </w:p>
    <w:p w14:paraId="09196676" w14:textId="5F150A60" w:rsidR="005E56C1" w:rsidRDefault="005E56C1" w:rsidP="005E56C1">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 xml:space="preserve">Figure </w:t>
      </w:r>
      <w:r>
        <w:rPr>
          <w:rFonts w:eastAsia="Calibri" w:cstheme="minorHAnsi"/>
          <w:b/>
          <w:bCs/>
          <w:kern w:val="0"/>
          <w:lang w:val="en-GB" w:eastAsia="en-US"/>
        </w:rPr>
        <w:t>2</w:t>
      </w:r>
      <w:r w:rsidR="00232DA1">
        <w:rPr>
          <w:rFonts w:eastAsia="Calibri" w:cstheme="minorHAnsi"/>
          <w:b/>
          <w:bCs/>
          <w:kern w:val="0"/>
          <w:lang w:val="en-GB" w:eastAsia="en-US"/>
        </w:rPr>
        <w:t>6</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Pr>
          <w:rFonts w:cstheme="minorHAnsi"/>
        </w:rPr>
        <w:t>Application Logo</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Pr="00F369C8">
        <w:rPr>
          <w:rFonts w:eastAsia="Calibri" w:cstheme="minorHAnsi"/>
          <w:kern w:val="0"/>
          <w:lang w:val="en-GB" w:eastAsia="en-US"/>
        </w:rPr>
        <w:t>…</w:t>
      </w:r>
      <w:r w:rsidR="001C44DF">
        <w:rPr>
          <w:rFonts w:eastAsia="Calibri" w:cstheme="minorHAnsi"/>
          <w:kern w:val="0"/>
          <w:lang w:val="en-GB" w:eastAsia="en-US"/>
        </w:rPr>
        <w:t>61</w:t>
      </w:r>
    </w:p>
    <w:p w14:paraId="66F9D6A5" w14:textId="77777777" w:rsidR="0095540D" w:rsidRDefault="0095540D" w:rsidP="00487E8B">
      <w:pPr>
        <w:spacing w:after="160" w:line="360" w:lineRule="auto"/>
        <w:ind w:firstLine="0"/>
        <w:rPr>
          <w:rFonts w:eastAsia="Calibri" w:cstheme="minorHAnsi"/>
          <w:kern w:val="0"/>
          <w:lang w:val="en-GB" w:eastAsia="en-US"/>
        </w:rPr>
      </w:pPr>
    </w:p>
    <w:p w14:paraId="40F389B7" w14:textId="77777777" w:rsidR="00487E8B" w:rsidRDefault="00487E8B" w:rsidP="00417454">
      <w:pPr>
        <w:spacing w:after="160" w:line="360" w:lineRule="auto"/>
        <w:ind w:firstLine="0"/>
        <w:rPr>
          <w:rFonts w:eastAsia="Calibri" w:cstheme="minorHAnsi"/>
          <w:kern w:val="0"/>
          <w:lang w:val="en-GB" w:eastAsia="en-US"/>
        </w:rPr>
      </w:pPr>
    </w:p>
    <w:p w14:paraId="0E179D16" w14:textId="77777777" w:rsidR="0089680F" w:rsidRPr="00F369C8" w:rsidRDefault="0089680F" w:rsidP="00F369C8">
      <w:pPr>
        <w:spacing w:line="360" w:lineRule="auto"/>
        <w:rPr>
          <w:rFonts w:eastAsia="Calibri" w:cstheme="minorHAnsi"/>
          <w:kern w:val="0"/>
          <w:lang w:val="en-GB" w:eastAsia="en-US"/>
        </w:rPr>
      </w:pPr>
      <w:r w:rsidRPr="00F369C8">
        <w:rPr>
          <w:rFonts w:eastAsia="Calibri" w:cstheme="minorHAnsi"/>
          <w:kern w:val="0"/>
          <w:lang w:val="en-GB" w:eastAsia="en-US"/>
        </w:rPr>
        <w:br w:type="page"/>
      </w:r>
    </w:p>
    <w:p w14:paraId="3AF20998" w14:textId="60F89E9C" w:rsidR="0089680F" w:rsidRPr="00F369C8" w:rsidRDefault="0089680F" w:rsidP="00421503">
      <w:pPr>
        <w:pStyle w:val="Heading1"/>
        <w:numPr>
          <w:ilvl w:val="0"/>
          <w:numId w:val="0"/>
        </w:numPr>
        <w:spacing w:line="360" w:lineRule="auto"/>
        <w:ind w:left="432" w:hanging="432"/>
      </w:pPr>
      <w:bookmarkStart w:id="4" w:name="_Toc92365907"/>
      <w:r w:rsidRPr="00F369C8">
        <w:lastRenderedPageBreak/>
        <w:t xml:space="preserve">List of </w:t>
      </w:r>
      <w:r w:rsidR="0018467D" w:rsidRPr="00F369C8">
        <w:t>Tables</w:t>
      </w:r>
      <w:bookmarkEnd w:id="4"/>
    </w:p>
    <w:p w14:paraId="7266D353" w14:textId="77777777" w:rsidR="0089680F" w:rsidRPr="00F369C8" w:rsidRDefault="0089680F" w:rsidP="00421503">
      <w:pPr>
        <w:spacing w:after="160" w:line="360" w:lineRule="auto"/>
        <w:ind w:firstLine="0"/>
        <w:rPr>
          <w:rFonts w:cstheme="minorHAnsi"/>
        </w:rPr>
      </w:pPr>
    </w:p>
    <w:p w14:paraId="248B90BE" w14:textId="64CA8610" w:rsidR="00F902C9" w:rsidRDefault="00BD0329" w:rsidP="00421503">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Table</w:t>
      </w:r>
      <w:r w:rsidR="0089680F" w:rsidRPr="00F369C8">
        <w:rPr>
          <w:rFonts w:eastAsia="Calibri" w:cstheme="minorHAnsi"/>
          <w:b/>
          <w:bCs/>
          <w:kern w:val="0"/>
          <w:lang w:val="en-GB" w:eastAsia="en-US"/>
        </w:rPr>
        <w:t xml:space="preserve"> 1.</w:t>
      </w:r>
      <w:r w:rsidR="0089680F" w:rsidRPr="00F369C8">
        <w:rPr>
          <w:rFonts w:eastAsia="Calibri" w:cstheme="minorHAnsi"/>
          <w:kern w:val="0"/>
          <w:lang w:val="en-GB" w:eastAsia="en-US"/>
        </w:rPr>
        <w:t xml:space="preserve"> </w:t>
      </w:r>
      <w:r w:rsidR="00646FB5" w:rsidRPr="00646FB5">
        <w:rPr>
          <w:rFonts w:cstheme="minorHAnsi"/>
        </w:rPr>
        <w:t>Distribution of social isolation by key health and psychological wellbeing indicators</w:t>
      </w:r>
      <w:r w:rsidR="00646FB5">
        <w:rPr>
          <w:rFonts w:cstheme="minorHAnsi"/>
        </w:rPr>
        <w:t xml:space="preserve"> in Ireland</w:t>
      </w:r>
      <w:r w:rsidR="00646FB5" w:rsidRPr="00646FB5">
        <w:rPr>
          <w:rFonts w:cstheme="minorHAnsi"/>
        </w:rPr>
        <w:t xml:space="preserve"> </w:t>
      </w:r>
      <w:r w:rsidR="00646FB5">
        <w:rPr>
          <w:rFonts w:cstheme="minorHAnsi"/>
        </w:rPr>
        <w:t>………..………………………………………………………………</w:t>
      </w:r>
      <w:r w:rsidR="0089680F" w:rsidRPr="00F369C8">
        <w:rPr>
          <w:rFonts w:eastAsia="Calibri" w:cstheme="minorHAnsi"/>
          <w:kern w:val="0"/>
          <w:lang w:val="en-GB" w:eastAsia="en-US"/>
        </w:rPr>
        <w:t>…………….……</w:t>
      </w:r>
      <w:r w:rsidR="00C405DB">
        <w:rPr>
          <w:rFonts w:eastAsia="Calibri" w:cstheme="minorHAnsi"/>
          <w:kern w:val="0"/>
          <w:lang w:val="en-GB" w:eastAsia="en-US"/>
        </w:rPr>
        <w:t>..7</w:t>
      </w:r>
    </w:p>
    <w:p w14:paraId="58172D84" w14:textId="2DAF2731" w:rsidR="00761AD9" w:rsidRPr="00F369C8" w:rsidRDefault="00761AD9" w:rsidP="00761AD9">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 xml:space="preserve">Table </w:t>
      </w:r>
      <w:r>
        <w:rPr>
          <w:rFonts w:eastAsia="Calibri" w:cstheme="minorHAnsi"/>
          <w:b/>
          <w:bCs/>
          <w:kern w:val="0"/>
          <w:lang w:val="en-GB" w:eastAsia="en-US"/>
        </w:rPr>
        <w:t>2</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A57964" w:rsidRPr="00A57964">
        <w:rPr>
          <w:rFonts w:cstheme="minorHAnsi"/>
        </w:rPr>
        <w:t>Sign-Up Use Case</w:t>
      </w:r>
      <w:r>
        <w:rPr>
          <w:rFonts w:cstheme="minorHAnsi"/>
        </w:rPr>
        <w:t>………………………</w:t>
      </w:r>
      <w:r w:rsidR="00416DEC">
        <w:rPr>
          <w:rFonts w:cstheme="minorHAnsi"/>
        </w:rPr>
        <w:t>…..</w:t>
      </w:r>
      <w:r>
        <w:rPr>
          <w:rFonts w:cstheme="minorHAnsi"/>
        </w:rPr>
        <w:t>………………………</w:t>
      </w:r>
      <w:r w:rsidRPr="00F369C8">
        <w:rPr>
          <w:rFonts w:eastAsia="Calibri" w:cstheme="minorHAnsi"/>
          <w:kern w:val="0"/>
          <w:lang w:val="en-GB" w:eastAsia="en-US"/>
        </w:rPr>
        <w:t>……………</w:t>
      </w:r>
      <w:r w:rsidR="004E7210">
        <w:rPr>
          <w:rFonts w:eastAsia="Calibri" w:cstheme="minorHAnsi"/>
          <w:kern w:val="0"/>
          <w:lang w:val="en-GB" w:eastAsia="en-US"/>
        </w:rPr>
        <w:t>……</w:t>
      </w:r>
      <w:r>
        <w:rPr>
          <w:rFonts w:eastAsia="Calibri" w:cstheme="minorHAnsi"/>
          <w:kern w:val="0"/>
          <w:lang w:val="en-GB" w:eastAsia="en-US"/>
        </w:rPr>
        <w:t>.</w:t>
      </w:r>
      <w:r w:rsidR="004E7210">
        <w:rPr>
          <w:rFonts w:eastAsia="Calibri" w:cstheme="minorHAnsi"/>
          <w:kern w:val="0"/>
          <w:lang w:val="en-GB" w:eastAsia="en-US"/>
        </w:rPr>
        <w:t>4</w:t>
      </w:r>
      <w:r w:rsidR="007D4697">
        <w:rPr>
          <w:rFonts w:eastAsia="Calibri" w:cstheme="minorHAnsi"/>
          <w:kern w:val="0"/>
          <w:lang w:val="en-GB" w:eastAsia="en-US"/>
        </w:rPr>
        <w:t>4</w:t>
      </w:r>
    </w:p>
    <w:p w14:paraId="14B28E41" w14:textId="28D4D23F" w:rsidR="00761AD9" w:rsidRPr="00F369C8" w:rsidRDefault="00761AD9" w:rsidP="00761AD9">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 xml:space="preserve">Table </w:t>
      </w:r>
      <w:r>
        <w:rPr>
          <w:rFonts w:eastAsia="Calibri" w:cstheme="minorHAnsi"/>
          <w:b/>
          <w:bCs/>
          <w:kern w:val="0"/>
          <w:lang w:val="en-GB" w:eastAsia="en-US"/>
        </w:rPr>
        <w:t>3</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C707E0" w:rsidRPr="00C707E0">
        <w:rPr>
          <w:rFonts w:cstheme="minorHAnsi"/>
        </w:rPr>
        <w:t>Log-In Use Case</w:t>
      </w:r>
      <w:r w:rsidRPr="00646FB5">
        <w:rPr>
          <w:rFonts w:cstheme="minorHAnsi"/>
        </w:rPr>
        <w:t xml:space="preserve"> </w:t>
      </w:r>
      <w:r>
        <w:rPr>
          <w:rFonts w:cstheme="minorHAnsi"/>
        </w:rPr>
        <w:t>………..…………</w:t>
      </w:r>
      <w:r w:rsidR="00416DEC">
        <w:rPr>
          <w:rFonts w:cstheme="minorHAnsi"/>
        </w:rPr>
        <w:t>…..</w:t>
      </w:r>
      <w:r>
        <w:rPr>
          <w:rFonts w:cstheme="minorHAnsi"/>
        </w:rPr>
        <w:t>……………………………</w:t>
      </w:r>
      <w:r w:rsidRPr="00F369C8">
        <w:rPr>
          <w:rFonts w:eastAsia="Calibri" w:cstheme="minorHAnsi"/>
          <w:kern w:val="0"/>
          <w:lang w:val="en-GB" w:eastAsia="en-US"/>
        </w:rPr>
        <w:t>……………</w:t>
      </w:r>
      <w:r w:rsidR="00354F43">
        <w:rPr>
          <w:rFonts w:eastAsia="Calibri" w:cstheme="minorHAnsi"/>
          <w:kern w:val="0"/>
          <w:lang w:val="en-GB" w:eastAsia="en-US"/>
        </w:rPr>
        <w:t>……</w:t>
      </w:r>
      <w:r>
        <w:rPr>
          <w:rFonts w:eastAsia="Calibri" w:cstheme="minorHAnsi"/>
          <w:kern w:val="0"/>
          <w:lang w:val="en-GB" w:eastAsia="en-US"/>
        </w:rPr>
        <w:t>.</w:t>
      </w:r>
      <w:r w:rsidR="00354F43">
        <w:rPr>
          <w:rFonts w:eastAsia="Calibri" w:cstheme="minorHAnsi"/>
          <w:kern w:val="0"/>
          <w:lang w:val="en-GB" w:eastAsia="en-US"/>
        </w:rPr>
        <w:t>4</w:t>
      </w:r>
      <w:r w:rsidR="005717DA">
        <w:rPr>
          <w:rFonts w:eastAsia="Calibri" w:cstheme="minorHAnsi"/>
          <w:kern w:val="0"/>
          <w:lang w:val="en-GB" w:eastAsia="en-US"/>
        </w:rPr>
        <w:t>5</w:t>
      </w:r>
    </w:p>
    <w:p w14:paraId="6BB950CD" w14:textId="1B32CE55" w:rsidR="00761AD9" w:rsidRPr="00F369C8" w:rsidRDefault="00761AD9" w:rsidP="00761AD9">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 xml:space="preserve">Table </w:t>
      </w:r>
      <w:r>
        <w:rPr>
          <w:rFonts w:eastAsia="Calibri" w:cstheme="minorHAnsi"/>
          <w:b/>
          <w:bCs/>
          <w:kern w:val="0"/>
          <w:lang w:val="en-GB" w:eastAsia="en-US"/>
        </w:rPr>
        <w:t>4</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B824B6" w:rsidRPr="00B824B6">
        <w:rPr>
          <w:rFonts w:cstheme="minorHAnsi"/>
        </w:rPr>
        <w:t>View Navigation Menu Use Case</w:t>
      </w:r>
      <w:r w:rsidRPr="00646FB5">
        <w:rPr>
          <w:rFonts w:cstheme="minorHAnsi"/>
        </w:rPr>
        <w:t xml:space="preserve"> </w:t>
      </w:r>
      <w:r>
        <w:rPr>
          <w:rFonts w:cstheme="minorHAnsi"/>
        </w:rPr>
        <w:t>………..……</w:t>
      </w:r>
      <w:r w:rsidR="0046046B">
        <w:rPr>
          <w:rFonts w:cstheme="minorHAnsi"/>
        </w:rPr>
        <w:t>…...</w:t>
      </w:r>
      <w:r>
        <w:rPr>
          <w:rFonts w:cstheme="minorHAnsi"/>
        </w:rPr>
        <w:t>………………</w:t>
      </w:r>
      <w:r w:rsidRPr="00F369C8">
        <w:rPr>
          <w:rFonts w:eastAsia="Calibri" w:cstheme="minorHAnsi"/>
          <w:kern w:val="0"/>
          <w:lang w:val="en-GB" w:eastAsia="en-US"/>
        </w:rPr>
        <w:t>……</w:t>
      </w:r>
      <w:r w:rsidR="0009288A">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008B3D2E">
        <w:rPr>
          <w:rFonts w:eastAsia="Calibri" w:cstheme="minorHAnsi"/>
          <w:kern w:val="0"/>
          <w:lang w:val="en-GB" w:eastAsia="en-US"/>
        </w:rPr>
        <w:t>4</w:t>
      </w:r>
      <w:r w:rsidR="005717DA">
        <w:rPr>
          <w:rFonts w:eastAsia="Calibri" w:cstheme="minorHAnsi"/>
          <w:kern w:val="0"/>
          <w:lang w:val="en-GB" w:eastAsia="en-US"/>
        </w:rPr>
        <w:t>6</w:t>
      </w:r>
    </w:p>
    <w:p w14:paraId="22DE9809" w14:textId="4DB4ABE5" w:rsidR="00761AD9" w:rsidRPr="00F369C8" w:rsidRDefault="00761AD9" w:rsidP="00761AD9">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 xml:space="preserve">Table </w:t>
      </w:r>
      <w:r>
        <w:rPr>
          <w:rFonts w:eastAsia="Calibri" w:cstheme="minorHAnsi"/>
          <w:b/>
          <w:bCs/>
          <w:kern w:val="0"/>
          <w:lang w:val="en-GB" w:eastAsia="en-US"/>
        </w:rPr>
        <w:t>5</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B824B6" w:rsidRPr="00B824B6">
        <w:rPr>
          <w:rFonts w:cstheme="minorHAnsi"/>
        </w:rPr>
        <w:t>View Personal Profile Details Use Case</w:t>
      </w:r>
      <w:r w:rsidRPr="00646FB5">
        <w:rPr>
          <w:rFonts w:cstheme="minorHAnsi"/>
        </w:rPr>
        <w:t xml:space="preserve"> </w:t>
      </w:r>
      <w:r>
        <w:rPr>
          <w:rFonts w:cstheme="minorHAnsi"/>
        </w:rPr>
        <w:t>………..………</w:t>
      </w:r>
      <w:r w:rsidR="009B4094">
        <w:rPr>
          <w:rFonts w:cstheme="minorHAnsi"/>
        </w:rPr>
        <w:t>….</w:t>
      </w:r>
      <w:r>
        <w:rPr>
          <w:rFonts w:cstheme="minorHAnsi"/>
        </w:rPr>
        <w:t>………</w:t>
      </w:r>
      <w:r w:rsidRPr="00F369C8">
        <w:rPr>
          <w:rFonts w:eastAsia="Calibri" w:cstheme="minorHAnsi"/>
          <w:kern w:val="0"/>
          <w:lang w:val="en-GB" w:eastAsia="en-US"/>
        </w:rPr>
        <w:t>……………</w:t>
      </w:r>
      <w:r w:rsidR="0009288A">
        <w:rPr>
          <w:rFonts w:eastAsia="Calibri" w:cstheme="minorHAnsi"/>
          <w:kern w:val="0"/>
          <w:lang w:val="en-GB" w:eastAsia="en-US"/>
        </w:rPr>
        <w:t>……</w:t>
      </w:r>
      <w:r>
        <w:rPr>
          <w:rFonts w:eastAsia="Calibri" w:cstheme="minorHAnsi"/>
          <w:kern w:val="0"/>
          <w:lang w:val="en-GB" w:eastAsia="en-US"/>
        </w:rPr>
        <w:t>.</w:t>
      </w:r>
      <w:r w:rsidR="008B3D2E">
        <w:rPr>
          <w:rFonts w:eastAsia="Calibri" w:cstheme="minorHAnsi"/>
          <w:kern w:val="0"/>
          <w:lang w:val="en-GB" w:eastAsia="en-US"/>
        </w:rPr>
        <w:t>4</w:t>
      </w:r>
      <w:r w:rsidR="005717DA">
        <w:rPr>
          <w:rFonts w:eastAsia="Calibri" w:cstheme="minorHAnsi"/>
          <w:kern w:val="0"/>
          <w:lang w:val="en-GB" w:eastAsia="en-US"/>
        </w:rPr>
        <w:t>7</w:t>
      </w:r>
    </w:p>
    <w:p w14:paraId="5FF10072" w14:textId="78358959" w:rsidR="00761AD9" w:rsidRPr="00F369C8" w:rsidRDefault="00761AD9" w:rsidP="00761AD9">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 xml:space="preserve">Table </w:t>
      </w:r>
      <w:r>
        <w:rPr>
          <w:rFonts w:eastAsia="Calibri" w:cstheme="minorHAnsi"/>
          <w:b/>
          <w:bCs/>
          <w:kern w:val="0"/>
          <w:lang w:val="en-GB" w:eastAsia="en-US"/>
        </w:rPr>
        <w:t>6</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212F11" w:rsidRPr="00212F11">
        <w:rPr>
          <w:rFonts w:cstheme="minorHAnsi"/>
        </w:rPr>
        <w:t>Edit Personal Profile Details Use Case</w:t>
      </w:r>
      <w:r w:rsidRPr="00646FB5">
        <w:rPr>
          <w:rFonts w:cstheme="minorHAnsi"/>
        </w:rPr>
        <w:t xml:space="preserve"> </w:t>
      </w:r>
      <w:r>
        <w:rPr>
          <w:rFonts w:cstheme="minorHAnsi"/>
        </w:rPr>
        <w:t>………..……………</w:t>
      </w:r>
      <w:r w:rsidR="0009288A">
        <w:rPr>
          <w:rFonts w:cstheme="minorHAnsi"/>
        </w:rPr>
        <w:t>…………………..</w:t>
      </w:r>
      <w:r w:rsidRPr="00F369C8">
        <w:rPr>
          <w:rFonts w:eastAsia="Calibri" w:cstheme="minorHAnsi"/>
          <w:kern w:val="0"/>
          <w:lang w:val="en-GB" w:eastAsia="en-US"/>
        </w:rPr>
        <w:t>……</w:t>
      </w:r>
      <w:r>
        <w:rPr>
          <w:rFonts w:eastAsia="Calibri" w:cstheme="minorHAnsi"/>
          <w:kern w:val="0"/>
          <w:lang w:val="en-GB" w:eastAsia="en-US"/>
        </w:rPr>
        <w:t>..</w:t>
      </w:r>
      <w:r w:rsidR="008B3D2E">
        <w:rPr>
          <w:rFonts w:eastAsia="Calibri" w:cstheme="minorHAnsi"/>
          <w:kern w:val="0"/>
          <w:lang w:val="en-GB" w:eastAsia="en-US"/>
        </w:rPr>
        <w:t>4</w:t>
      </w:r>
      <w:r w:rsidR="005717DA">
        <w:rPr>
          <w:rFonts w:eastAsia="Calibri" w:cstheme="minorHAnsi"/>
          <w:kern w:val="0"/>
          <w:lang w:val="en-GB" w:eastAsia="en-US"/>
        </w:rPr>
        <w:t>8</w:t>
      </w:r>
    </w:p>
    <w:p w14:paraId="57663FD5" w14:textId="79FABBA7" w:rsidR="00761AD9" w:rsidRPr="00F369C8" w:rsidRDefault="00761AD9" w:rsidP="00761AD9">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 xml:space="preserve">Table </w:t>
      </w:r>
      <w:r>
        <w:rPr>
          <w:rFonts w:eastAsia="Calibri" w:cstheme="minorHAnsi"/>
          <w:b/>
          <w:bCs/>
          <w:kern w:val="0"/>
          <w:lang w:val="en-GB" w:eastAsia="en-US"/>
        </w:rPr>
        <w:t>7</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C13A55" w:rsidRPr="00C13A55">
        <w:rPr>
          <w:rFonts w:cstheme="minorHAnsi"/>
        </w:rPr>
        <w:t>View List of Connected Buddies Use Case</w:t>
      </w:r>
      <w:r w:rsidRPr="00646FB5">
        <w:rPr>
          <w:rFonts w:cstheme="minorHAnsi"/>
        </w:rPr>
        <w:t xml:space="preserve"> </w:t>
      </w:r>
      <w:r>
        <w:rPr>
          <w:rFonts w:cstheme="minorHAnsi"/>
        </w:rPr>
        <w:t>………..…………………</w:t>
      </w:r>
      <w:r w:rsidR="00FB4007">
        <w:rPr>
          <w:rFonts w:cstheme="minorHAnsi"/>
        </w:rPr>
        <w:t>…….</w:t>
      </w:r>
      <w:r w:rsidRPr="00F369C8">
        <w:rPr>
          <w:rFonts w:eastAsia="Calibri" w:cstheme="minorHAnsi"/>
          <w:kern w:val="0"/>
          <w:lang w:val="en-GB" w:eastAsia="en-US"/>
        </w:rPr>
        <w:t>…</w:t>
      </w:r>
      <w:r w:rsidR="0009288A">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008B3D2E">
        <w:rPr>
          <w:rFonts w:eastAsia="Calibri" w:cstheme="minorHAnsi"/>
          <w:kern w:val="0"/>
          <w:lang w:val="en-GB" w:eastAsia="en-US"/>
        </w:rPr>
        <w:t>4</w:t>
      </w:r>
      <w:r w:rsidR="005717DA">
        <w:rPr>
          <w:rFonts w:eastAsia="Calibri" w:cstheme="minorHAnsi"/>
          <w:kern w:val="0"/>
          <w:lang w:val="en-GB" w:eastAsia="en-US"/>
        </w:rPr>
        <w:t>9</w:t>
      </w:r>
    </w:p>
    <w:p w14:paraId="21142768" w14:textId="58020BD5" w:rsidR="00761AD9" w:rsidRPr="00F369C8" w:rsidRDefault="00761AD9" w:rsidP="00761AD9">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 xml:space="preserve">Table </w:t>
      </w:r>
      <w:r>
        <w:rPr>
          <w:rFonts w:eastAsia="Calibri" w:cstheme="minorHAnsi"/>
          <w:b/>
          <w:bCs/>
          <w:kern w:val="0"/>
          <w:lang w:val="en-GB" w:eastAsia="en-US"/>
        </w:rPr>
        <w:t>8</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E71A36" w:rsidRPr="00E71A36">
        <w:rPr>
          <w:rFonts w:cstheme="minorHAnsi"/>
        </w:rPr>
        <w:t>View and Chat with a Buddy Use Case</w:t>
      </w:r>
      <w:r w:rsidRPr="00646FB5">
        <w:rPr>
          <w:rFonts w:cstheme="minorHAnsi"/>
        </w:rPr>
        <w:t xml:space="preserve"> </w:t>
      </w:r>
      <w:r>
        <w:rPr>
          <w:rFonts w:cstheme="minorHAnsi"/>
        </w:rPr>
        <w:t>………..………………………………</w:t>
      </w:r>
      <w:r w:rsidR="00496880">
        <w:rPr>
          <w:rFonts w:cstheme="minorHAnsi"/>
        </w:rPr>
        <w:t>…</w:t>
      </w:r>
      <w:r w:rsidR="00910D12">
        <w:rPr>
          <w:rFonts w:cstheme="minorHAnsi"/>
        </w:rPr>
        <w:t>…..</w:t>
      </w:r>
      <w:r>
        <w:rPr>
          <w:rFonts w:eastAsia="Calibri" w:cstheme="minorHAnsi"/>
          <w:kern w:val="0"/>
          <w:lang w:val="en-GB" w:eastAsia="en-US"/>
        </w:rPr>
        <w:t>.</w:t>
      </w:r>
      <w:r w:rsidR="005717DA">
        <w:rPr>
          <w:rFonts w:eastAsia="Calibri" w:cstheme="minorHAnsi"/>
          <w:kern w:val="0"/>
          <w:lang w:val="en-GB" w:eastAsia="en-US"/>
        </w:rPr>
        <w:t>50</w:t>
      </w:r>
    </w:p>
    <w:p w14:paraId="09E82277" w14:textId="77734E77" w:rsidR="00761AD9" w:rsidRPr="00F369C8" w:rsidRDefault="00761AD9" w:rsidP="00761AD9">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 xml:space="preserve">Table </w:t>
      </w:r>
      <w:r>
        <w:rPr>
          <w:rFonts w:eastAsia="Calibri" w:cstheme="minorHAnsi"/>
          <w:b/>
          <w:bCs/>
          <w:kern w:val="0"/>
          <w:lang w:val="en-GB" w:eastAsia="en-US"/>
        </w:rPr>
        <w:t>9</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E71A36" w:rsidRPr="00E71A36">
        <w:rPr>
          <w:rFonts w:cstheme="minorHAnsi"/>
        </w:rPr>
        <w:t>View Other Buddies Profile Details Use Case</w:t>
      </w:r>
      <w:r w:rsidRPr="00646FB5">
        <w:rPr>
          <w:rFonts w:cstheme="minorHAnsi"/>
        </w:rPr>
        <w:t xml:space="preserve"> </w:t>
      </w:r>
      <w:r>
        <w:rPr>
          <w:rFonts w:cstheme="minorHAnsi"/>
        </w:rPr>
        <w:t>………..…………………………</w:t>
      </w:r>
      <w:r w:rsidR="00CE58DE">
        <w:rPr>
          <w:rFonts w:cstheme="minorHAnsi"/>
        </w:rPr>
        <w:t>……</w:t>
      </w:r>
      <w:r>
        <w:rPr>
          <w:rFonts w:eastAsia="Calibri" w:cstheme="minorHAnsi"/>
          <w:kern w:val="0"/>
          <w:lang w:val="en-GB" w:eastAsia="en-US"/>
        </w:rPr>
        <w:t>.</w:t>
      </w:r>
      <w:r w:rsidR="005717DA">
        <w:rPr>
          <w:rFonts w:eastAsia="Calibri" w:cstheme="minorHAnsi"/>
          <w:kern w:val="0"/>
          <w:lang w:val="en-GB" w:eastAsia="en-US"/>
        </w:rPr>
        <w:t>51</w:t>
      </w:r>
    </w:p>
    <w:p w14:paraId="45A0F3C6" w14:textId="675A4B7A" w:rsidR="00761AD9" w:rsidRPr="00F369C8" w:rsidRDefault="00761AD9" w:rsidP="00761AD9">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Table 1</w:t>
      </w:r>
      <w:r>
        <w:rPr>
          <w:rFonts w:eastAsia="Calibri" w:cstheme="minorHAnsi"/>
          <w:b/>
          <w:bCs/>
          <w:kern w:val="0"/>
          <w:lang w:val="en-GB" w:eastAsia="en-US"/>
        </w:rPr>
        <w:t>0</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E71A36" w:rsidRPr="00E71A36">
        <w:rPr>
          <w:rFonts w:cstheme="minorHAnsi"/>
        </w:rPr>
        <w:t>View List of Suggested Buddies to Connect and View List of Pending Buddies Requests to Accept or Decline Use Case</w:t>
      </w:r>
      <w:r w:rsidRPr="00646FB5">
        <w:rPr>
          <w:rFonts w:cstheme="minorHAnsi"/>
        </w:rPr>
        <w:t xml:space="preserve"> </w:t>
      </w:r>
      <w:r>
        <w:rPr>
          <w:rFonts w:cstheme="minorHAnsi"/>
        </w:rPr>
        <w:t>………</w:t>
      </w:r>
      <w:r w:rsidR="00B407A0">
        <w:rPr>
          <w:rFonts w:cstheme="minorHAnsi"/>
        </w:rPr>
        <w:t>.</w:t>
      </w:r>
      <w:r>
        <w:rPr>
          <w:rFonts w:cstheme="minorHAnsi"/>
        </w:rPr>
        <w:t>……………………………</w:t>
      </w:r>
      <w:r w:rsidRPr="00F369C8">
        <w:rPr>
          <w:rFonts w:eastAsia="Calibri" w:cstheme="minorHAnsi"/>
          <w:kern w:val="0"/>
          <w:lang w:val="en-GB" w:eastAsia="en-US"/>
        </w:rPr>
        <w:t>…………….…</w:t>
      </w:r>
      <w:r w:rsidR="00157FF1">
        <w:rPr>
          <w:rFonts w:eastAsia="Calibri" w:cstheme="minorHAnsi"/>
          <w:kern w:val="0"/>
          <w:lang w:val="en-GB" w:eastAsia="en-US"/>
        </w:rPr>
        <w:t>..</w:t>
      </w:r>
      <w:r>
        <w:rPr>
          <w:rFonts w:eastAsia="Calibri" w:cstheme="minorHAnsi"/>
          <w:kern w:val="0"/>
          <w:lang w:val="en-GB" w:eastAsia="en-US"/>
        </w:rPr>
        <w:t>..</w:t>
      </w:r>
      <w:r w:rsidR="005717DA">
        <w:rPr>
          <w:rFonts w:eastAsia="Calibri" w:cstheme="minorHAnsi"/>
          <w:kern w:val="0"/>
          <w:lang w:val="en-GB" w:eastAsia="en-US"/>
        </w:rPr>
        <w:t>5</w:t>
      </w:r>
      <w:r w:rsidR="00E45E3A">
        <w:rPr>
          <w:rFonts w:eastAsia="Calibri" w:cstheme="minorHAnsi"/>
          <w:kern w:val="0"/>
          <w:lang w:val="en-GB" w:eastAsia="en-US"/>
        </w:rPr>
        <w:t>2</w:t>
      </w:r>
    </w:p>
    <w:p w14:paraId="4644BC69" w14:textId="59840A20" w:rsidR="00761AD9" w:rsidRPr="00F369C8" w:rsidRDefault="00761AD9" w:rsidP="00761AD9">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Table 1</w:t>
      </w:r>
      <w:r>
        <w:rPr>
          <w:rFonts w:eastAsia="Calibri" w:cstheme="minorHAnsi"/>
          <w:b/>
          <w:bCs/>
          <w:kern w:val="0"/>
          <w:lang w:val="en-GB" w:eastAsia="en-US"/>
        </w:rPr>
        <w:t>1</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CB16B9" w:rsidRPr="00CB16B9">
        <w:rPr>
          <w:rFonts w:cstheme="minorHAnsi"/>
        </w:rPr>
        <w:t>Find Buddy by Nearest Locations on Google Maps Use Case</w:t>
      </w:r>
      <w:r w:rsidR="00CB16B9">
        <w:rPr>
          <w:rFonts w:cstheme="minorHAnsi"/>
        </w:rPr>
        <w:tab/>
      </w:r>
      <w:r w:rsidRPr="00646FB5">
        <w:rPr>
          <w:rFonts w:cstheme="minorHAnsi"/>
        </w:rPr>
        <w:t xml:space="preserve"> </w:t>
      </w:r>
      <w:r>
        <w:rPr>
          <w:rFonts w:cstheme="minorHAnsi"/>
        </w:rPr>
        <w:t>………</w:t>
      </w:r>
      <w:r w:rsidR="000D011E">
        <w:rPr>
          <w:rFonts w:cstheme="minorHAnsi"/>
        </w:rPr>
        <w:t>…..</w:t>
      </w:r>
      <w:r w:rsidRPr="00F369C8">
        <w:rPr>
          <w:rFonts w:eastAsia="Calibri" w:cstheme="minorHAnsi"/>
          <w:kern w:val="0"/>
          <w:lang w:val="en-GB" w:eastAsia="en-US"/>
        </w:rPr>
        <w:t>…</w:t>
      </w:r>
      <w:r w:rsidR="005E11D5">
        <w:rPr>
          <w:rFonts w:eastAsia="Calibri" w:cstheme="minorHAnsi"/>
          <w:kern w:val="0"/>
          <w:lang w:val="en-GB" w:eastAsia="en-US"/>
        </w:rPr>
        <w:t>...</w:t>
      </w:r>
      <w:r w:rsidRPr="00F369C8">
        <w:rPr>
          <w:rFonts w:eastAsia="Calibri" w:cstheme="minorHAnsi"/>
          <w:kern w:val="0"/>
          <w:lang w:val="en-GB" w:eastAsia="en-US"/>
        </w:rPr>
        <w:t>…</w:t>
      </w:r>
      <w:r>
        <w:rPr>
          <w:rFonts w:eastAsia="Calibri" w:cstheme="minorHAnsi"/>
          <w:kern w:val="0"/>
          <w:lang w:val="en-GB" w:eastAsia="en-US"/>
        </w:rPr>
        <w:t>..</w:t>
      </w:r>
      <w:r w:rsidR="005717DA">
        <w:rPr>
          <w:rFonts w:eastAsia="Calibri" w:cstheme="minorHAnsi"/>
          <w:kern w:val="0"/>
          <w:lang w:val="en-GB" w:eastAsia="en-US"/>
        </w:rPr>
        <w:t>5</w:t>
      </w:r>
      <w:r w:rsidR="00E45E3A">
        <w:rPr>
          <w:rFonts w:eastAsia="Calibri" w:cstheme="minorHAnsi"/>
          <w:kern w:val="0"/>
          <w:lang w:val="en-GB" w:eastAsia="en-US"/>
        </w:rPr>
        <w:t>3</w:t>
      </w:r>
    </w:p>
    <w:p w14:paraId="3139C1FA" w14:textId="49EB0834" w:rsidR="00761AD9" w:rsidRPr="00F369C8" w:rsidRDefault="00761AD9" w:rsidP="00761AD9">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Table 1</w:t>
      </w:r>
      <w:r>
        <w:rPr>
          <w:rFonts w:eastAsia="Calibri" w:cstheme="minorHAnsi"/>
          <w:b/>
          <w:bCs/>
          <w:kern w:val="0"/>
          <w:lang w:val="en-GB" w:eastAsia="en-US"/>
        </w:rPr>
        <w:t>2</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CB16B9" w:rsidRPr="00CB16B9">
        <w:rPr>
          <w:rFonts w:cstheme="minorHAnsi"/>
        </w:rPr>
        <w:t>Enable Accessibility Settings Use Case</w:t>
      </w:r>
      <w:r w:rsidRPr="00646FB5">
        <w:rPr>
          <w:rFonts w:cstheme="minorHAnsi"/>
        </w:rPr>
        <w:t xml:space="preserve"> </w:t>
      </w:r>
      <w:r>
        <w:rPr>
          <w:rFonts w:cstheme="minorHAnsi"/>
        </w:rPr>
        <w:t>………..……………………………</w:t>
      </w:r>
      <w:r w:rsidR="001738D5">
        <w:rPr>
          <w:rFonts w:cstheme="minorHAnsi"/>
        </w:rPr>
        <w:t>……</w:t>
      </w:r>
      <w:r w:rsidR="00540E6B">
        <w:rPr>
          <w:rFonts w:cstheme="minorHAnsi"/>
        </w:rPr>
        <w:t>…</w:t>
      </w:r>
      <w:r>
        <w:rPr>
          <w:rFonts w:eastAsia="Calibri" w:cstheme="minorHAnsi"/>
          <w:kern w:val="0"/>
          <w:lang w:val="en-GB" w:eastAsia="en-US"/>
        </w:rPr>
        <w:t>.</w:t>
      </w:r>
      <w:r w:rsidR="005717DA">
        <w:rPr>
          <w:rFonts w:eastAsia="Calibri" w:cstheme="minorHAnsi"/>
          <w:kern w:val="0"/>
          <w:lang w:val="en-GB" w:eastAsia="en-US"/>
        </w:rPr>
        <w:t>5</w:t>
      </w:r>
      <w:r w:rsidR="00E45E3A">
        <w:rPr>
          <w:rFonts w:eastAsia="Calibri" w:cstheme="minorHAnsi"/>
          <w:kern w:val="0"/>
          <w:lang w:val="en-GB" w:eastAsia="en-US"/>
        </w:rPr>
        <w:t>4</w:t>
      </w:r>
    </w:p>
    <w:p w14:paraId="63D781C1" w14:textId="080D1823" w:rsidR="00761AD9" w:rsidRPr="00F369C8" w:rsidRDefault="00761AD9" w:rsidP="00761AD9">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Table 1</w:t>
      </w:r>
      <w:r>
        <w:rPr>
          <w:rFonts w:eastAsia="Calibri" w:cstheme="minorHAnsi"/>
          <w:b/>
          <w:bCs/>
          <w:kern w:val="0"/>
          <w:lang w:val="en-GB" w:eastAsia="en-US"/>
        </w:rPr>
        <w:t>3</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CB16B9" w:rsidRPr="00CB16B9">
        <w:rPr>
          <w:rFonts w:cstheme="minorHAnsi"/>
        </w:rPr>
        <w:t>View Frequently Asked Questions Use Case</w:t>
      </w:r>
      <w:r w:rsidRPr="00646FB5">
        <w:rPr>
          <w:rFonts w:cstheme="minorHAnsi"/>
        </w:rPr>
        <w:t xml:space="preserve"> </w:t>
      </w:r>
      <w:r>
        <w:rPr>
          <w:rFonts w:cstheme="minorHAnsi"/>
        </w:rPr>
        <w:t>………..……………………</w:t>
      </w:r>
      <w:r w:rsidR="0037632E">
        <w:rPr>
          <w:rFonts w:cstheme="minorHAnsi"/>
        </w:rPr>
        <w:t>………</w:t>
      </w:r>
      <w:r w:rsidR="00370A25">
        <w:rPr>
          <w:rFonts w:cstheme="minorHAnsi"/>
        </w:rPr>
        <w:t>…</w:t>
      </w:r>
      <w:r>
        <w:rPr>
          <w:rFonts w:eastAsia="Calibri" w:cstheme="minorHAnsi"/>
          <w:kern w:val="0"/>
          <w:lang w:val="en-GB" w:eastAsia="en-US"/>
        </w:rPr>
        <w:t>.</w:t>
      </w:r>
      <w:r w:rsidR="005717DA">
        <w:rPr>
          <w:rFonts w:eastAsia="Calibri" w:cstheme="minorHAnsi"/>
          <w:kern w:val="0"/>
          <w:lang w:val="en-GB" w:eastAsia="en-US"/>
        </w:rPr>
        <w:t>5</w:t>
      </w:r>
      <w:r w:rsidR="00E45E3A">
        <w:rPr>
          <w:rFonts w:eastAsia="Calibri" w:cstheme="minorHAnsi"/>
          <w:kern w:val="0"/>
          <w:lang w:val="en-GB" w:eastAsia="en-US"/>
        </w:rPr>
        <w:t>5</w:t>
      </w:r>
    </w:p>
    <w:p w14:paraId="1E46146F" w14:textId="7E121C27" w:rsidR="00761AD9" w:rsidRPr="00F369C8" w:rsidRDefault="00761AD9" w:rsidP="00761AD9">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Table 1</w:t>
      </w:r>
      <w:r>
        <w:rPr>
          <w:rFonts w:eastAsia="Calibri" w:cstheme="minorHAnsi"/>
          <w:b/>
          <w:bCs/>
          <w:kern w:val="0"/>
          <w:lang w:val="en-GB" w:eastAsia="en-US"/>
        </w:rPr>
        <w:t>4</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7A6971" w:rsidRPr="007A6971">
        <w:rPr>
          <w:rFonts w:cstheme="minorHAnsi"/>
        </w:rPr>
        <w:t>Log-out Use Case</w:t>
      </w:r>
      <w:r w:rsidRPr="00646FB5">
        <w:rPr>
          <w:rFonts w:cstheme="minorHAnsi"/>
        </w:rPr>
        <w:t xml:space="preserve"> </w:t>
      </w:r>
      <w:r>
        <w:rPr>
          <w:rFonts w:cstheme="minorHAnsi"/>
        </w:rPr>
        <w:t>………..…………………………………</w:t>
      </w:r>
      <w:r w:rsidR="00296DD2">
        <w:rPr>
          <w:rFonts w:cstheme="minorHAnsi"/>
        </w:rPr>
        <w:t>………………………</w:t>
      </w:r>
      <w:r w:rsidR="00D551E2">
        <w:rPr>
          <w:rFonts w:cstheme="minorHAnsi"/>
        </w:rPr>
        <w:t>.</w:t>
      </w:r>
      <w:r>
        <w:rPr>
          <w:rFonts w:eastAsia="Calibri" w:cstheme="minorHAnsi"/>
          <w:kern w:val="0"/>
          <w:lang w:val="en-GB" w:eastAsia="en-US"/>
        </w:rPr>
        <w:t>..</w:t>
      </w:r>
      <w:r w:rsidR="008B3D2E">
        <w:rPr>
          <w:rFonts w:eastAsia="Calibri" w:cstheme="minorHAnsi"/>
          <w:kern w:val="0"/>
          <w:lang w:val="en-GB" w:eastAsia="en-US"/>
        </w:rPr>
        <w:t>5</w:t>
      </w:r>
      <w:r w:rsidR="00E45E3A">
        <w:rPr>
          <w:rFonts w:eastAsia="Calibri" w:cstheme="minorHAnsi"/>
          <w:kern w:val="0"/>
          <w:lang w:val="en-GB" w:eastAsia="en-US"/>
        </w:rPr>
        <w:t>6</w:t>
      </w:r>
    </w:p>
    <w:p w14:paraId="085B64A7" w14:textId="68B3DF79" w:rsidR="00CE3B6C" w:rsidRPr="00F369C8" w:rsidRDefault="00CE3B6C" w:rsidP="00CE3B6C">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Table 1</w:t>
      </w:r>
      <w:r w:rsidR="001B3312">
        <w:rPr>
          <w:rFonts w:eastAsia="Calibri" w:cstheme="minorHAnsi"/>
          <w:b/>
          <w:bCs/>
          <w:kern w:val="0"/>
          <w:lang w:val="en-GB" w:eastAsia="en-US"/>
        </w:rPr>
        <w:t>5</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BF5760" w:rsidRPr="00BF5760">
        <w:rPr>
          <w:rFonts w:cstheme="minorHAnsi"/>
        </w:rPr>
        <w:t>View Reports and Abuse Complaints Use Case</w:t>
      </w:r>
      <w:r w:rsidRPr="00646FB5">
        <w:rPr>
          <w:rFonts w:cstheme="minorHAnsi"/>
        </w:rPr>
        <w:t xml:space="preserve"> </w:t>
      </w:r>
      <w:r>
        <w:rPr>
          <w:rFonts w:cstheme="minorHAnsi"/>
        </w:rPr>
        <w:t>………..…</w:t>
      </w:r>
      <w:r w:rsidR="00D56C90">
        <w:rPr>
          <w:rFonts w:cstheme="minorHAnsi"/>
        </w:rPr>
        <w:t>…..</w:t>
      </w:r>
      <w:r>
        <w:rPr>
          <w:rFonts w:cstheme="minorHAnsi"/>
        </w:rPr>
        <w:t>…………………….</w:t>
      </w:r>
      <w:r>
        <w:rPr>
          <w:rFonts w:eastAsia="Calibri" w:cstheme="minorHAnsi"/>
          <w:kern w:val="0"/>
          <w:lang w:val="en-GB" w:eastAsia="en-US"/>
        </w:rPr>
        <w:t>..5</w:t>
      </w:r>
      <w:r w:rsidR="00E45E3A">
        <w:rPr>
          <w:rFonts w:eastAsia="Calibri" w:cstheme="minorHAnsi"/>
          <w:kern w:val="0"/>
          <w:lang w:val="en-GB" w:eastAsia="en-US"/>
        </w:rPr>
        <w:t>7</w:t>
      </w:r>
    </w:p>
    <w:p w14:paraId="353100BC" w14:textId="71BCD067" w:rsidR="00CE3B6C" w:rsidRPr="00F369C8" w:rsidRDefault="00CE3B6C" w:rsidP="00CE3B6C">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Table 1</w:t>
      </w:r>
      <w:r w:rsidR="001B3312">
        <w:rPr>
          <w:rFonts w:eastAsia="Calibri" w:cstheme="minorHAnsi"/>
          <w:b/>
          <w:bCs/>
          <w:kern w:val="0"/>
          <w:lang w:val="en-GB" w:eastAsia="en-US"/>
        </w:rPr>
        <w:t>6</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A50635" w:rsidRPr="00A50635">
        <w:rPr>
          <w:rFonts w:cstheme="minorHAnsi"/>
        </w:rPr>
        <w:t>Remove User Use Case</w:t>
      </w:r>
      <w:r w:rsidRPr="00646FB5">
        <w:rPr>
          <w:rFonts w:cstheme="minorHAnsi"/>
        </w:rPr>
        <w:t xml:space="preserve"> </w:t>
      </w:r>
      <w:r>
        <w:rPr>
          <w:rFonts w:cstheme="minorHAnsi"/>
        </w:rPr>
        <w:t>………..………………………………</w:t>
      </w:r>
      <w:r w:rsidR="00A50635">
        <w:rPr>
          <w:rFonts w:cstheme="minorHAnsi"/>
        </w:rPr>
        <w:t>…...</w:t>
      </w:r>
      <w:r>
        <w:rPr>
          <w:rFonts w:cstheme="minorHAnsi"/>
        </w:rPr>
        <w:t>……………….</w:t>
      </w:r>
      <w:r>
        <w:rPr>
          <w:rFonts w:eastAsia="Calibri" w:cstheme="minorHAnsi"/>
          <w:kern w:val="0"/>
          <w:lang w:val="en-GB" w:eastAsia="en-US"/>
        </w:rPr>
        <w:t>..5</w:t>
      </w:r>
      <w:r w:rsidR="00E45E3A">
        <w:rPr>
          <w:rFonts w:eastAsia="Calibri" w:cstheme="minorHAnsi"/>
          <w:kern w:val="0"/>
          <w:lang w:val="en-GB" w:eastAsia="en-US"/>
        </w:rPr>
        <w:t>8</w:t>
      </w:r>
    </w:p>
    <w:p w14:paraId="33F5EA43" w14:textId="0492A3D3" w:rsidR="00CE3B6C" w:rsidRPr="00F369C8" w:rsidRDefault="00CE3B6C" w:rsidP="00CE3B6C">
      <w:pPr>
        <w:spacing w:after="160" w:line="360" w:lineRule="auto"/>
        <w:ind w:firstLine="0"/>
        <w:rPr>
          <w:rFonts w:eastAsia="Calibri" w:cstheme="minorHAnsi"/>
          <w:kern w:val="0"/>
          <w:lang w:val="en-GB" w:eastAsia="en-US"/>
        </w:rPr>
      </w:pPr>
      <w:r w:rsidRPr="00F369C8">
        <w:rPr>
          <w:rFonts w:eastAsia="Calibri" w:cstheme="minorHAnsi"/>
          <w:b/>
          <w:bCs/>
          <w:kern w:val="0"/>
          <w:lang w:val="en-GB" w:eastAsia="en-US"/>
        </w:rPr>
        <w:t>Table 1</w:t>
      </w:r>
      <w:r w:rsidR="001B3312">
        <w:rPr>
          <w:rFonts w:eastAsia="Calibri" w:cstheme="minorHAnsi"/>
          <w:b/>
          <w:bCs/>
          <w:kern w:val="0"/>
          <w:lang w:val="en-GB" w:eastAsia="en-US"/>
        </w:rPr>
        <w:t>7</w:t>
      </w:r>
      <w:r w:rsidRPr="00F369C8">
        <w:rPr>
          <w:rFonts w:eastAsia="Calibri" w:cstheme="minorHAnsi"/>
          <w:b/>
          <w:bCs/>
          <w:kern w:val="0"/>
          <w:lang w:val="en-GB" w:eastAsia="en-US"/>
        </w:rPr>
        <w:t>.</w:t>
      </w:r>
      <w:r w:rsidRPr="00F369C8">
        <w:rPr>
          <w:rFonts w:eastAsia="Calibri" w:cstheme="minorHAnsi"/>
          <w:kern w:val="0"/>
          <w:lang w:val="en-GB" w:eastAsia="en-US"/>
        </w:rPr>
        <w:t xml:space="preserve"> </w:t>
      </w:r>
      <w:r w:rsidR="000D5DA1" w:rsidRPr="000D5DA1">
        <w:rPr>
          <w:rFonts w:cstheme="minorHAnsi"/>
        </w:rPr>
        <w:t>File Complaints and Report Abuse Use Case</w:t>
      </w:r>
      <w:r w:rsidR="000D5DA1">
        <w:rPr>
          <w:rFonts w:cstheme="minorHAnsi"/>
        </w:rPr>
        <w:t xml:space="preserve"> </w:t>
      </w:r>
      <w:r>
        <w:rPr>
          <w:rFonts w:cstheme="minorHAnsi"/>
        </w:rPr>
        <w:t>…..</w:t>
      </w:r>
      <w:r w:rsidR="000D5DA1">
        <w:rPr>
          <w:rFonts w:cstheme="minorHAnsi"/>
        </w:rPr>
        <w:t>.</w:t>
      </w:r>
      <w:r>
        <w:rPr>
          <w:rFonts w:cstheme="minorHAnsi"/>
        </w:rPr>
        <w:t>………………………………….</w:t>
      </w:r>
      <w:r>
        <w:rPr>
          <w:rFonts w:eastAsia="Calibri" w:cstheme="minorHAnsi"/>
          <w:kern w:val="0"/>
          <w:lang w:val="en-GB" w:eastAsia="en-US"/>
        </w:rPr>
        <w:t>..5</w:t>
      </w:r>
      <w:r w:rsidR="00E45E3A">
        <w:rPr>
          <w:rFonts w:eastAsia="Calibri" w:cstheme="minorHAnsi"/>
          <w:kern w:val="0"/>
          <w:lang w:val="en-GB" w:eastAsia="en-US"/>
        </w:rPr>
        <w:t>9</w:t>
      </w:r>
    </w:p>
    <w:p w14:paraId="48860268" w14:textId="77777777" w:rsidR="00761AD9" w:rsidRPr="00F369C8" w:rsidRDefault="00761AD9" w:rsidP="00421503">
      <w:pPr>
        <w:spacing w:after="160" w:line="360" w:lineRule="auto"/>
        <w:ind w:firstLine="0"/>
        <w:rPr>
          <w:rFonts w:eastAsia="Calibri" w:cstheme="minorHAnsi"/>
          <w:kern w:val="0"/>
          <w:lang w:val="en-GB" w:eastAsia="en-US"/>
        </w:rPr>
      </w:pPr>
    </w:p>
    <w:p w14:paraId="41BA5E13" w14:textId="77777777" w:rsidR="00F902C9" w:rsidRPr="00F369C8" w:rsidRDefault="00F902C9" w:rsidP="00F369C8">
      <w:pPr>
        <w:spacing w:line="360" w:lineRule="auto"/>
        <w:rPr>
          <w:rFonts w:eastAsia="Calibri" w:cstheme="minorHAnsi"/>
          <w:kern w:val="0"/>
          <w:lang w:val="en-GB" w:eastAsia="en-US"/>
        </w:rPr>
      </w:pPr>
      <w:r w:rsidRPr="00F369C8">
        <w:rPr>
          <w:rFonts w:eastAsia="Calibri" w:cstheme="minorHAnsi"/>
          <w:kern w:val="0"/>
          <w:lang w:val="en-GB" w:eastAsia="en-US"/>
        </w:rPr>
        <w:br w:type="page"/>
      </w:r>
    </w:p>
    <w:p w14:paraId="25B7E375" w14:textId="01ECC700" w:rsidR="00F902C9" w:rsidRPr="00F369C8" w:rsidRDefault="00F902C9" w:rsidP="0044092C">
      <w:pPr>
        <w:pStyle w:val="Heading1"/>
        <w:numPr>
          <w:ilvl w:val="0"/>
          <w:numId w:val="0"/>
        </w:numPr>
        <w:spacing w:line="360" w:lineRule="auto"/>
        <w:ind w:left="432" w:hanging="432"/>
      </w:pPr>
      <w:bookmarkStart w:id="5" w:name="_Toc92365908"/>
      <w:r w:rsidRPr="00F369C8">
        <w:lastRenderedPageBreak/>
        <w:t xml:space="preserve">List of </w:t>
      </w:r>
      <w:r w:rsidR="001D17A4" w:rsidRPr="00F369C8">
        <w:t>Abbreviations</w:t>
      </w:r>
      <w:bookmarkEnd w:id="5"/>
    </w:p>
    <w:p w14:paraId="1A9DD034" w14:textId="77777777" w:rsidR="00F902C9" w:rsidRPr="00F369C8" w:rsidRDefault="00F902C9" w:rsidP="0044092C">
      <w:pPr>
        <w:spacing w:after="160" w:line="360" w:lineRule="auto"/>
        <w:ind w:firstLine="0"/>
        <w:rPr>
          <w:rFonts w:cstheme="minorHAnsi"/>
        </w:rPr>
      </w:pPr>
    </w:p>
    <w:p w14:paraId="0FC20D5C" w14:textId="785634C3" w:rsidR="0014753E" w:rsidRPr="00F369C8" w:rsidRDefault="00212CB5" w:rsidP="0044092C">
      <w:pPr>
        <w:spacing w:after="160" w:line="360" w:lineRule="auto"/>
        <w:ind w:firstLine="0"/>
        <w:rPr>
          <w:rFonts w:cstheme="minorHAnsi"/>
        </w:rPr>
      </w:pPr>
      <w:r w:rsidRPr="00F369C8">
        <w:rPr>
          <w:rFonts w:eastAsia="Calibri" w:cstheme="minorHAnsi"/>
          <w:kern w:val="0"/>
          <w:lang w:val="en-GB" w:eastAsia="en-US"/>
        </w:rPr>
        <w:t>API</w:t>
      </w:r>
      <w:r w:rsidRPr="00F369C8">
        <w:rPr>
          <w:rFonts w:eastAsia="Calibri" w:cstheme="minorHAnsi"/>
          <w:kern w:val="0"/>
          <w:lang w:val="en-GB" w:eastAsia="en-US"/>
        </w:rPr>
        <w:tab/>
      </w:r>
      <w:r w:rsidRPr="00F369C8">
        <w:rPr>
          <w:rFonts w:eastAsia="Calibri" w:cstheme="minorHAnsi"/>
          <w:kern w:val="0"/>
          <w:lang w:val="en-GB" w:eastAsia="en-US"/>
        </w:rPr>
        <w:tab/>
      </w:r>
      <w:r w:rsidRPr="00F369C8">
        <w:rPr>
          <w:rFonts w:eastAsia="Calibri" w:cstheme="minorHAnsi"/>
          <w:kern w:val="0"/>
          <w:lang w:val="en-GB" w:eastAsia="en-US"/>
        </w:rPr>
        <w:tab/>
        <w:t>Application P</w:t>
      </w:r>
      <w:r w:rsidR="00994D6E">
        <w:rPr>
          <w:rFonts w:eastAsia="Calibri" w:cstheme="minorHAnsi"/>
          <w:kern w:val="0"/>
          <w:lang w:val="en-GB" w:eastAsia="en-US"/>
        </w:rPr>
        <w:t>rogramming</w:t>
      </w:r>
      <w:r w:rsidRPr="00F369C8">
        <w:rPr>
          <w:rFonts w:eastAsia="Calibri" w:cstheme="minorHAnsi"/>
          <w:kern w:val="0"/>
          <w:lang w:val="en-GB" w:eastAsia="en-US"/>
        </w:rPr>
        <w:t xml:space="preserve"> Interface</w:t>
      </w:r>
    </w:p>
    <w:p w14:paraId="710FDBF9" w14:textId="77777777" w:rsidR="002A3B55" w:rsidRDefault="0014753E" w:rsidP="0044092C">
      <w:pPr>
        <w:spacing w:after="160" w:line="360" w:lineRule="auto"/>
        <w:ind w:firstLine="0"/>
        <w:rPr>
          <w:rFonts w:cstheme="minorHAnsi"/>
        </w:rPr>
      </w:pPr>
      <w:r w:rsidRPr="00F369C8">
        <w:rPr>
          <w:rFonts w:cstheme="minorHAnsi"/>
        </w:rPr>
        <w:t>GLS</w:t>
      </w:r>
      <w:r w:rsidRPr="00F369C8">
        <w:rPr>
          <w:rFonts w:cstheme="minorHAnsi"/>
        </w:rPr>
        <w:tab/>
      </w:r>
      <w:r w:rsidRPr="00F369C8">
        <w:rPr>
          <w:rFonts w:cstheme="minorHAnsi"/>
        </w:rPr>
        <w:tab/>
      </w:r>
      <w:r w:rsidRPr="00F369C8">
        <w:rPr>
          <w:rFonts w:cstheme="minorHAnsi"/>
        </w:rPr>
        <w:tab/>
        <w:t>Geo-Location Services</w:t>
      </w:r>
    </w:p>
    <w:p w14:paraId="09A934D5" w14:textId="77777777" w:rsidR="00D27ABB" w:rsidRDefault="002A3B55" w:rsidP="0044092C">
      <w:pPr>
        <w:spacing w:after="160" w:line="360" w:lineRule="auto"/>
        <w:ind w:firstLine="0"/>
        <w:rPr>
          <w:rFonts w:cstheme="minorHAnsi"/>
        </w:rPr>
      </w:pPr>
      <w:r>
        <w:rPr>
          <w:rFonts w:cstheme="minorHAnsi"/>
        </w:rPr>
        <w:t>SP</w:t>
      </w:r>
      <w:r>
        <w:rPr>
          <w:rFonts w:cstheme="minorHAnsi"/>
        </w:rPr>
        <w:tab/>
      </w:r>
      <w:r>
        <w:rPr>
          <w:rFonts w:cstheme="minorHAnsi"/>
        </w:rPr>
        <w:tab/>
      </w:r>
      <w:r>
        <w:rPr>
          <w:rFonts w:cstheme="minorHAnsi"/>
        </w:rPr>
        <w:tab/>
        <w:t>Shared Preferences</w:t>
      </w:r>
    </w:p>
    <w:p w14:paraId="1E2C385E" w14:textId="77777777" w:rsidR="00D27ABB" w:rsidRDefault="00D27ABB" w:rsidP="0044092C">
      <w:pPr>
        <w:spacing w:after="160" w:line="360" w:lineRule="auto"/>
        <w:ind w:firstLine="0"/>
        <w:rPr>
          <w:rFonts w:cstheme="minorHAnsi"/>
        </w:rPr>
      </w:pPr>
      <w:r>
        <w:rPr>
          <w:rFonts w:cstheme="minorHAnsi"/>
        </w:rPr>
        <w:t>UI</w:t>
      </w:r>
      <w:r>
        <w:rPr>
          <w:rFonts w:cstheme="minorHAnsi"/>
        </w:rPr>
        <w:tab/>
      </w:r>
      <w:r>
        <w:rPr>
          <w:rFonts w:cstheme="minorHAnsi"/>
        </w:rPr>
        <w:tab/>
      </w:r>
      <w:r>
        <w:rPr>
          <w:rFonts w:cstheme="minorHAnsi"/>
        </w:rPr>
        <w:tab/>
        <w:t>User Interface</w:t>
      </w:r>
    </w:p>
    <w:p w14:paraId="3AAC762A" w14:textId="77777777" w:rsidR="0048165A" w:rsidRDefault="00D27ABB" w:rsidP="0044092C">
      <w:pPr>
        <w:spacing w:after="160" w:line="360" w:lineRule="auto"/>
        <w:ind w:firstLine="0"/>
        <w:rPr>
          <w:rFonts w:cstheme="minorHAnsi"/>
        </w:rPr>
      </w:pPr>
      <w:r>
        <w:rPr>
          <w:rFonts w:cstheme="minorHAnsi"/>
        </w:rPr>
        <w:t>UE</w:t>
      </w:r>
      <w:r>
        <w:rPr>
          <w:rFonts w:cstheme="minorHAnsi"/>
        </w:rPr>
        <w:tab/>
      </w:r>
      <w:r>
        <w:rPr>
          <w:rFonts w:cstheme="minorHAnsi"/>
        </w:rPr>
        <w:tab/>
      </w:r>
      <w:r>
        <w:rPr>
          <w:rFonts w:cstheme="minorHAnsi"/>
        </w:rPr>
        <w:tab/>
        <w:t>User Experience</w:t>
      </w:r>
    </w:p>
    <w:p w14:paraId="13F18C4A" w14:textId="77777777" w:rsidR="00730FC4" w:rsidRDefault="0048165A" w:rsidP="0044092C">
      <w:pPr>
        <w:spacing w:after="160" w:line="360" w:lineRule="auto"/>
        <w:ind w:firstLine="0"/>
        <w:rPr>
          <w:rFonts w:cstheme="minorHAnsi"/>
        </w:rPr>
      </w:pPr>
      <w:r>
        <w:rPr>
          <w:rFonts w:cstheme="minorHAnsi"/>
        </w:rPr>
        <w:t>RDBMS</w:t>
      </w:r>
      <w:r>
        <w:rPr>
          <w:rFonts w:cstheme="minorHAnsi"/>
        </w:rPr>
        <w:tab/>
      </w:r>
      <w:r>
        <w:rPr>
          <w:rFonts w:cstheme="minorHAnsi"/>
        </w:rPr>
        <w:tab/>
        <w:t>Relational Database Management System</w:t>
      </w:r>
    </w:p>
    <w:p w14:paraId="7631F0A1" w14:textId="77777777" w:rsidR="00A01E23" w:rsidRDefault="00730FC4" w:rsidP="0044092C">
      <w:pPr>
        <w:spacing w:after="160" w:line="360" w:lineRule="auto"/>
        <w:ind w:firstLine="0"/>
        <w:rPr>
          <w:rFonts w:cstheme="minorHAnsi"/>
        </w:rPr>
      </w:pPr>
      <w:r>
        <w:rPr>
          <w:rFonts w:cstheme="minorHAnsi"/>
        </w:rPr>
        <w:t>P2P</w:t>
      </w:r>
      <w:r>
        <w:rPr>
          <w:rFonts w:cstheme="minorHAnsi"/>
        </w:rPr>
        <w:tab/>
      </w:r>
      <w:r>
        <w:rPr>
          <w:rFonts w:cstheme="minorHAnsi"/>
        </w:rPr>
        <w:tab/>
      </w:r>
      <w:r>
        <w:rPr>
          <w:rFonts w:cstheme="minorHAnsi"/>
        </w:rPr>
        <w:tab/>
        <w:t>Peer to Peer</w:t>
      </w:r>
    </w:p>
    <w:p w14:paraId="793FB429" w14:textId="77777777" w:rsidR="00492E61" w:rsidRDefault="00A01E23" w:rsidP="0044092C">
      <w:pPr>
        <w:spacing w:after="160" w:line="360" w:lineRule="auto"/>
        <w:ind w:firstLine="0"/>
        <w:rPr>
          <w:rFonts w:cstheme="minorHAnsi"/>
        </w:rPr>
      </w:pPr>
      <w:r>
        <w:rPr>
          <w:rFonts w:cstheme="minorHAnsi"/>
        </w:rPr>
        <w:t>iOS</w:t>
      </w:r>
      <w:r>
        <w:rPr>
          <w:rFonts w:cstheme="minorHAnsi"/>
        </w:rPr>
        <w:tab/>
      </w:r>
      <w:r>
        <w:rPr>
          <w:rFonts w:cstheme="minorHAnsi"/>
        </w:rPr>
        <w:tab/>
      </w:r>
      <w:r>
        <w:rPr>
          <w:rFonts w:cstheme="minorHAnsi"/>
        </w:rPr>
        <w:tab/>
        <w:t>iPhone Operating System</w:t>
      </w:r>
    </w:p>
    <w:p w14:paraId="72B0C9B7" w14:textId="77777777" w:rsidR="00D24E93" w:rsidRDefault="00492E61" w:rsidP="0044092C">
      <w:pPr>
        <w:spacing w:after="160" w:line="360" w:lineRule="auto"/>
        <w:ind w:firstLine="0"/>
        <w:rPr>
          <w:rFonts w:cstheme="minorHAnsi"/>
        </w:rPr>
      </w:pPr>
      <w:r>
        <w:rPr>
          <w:rFonts w:cstheme="minorHAnsi"/>
        </w:rPr>
        <w:t>OS</w:t>
      </w:r>
      <w:r>
        <w:rPr>
          <w:rFonts w:cstheme="minorHAnsi"/>
        </w:rPr>
        <w:tab/>
      </w:r>
      <w:r>
        <w:rPr>
          <w:rFonts w:cstheme="minorHAnsi"/>
        </w:rPr>
        <w:tab/>
      </w:r>
      <w:r>
        <w:rPr>
          <w:rFonts w:cstheme="minorHAnsi"/>
        </w:rPr>
        <w:tab/>
        <w:t>Operating System</w:t>
      </w:r>
    </w:p>
    <w:p w14:paraId="154C9A24" w14:textId="77777777" w:rsidR="008D4F7C" w:rsidRDefault="008D4F7C" w:rsidP="0044092C">
      <w:pPr>
        <w:spacing w:after="160" w:line="360" w:lineRule="auto"/>
        <w:ind w:firstLine="0"/>
        <w:rPr>
          <w:rFonts w:cstheme="minorHAnsi"/>
        </w:rPr>
      </w:pPr>
      <w:r>
        <w:rPr>
          <w:rFonts w:cstheme="minorHAnsi"/>
        </w:rPr>
        <w:t>DBMS</w:t>
      </w:r>
      <w:r>
        <w:rPr>
          <w:rFonts w:cstheme="minorHAnsi"/>
        </w:rPr>
        <w:tab/>
      </w:r>
      <w:r>
        <w:rPr>
          <w:rFonts w:cstheme="minorHAnsi"/>
        </w:rPr>
        <w:tab/>
      </w:r>
      <w:r>
        <w:rPr>
          <w:rFonts w:cstheme="minorHAnsi"/>
        </w:rPr>
        <w:tab/>
        <w:t>Database Management System</w:t>
      </w:r>
    </w:p>
    <w:p w14:paraId="5F521FF1" w14:textId="77777777" w:rsidR="00274C09" w:rsidRDefault="008D4F7C" w:rsidP="0044092C">
      <w:pPr>
        <w:spacing w:after="160" w:line="360" w:lineRule="auto"/>
        <w:ind w:firstLine="0"/>
        <w:rPr>
          <w:rFonts w:cstheme="minorHAnsi"/>
        </w:rPr>
      </w:pPr>
      <w:r>
        <w:rPr>
          <w:rFonts w:cstheme="minorHAnsi"/>
        </w:rPr>
        <w:t>AWS</w:t>
      </w:r>
      <w:r>
        <w:rPr>
          <w:rFonts w:cstheme="minorHAnsi"/>
        </w:rPr>
        <w:tab/>
      </w:r>
      <w:r>
        <w:rPr>
          <w:rFonts w:cstheme="minorHAnsi"/>
        </w:rPr>
        <w:tab/>
      </w:r>
      <w:r>
        <w:rPr>
          <w:rFonts w:cstheme="minorHAnsi"/>
        </w:rPr>
        <w:tab/>
        <w:t>Amazon Web Services</w:t>
      </w:r>
    </w:p>
    <w:p w14:paraId="34381039" w14:textId="77777777" w:rsidR="000D7B06" w:rsidRDefault="00274C09" w:rsidP="0044092C">
      <w:pPr>
        <w:spacing w:after="160" w:line="360" w:lineRule="auto"/>
        <w:ind w:firstLine="0"/>
        <w:rPr>
          <w:rFonts w:cstheme="minorHAnsi"/>
        </w:rPr>
      </w:pPr>
      <w:r>
        <w:rPr>
          <w:rFonts w:cstheme="minorHAnsi"/>
        </w:rPr>
        <w:t xml:space="preserve">DB </w:t>
      </w:r>
      <w:r>
        <w:rPr>
          <w:rFonts w:cstheme="minorHAnsi"/>
        </w:rPr>
        <w:tab/>
      </w:r>
      <w:r>
        <w:rPr>
          <w:rFonts w:cstheme="minorHAnsi"/>
        </w:rPr>
        <w:tab/>
      </w:r>
      <w:r>
        <w:rPr>
          <w:rFonts w:cstheme="minorHAnsi"/>
        </w:rPr>
        <w:tab/>
        <w:t>Database</w:t>
      </w:r>
    </w:p>
    <w:p w14:paraId="4F2C777A" w14:textId="77777777" w:rsidR="00E141DA" w:rsidRDefault="000D7B06" w:rsidP="0044092C">
      <w:pPr>
        <w:spacing w:after="160" w:line="360" w:lineRule="auto"/>
        <w:ind w:firstLine="0"/>
        <w:rPr>
          <w:rFonts w:cstheme="minorHAnsi"/>
        </w:rPr>
      </w:pPr>
      <w:r>
        <w:rPr>
          <w:rFonts w:cstheme="minorHAnsi"/>
        </w:rPr>
        <w:t>GPS</w:t>
      </w:r>
      <w:r>
        <w:rPr>
          <w:rFonts w:cstheme="minorHAnsi"/>
        </w:rPr>
        <w:tab/>
      </w:r>
      <w:r>
        <w:rPr>
          <w:rFonts w:cstheme="minorHAnsi"/>
        </w:rPr>
        <w:tab/>
      </w:r>
      <w:r>
        <w:rPr>
          <w:rFonts w:cstheme="minorHAnsi"/>
        </w:rPr>
        <w:tab/>
        <w:t xml:space="preserve">Global Positioning System </w:t>
      </w:r>
    </w:p>
    <w:p w14:paraId="7A7D5CAB" w14:textId="77777777" w:rsidR="00542172" w:rsidRDefault="00E141DA" w:rsidP="0044092C">
      <w:pPr>
        <w:spacing w:after="160" w:line="360" w:lineRule="auto"/>
        <w:ind w:firstLine="0"/>
        <w:rPr>
          <w:rFonts w:cstheme="minorHAnsi"/>
        </w:rPr>
        <w:sectPr w:rsidR="00542172" w:rsidSect="00A623AA">
          <w:footerReference w:type="first" r:id="rId16"/>
          <w:footnotePr>
            <w:pos w:val="beneathText"/>
          </w:footnotePr>
          <w:pgSz w:w="12240" w:h="15840"/>
          <w:pgMar w:top="1440" w:right="1440" w:bottom="1440" w:left="1440" w:header="720" w:footer="720" w:gutter="0"/>
          <w:pgNumType w:fmt="lowerRoman"/>
          <w:cols w:space="720"/>
          <w:titlePg/>
          <w:docGrid w:linePitch="360"/>
          <w15:footnoteColumns w:val="1"/>
        </w:sectPr>
      </w:pPr>
      <w:r>
        <w:rPr>
          <w:rFonts w:cstheme="minorHAnsi"/>
        </w:rPr>
        <w:t>IDE</w:t>
      </w:r>
      <w:r>
        <w:rPr>
          <w:rFonts w:cstheme="minorHAnsi"/>
        </w:rPr>
        <w:tab/>
      </w:r>
      <w:r>
        <w:rPr>
          <w:rFonts w:cstheme="minorHAnsi"/>
        </w:rPr>
        <w:tab/>
      </w:r>
      <w:r>
        <w:rPr>
          <w:rFonts w:cstheme="minorHAnsi"/>
        </w:rPr>
        <w:tab/>
        <w:t xml:space="preserve">Integrated Development </w:t>
      </w:r>
      <w:r w:rsidR="00AE4EB9">
        <w:rPr>
          <w:rFonts w:cstheme="minorHAnsi"/>
        </w:rPr>
        <w:t>Environments</w:t>
      </w:r>
      <w:r>
        <w:rPr>
          <w:rFonts w:cstheme="minorHAnsi"/>
        </w:rPr>
        <w:t xml:space="preserve"> </w:t>
      </w:r>
      <w:r w:rsidR="00261405" w:rsidRPr="00F369C8">
        <w:rPr>
          <w:rFonts w:cstheme="minorHAnsi"/>
        </w:rPr>
        <w:br w:type="page"/>
      </w:r>
    </w:p>
    <w:p w14:paraId="6B54C7FC" w14:textId="3C0A150B" w:rsidR="002D00A1" w:rsidRPr="00F369C8" w:rsidRDefault="00E013F7" w:rsidP="00E560F7">
      <w:pPr>
        <w:pStyle w:val="Heading1"/>
        <w:numPr>
          <w:ilvl w:val="0"/>
          <w:numId w:val="17"/>
        </w:numPr>
        <w:spacing w:line="360" w:lineRule="auto"/>
        <w:jc w:val="both"/>
        <w:rPr>
          <w:rFonts w:asciiTheme="minorHAnsi" w:hAnsiTheme="minorHAnsi" w:cstheme="minorHAnsi"/>
        </w:rPr>
      </w:pPr>
      <w:bookmarkStart w:id="6" w:name="_Toc92365909"/>
      <w:r w:rsidRPr="00F369C8">
        <w:rPr>
          <w:rFonts w:asciiTheme="minorHAnsi" w:hAnsiTheme="minorHAnsi" w:cstheme="minorHAnsi"/>
        </w:rPr>
        <w:lastRenderedPageBreak/>
        <w:t>Introduction</w:t>
      </w:r>
      <w:bookmarkEnd w:id="6"/>
    </w:p>
    <w:p w14:paraId="44A1A7C8" w14:textId="651ED819" w:rsidR="002D5986" w:rsidRPr="00F369C8" w:rsidRDefault="00AD005F" w:rsidP="00E560F7">
      <w:pPr>
        <w:spacing w:line="360" w:lineRule="auto"/>
        <w:ind w:firstLine="0"/>
        <w:jc w:val="both"/>
        <w:rPr>
          <w:rFonts w:cstheme="minorHAnsi"/>
        </w:rPr>
      </w:pPr>
      <w:r>
        <w:rPr>
          <w:rFonts w:cstheme="minorHAnsi"/>
        </w:rPr>
        <w:t>The reason for this</w:t>
      </w:r>
      <w:r w:rsidR="00DA29FA">
        <w:rPr>
          <w:rFonts w:cstheme="minorHAnsi"/>
        </w:rPr>
        <w:t xml:space="preserve"> </w:t>
      </w:r>
      <w:r>
        <w:rPr>
          <w:rFonts w:cstheme="minorHAnsi"/>
        </w:rPr>
        <w:t xml:space="preserve">Project’s development </w:t>
      </w:r>
      <w:r w:rsidR="003226BC">
        <w:rPr>
          <w:rFonts w:cstheme="minorHAnsi"/>
        </w:rPr>
        <w:t xml:space="preserve">was to assist people with various </w:t>
      </w:r>
      <w:r w:rsidR="005C1F97">
        <w:rPr>
          <w:rFonts w:cstheme="minorHAnsi"/>
        </w:rPr>
        <w:t>disabilities (</w:t>
      </w:r>
      <w:r w:rsidR="00AE66B6">
        <w:rPr>
          <w:rFonts w:cstheme="minorHAnsi"/>
        </w:rPr>
        <w:t xml:space="preserve">physical and </w:t>
      </w:r>
      <w:r w:rsidR="005A793A">
        <w:rPr>
          <w:rFonts w:cstheme="minorHAnsi"/>
        </w:rPr>
        <w:t>mental) and</w:t>
      </w:r>
      <w:r w:rsidR="008020F1">
        <w:rPr>
          <w:rFonts w:cstheme="minorHAnsi"/>
        </w:rPr>
        <w:t xml:space="preserve"> help them socially interact with </w:t>
      </w:r>
      <w:r w:rsidR="00025164">
        <w:rPr>
          <w:rFonts w:cstheme="minorHAnsi"/>
        </w:rPr>
        <w:t xml:space="preserve">people without any </w:t>
      </w:r>
      <w:r w:rsidR="000C37A0">
        <w:rPr>
          <w:rFonts w:cstheme="minorHAnsi"/>
        </w:rPr>
        <w:t xml:space="preserve">disabilities </w:t>
      </w:r>
      <w:r w:rsidR="006503D2">
        <w:rPr>
          <w:rFonts w:cstheme="minorHAnsi"/>
        </w:rPr>
        <w:t xml:space="preserve">using a </w:t>
      </w:r>
      <w:r w:rsidR="001C6022">
        <w:rPr>
          <w:rFonts w:cstheme="minorHAnsi"/>
        </w:rPr>
        <w:t>real time</w:t>
      </w:r>
      <w:r w:rsidR="00514E58">
        <w:rPr>
          <w:rFonts w:cstheme="minorHAnsi"/>
        </w:rPr>
        <w:t xml:space="preserve"> buddy mobile appli</w:t>
      </w:r>
      <w:r w:rsidR="00E21DBE">
        <w:rPr>
          <w:rFonts w:cstheme="minorHAnsi"/>
        </w:rPr>
        <w:t>cation</w:t>
      </w:r>
      <w:r w:rsidR="00CC7913">
        <w:rPr>
          <w:rFonts w:cstheme="minorHAnsi"/>
        </w:rPr>
        <w:t xml:space="preserve">. </w:t>
      </w:r>
      <w:r w:rsidR="002D5986">
        <w:rPr>
          <w:rFonts w:cstheme="minorHAnsi"/>
        </w:rPr>
        <w:t xml:space="preserve">The </w:t>
      </w:r>
      <w:r w:rsidR="002D5986" w:rsidRPr="00F369C8">
        <w:rPr>
          <w:rFonts w:cstheme="minorHAnsi"/>
        </w:rPr>
        <w:t>aim is to create an android mobile based application that would help people with disabilities to overcome their solitude and to interact with peers or buddies without much difficulty using a social online platform.</w:t>
      </w:r>
      <w:r w:rsidR="00B96F69">
        <w:rPr>
          <w:rFonts w:cstheme="minorHAnsi"/>
        </w:rPr>
        <w:t xml:space="preserve"> This project will consist of </w:t>
      </w:r>
      <w:r w:rsidR="006E4747">
        <w:rPr>
          <w:rFonts w:cstheme="minorHAnsi"/>
        </w:rPr>
        <w:t>an Android Application</w:t>
      </w:r>
      <w:r w:rsidR="002B430E">
        <w:rPr>
          <w:rFonts w:cstheme="minorHAnsi"/>
        </w:rPr>
        <w:t>, a Firebase Database</w:t>
      </w:r>
      <w:r w:rsidR="008B2A92">
        <w:rPr>
          <w:rFonts w:cstheme="minorHAnsi"/>
        </w:rPr>
        <w:t xml:space="preserve">, </w:t>
      </w:r>
      <w:r w:rsidR="005B0EB0">
        <w:rPr>
          <w:rFonts w:cstheme="minorHAnsi"/>
        </w:rPr>
        <w:t xml:space="preserve">a </w:t>
      </w:r>
      <w:r w:rsidR="005F3F7A">
        <w:rPr>
          <w:rFonts w:cstheme="minorHAnsi"/>
        </w:rPr>
        <w:t>C</w:t>
      </w:r>
      <w:r w:rsidR="005B0EB0">
        <w:rPr>
          <w:rFonts w:cstheme="minorHAnsi"/>
        </w:rPr>
        <w:t xml:space="preserve">hat </w:t>
      </w:r>
      <w:r w:rsidR="00017936">
        <w:rPr>
          <w:rFonts w:cstheme="minorHAnsi"/>
        </w:rPr>
        <w:t>Service,</w:t>
      </w:r>
      <w:r w:rsidR="009C1602">
        <w:rPr>
          <w:rFonts w:cstheme="minorHAnsi"/>
        </w:rPr>
        <w:t xml:space="preserve"> and</w:t>
      </w:r>
      <w:r w:rsidR="000C2E5E">
        <w:rPr>
          <w:rFonts w:cstheme="minorHAnsi"/>
        </w:rPr>
        <w:t xml:space="preserve"> </w:t>
      </w:r>
      <w:r w:rsidR="00DE52FA">
        <w:rPr>
          <w:rFonts w:cstheme="minorHAnsi"/>
        </w:rPr>
        <w:t xml:space="preserve">a </w:t>
      </w:r>
      <w:r w:rsidR="00922E5F">
        <w:rPr>
          <w:rFonts w:cstheme="minorHAnsi"/>
        </w:rPr>
        <w:t>Geo-Location Service</w:t>
      </w:r>
      <w:r w:rsidR="00A81F6F">
        <w:rPr>
          <w:rFonts w:cstheme="minorHAnsi"/>
        </w:rPr>
        <w:t xml:space="preserve">, while including accessibility features to cater for various </w:t>
      </w:r>
      <w:r w:rsidR="005A3ACA">
        <w:rPr>
          <w:rFonts w:cstheme="minorHAnsi"/>
        </w:rPr>
        <w:t xml:space="preserve">(visual, hearing, </w:t>
      </w:r>
      <w:r w:rsidR="00F77DDE">
        <w:rPr>
          <w:rFonts w:cstheme="minorHAnsi"/>
        </w:rPr>
        <w:t>etc.</w:t>
      </w:r>
      <w:r w:rsidR="005A3ACA">
        <w:rPr>
          <w:rFonts w:cstheme="minorHAnsi"/>
        </w:rPr>
        <w:t xml:space="preserve">) </w:t>
      </w:r>
      <w:r w:rsidR="00A81F6F">
        <w:rPr>
          <w:rFonts w:cstheme="minorHAnsi"/>
        </w:rPr>
        <w:t>impairments</w:t>
      </w:r>
      <w:r w:rsidR="003D61FF">
        <w:rPr>
          <w:rFonts w:cstheme="minorHAnsi"/>
        </w:rPr>
        <w:t xml:space="preserve">. </w:t>
      </w:r>
      <w:r w:rsidR="00623519">
        <w:rPr>
          <w:rFonts w:cstheme="minorHAnsi"/>
        </w:rPr>
        <w:t xml:space="preserve">As </w:t>
      </w:r>
      <w:r w:rsidR="00FB0D87">
        <w:rPr>
          <w:rFonts w:cstheme="minorHAnsi"/>
        </w:rPr>
        <w:t xml:space="preserve">a </w:t>
      </w:r>
      <w:r w:rsidR="008F668D">
        <w:rPr>
          <w:rFonts w:cstheme="minorHAnsi"/>
        </w:rPr>
        <w:t xml:space="preserve">huge issue </w:t>
      </w:r>
      <w:r w:rsidR="00017936">
        <w:rPr>
          <w:rFonts w:cstheme="minorHAnsi"/>
        </w:rPr>
        <w:t xml:space="preserve">among people with disabilities is social </w:t>
      </w:r>
      <w:r w:rsidR="00172171">
        <w:rPr>
          <w:rFonts w:cstheme="minorHAnsi"/>
        </w:rPr>
        <w:t>loneliness</w:t>
      </w:r>
      <w:r w:rsidR="00017936">
        <w:rPr>
          <w:rFonts w:cstheme="minorHAnsi"/>
        </w:rPr>
        <w:t xml:space="preserve"> and </w:t>
      </w:r>
      <w:r w:rsidR="007866DB">
        <w:rPr>
          <w:rFonts w:cstheme="minorHAnsi"/>
        </w:rPr>
        <w:t>solitude</w:t>
      </w:r>
      <w:r w:rsidR="001F461D">
        <w:rPr>
          <w:rFonts w:cstheme="minorHAnsi"/>
        </w:rPr>
        <w:t xml:space="preserve">. The app will be able to buddy a person(s) with disabilities and </w:t>
      </w:r>
      <w:r w:rsidR="00D9233E">
        <w:rPr>
          <w:rFonts w:cstheme="minorHAnsi"/>
        </w:rPr>
        <w:t>a person(s) without disability</w:t>
      </w:r>
      <w:r w:rsidR="006614D2">
        <w:rPr>
          <w:rFonts w:cstheme="minorHAnsi"/>
        </w:rPr>
        <w:t xml:space="preserve"> together</w:t>
      </w:r>
      <w:r w:rsidR="00D9233E">
        <w:rPr>
          <w:rFonts w:cstheme="minorHAnsi"/>
        </w:rPr>
        <w:t xml:space="preserve"> which will allow them to communicate via the </w:t>
      </w:r>
      <w:r w:rsidR="00332F82">
        <w:rPr>
          <w:rFonts w:cstheme="minorHAnsi"/>
        </w:rPr>
        <w:t>mobile application.</w:t>
      </w:r>
      <w:r w:rsidR="00D9233E">
        <w:rPr>
          <w:rFonts w:cstheme="minorHAnsi"/>
        </w:rPr>
        <w:t xml:space="preserve"> </w:t>
      </w:r>
    </w:p>
    <w:p w14:paraId="0EB2CB32" w14:textId="3E8E31DB" w:rsidR="00AD005F" w:rsidRDefault="008020F1" w:rsidP="00F369C8">
      <w:pPr>
        <w:spacing w:line="360" w:lineRule="auto"/>
        <w:ind w:firstLine="0"/>
        <w:jc w:val="both"/>
        <w:rPr>
          <w:rFonts w:cstheme="minorHAnsi"/>
        </w:rPr>
      </w:pPr>
      <w:r>
        <w:rPr>
          <w:rFonts w:cstheme="minorHAnsi"/>
        </w:rPr>
        <w:t xml:space="preserve"> </w:t>
      </w:r>
    </w:p>
    <w:p w14:paraId="701B7446" w14:textId="64977C20" w:rsidR="00E604AD" w:rsidRDefault="00E604AD" w:rsidP="00F369C8">
      <w:pPr>
        <w:spacing w:line="360" w:lineRule="auto"/>
        <w:ind w:firstLine="0"/>
        <w:jc w:val="both"/>
        <w:rPr>
          <w:rFonts w:cstheme="minorHAnsi"/>
        </w:rPr>
      </w:pPr>
      <w:r>
        <w:rPr>
          <w:rFonts w:cstheme="minorHAnsi"/>
        </w:rPr>
        <w:t xml:space="preserve">The main objectives </w:t>
      </w:r>
      <w:r w:rsidR="00624EC1">
        <w:rPr>
          <w:rFonts w:cstheme="minorHAnsi"/>
        </w:rPr>
        <w:t>of</w:t>
      </w:r>
      <w:r w:rsidR="00272E98">
        <w:rPr>
          <w:rFonts w:cstheme="minorHAnsi"/>
        </w:rPr>
        <w:t xml:space="preserve"> this project </w:t>
      </w:r>
      <w:r w:rsidR="001F18E6">
        <w:rPr>
          <w:rFonts w:cstheme="minorHAnsi"/>
        </w:rPr>
        <w:t>were</w:t>
      </w:r>
      <w:r w:rsidR="00272E98">
        <w:rPr>
          <w:rFonts w:cstheme="minorHAnsi"/>
        </w:rPr>
        <w:t xml:space="preserve"> to develop a system capable of </w:t>
      </w:r>
      <w:r w:rsidR="002F7B3C">
        <w:rPr>
          <w:rFonts w:cstheme="minorHAnsi"/>
        </w:rPr>
        <w:t xml:space="preserve">chat communication </w:t>
      </w:r>
      <w:r w:rsidR="00584407">
        <w:rPr>
          <w:rFonts w:cstheme="minorHAnsi"/>
        </w:rPr>
        <w:t>and that has the ability</w:t>
      </w:r>
      <w:r w:rsidR="00DF7684">
        <w:rPr>
          <w:rFonts w:cstheme="minorHAnsi"/>
        </w:rPr>
        <w:t xml:space="preserve"> of pairing </w:t>
      </w:r>
      <w:r w:rsidR="0038692C">
        <w:rPr>
          <w:rFonts w:cstheme="minorHAnsi"/>
        </w:rPr>
        <w:t xml:space="preserve">parties of people with and without disability </w:t>
      </w:r>
      <w:r w:rsidR="00497255">
        <w:rPr>
          <w:rFonts w:cstheme="minorHAnsi"/>
        </w:rPr>
        <w:t>together using Geo-Location Services</w:t>
      </w:r>
      <w:r w:rsidR="00D544A0">
        <w:rPr>
          <w:rFonts w:cstheme="minorHAnsi"/>
        </w:rPr>
        <w:t xml:space="preserve">, while </w:t>
      </w:r>
      <w:r w:rsidR="001C2DFB">
        <w:rPr>
          <w:rFonts w:cstheme="minorHAnsi"/>
        </w:rPr>
        <w:t>helping people with disability overcome the loneliness and solitude</w:t>
      </w:r>
      <w:r w:rsidR="00FE39D5">
        <w:rPr>
          <w:rFonts w:cstheme="minorHAnsi"/>
        </w:rPr>
        <w:t xml:space="preserve">. While working on this </w:t>
      </w:r>
      <w:r w:rsidR="00F16D99">
        <w:rPr>
          <w:rFonts w:cstheme="minorHAnsi"/>
        </w:rPr>
        <w:t xml:space="preserve">Project, it gave the author </w:t>
      </w:r>
      <w:r w:rsidR="00DA617C">
        <w:rPr>
          <w:rFonts w:cstheme="minorHAnsi"/>
        </w:rPr>
        <w:t>the opportunity</w:t>
      </w:r>
      <w:r w:rsidR="008F5BB3">
        <w:rPr>
          <w:rFonts w:cstheme="minorHAnsi"/>
        </w:rPr>
        <w:t xml:space="preserve"> to experience </w:t>
      </w:r>
      <w:r w:rsidR="00912663">
        <w:rPr>
          <w:rFonts w:cstheme="minorHAnsi"/>
        </w:rPr>
        <w:t xml:space="preserve">new technologies </w:t>
      </w:r>
      <w:r w:rsidR="00634848">
        <w:rPr>
          <w:rFonts w:cstheme="minorHAnsi"/>
        </w:rPr>
        <w:t xml:space="preserve">that he had not worked </w:t>
      </w:r>
      <w:r w:rsidR="00DC3B3C">
        <w:rPr>
          <w:rFonts w:cstheme="minorHAnsi"/>
        </w:rPr>
        <w:t xml:space="preserve">with before such as </w:t>
      </w:r>
      <w:r w:rsidR="0071438C">
        <w:rPr>
          <w:rFonts w:cstheme="minorHAnsi"/>
        </w:rPr>
        <w:t>Android Studio</w:t>
      </w:r>
      <w:r w:rsidR="00C767B2">
        <w:rPr>
          <w:rFonts w:cstheme="minorHAnsi"/>
        </w:rPr>
        <w:t>.</w:t>
      </w:r>
      <w:r w:rsidR="00634848">
        <w:rPr>
          <w:rFonts w:cstheme="minorHAnsi"/>
        </w:rPr>
        <w:t xml:space="preserve"> </w:t>
      </w:r>
    </w:p>
    <w:p w14:paraId="6A38C67D" w14:textId="1F238CFE" w:rsidR="00AE0CF8" w:rsidRDefault="00AE0CF8" w:rsidP="00F369C8">
      <w:pPr>
        <w:spacing w:line="360" w:lineRule="auto"/>
        <w:ind w:firstLine="0"/>
        <w:jc w:val="both"/>
        <w:rPr>
          <w:rFonts w:cstheme="minorHAnsi"/>
        </w:rPr>
      </w:pPr>
    </w:p>
    <w:p w14:paraId="2D1E9FE9" w14:textId="77777777" w:rsidR="00AE0CF8" w:rsidRPr="00F369C8" w:rsidRDefault="00AE0CF8" w:rsidP="00AE0CF8">
      <w:pPr>
        <w:spacing w:line="360" w:lineRule="auto"/>
        <w:ind w:firstLine="0"/>
        <w:jc w:val="both"/>
        <w:rPr>
          <w:rFonts w:cstheme="minorHAnsi"/>
        </w:rPr>
      </w:pPr>
      <w:r w:rsidRPr="00F369C8">
        <w:rPr>
          <w:rFonts w:cstheme="minorHAnsi"/>
        </w:rPr>
        <w:t xml:space="preserve">The main </w:t>
      </w:r>
      <w:r>
        <w:rPr>
          <w:rFonts w:cstheme="minorHAnsi"/>
        </w:rPr>
        <w:t xml:space="preserve">functional </w:t>
      </w:r>
      <w:r w:rsidRPr="00F369C8">
        <w:rPr>
          <w:rFonts w:cstheme="minorHAnsi"/>
        </w:rPr>
        <w:t>objectives of this project are as follows:</w:t>
      </w:r>
    </w:p>
    <w:p w14:paraId="0AE98637" w14:textId="1B6E8948" w:rsidR="00AE0CF8" w:rsidRPr="00F369C8" w:rsidRDefault="00AE0CF8" w:rsidP="00AE0CF8">
      <w:pPr>
        <w:pStyle w:val="ListParagraph"/>
        <w:numPr>
          <w:ilvl w:val="0"/>
          <w:numId w:val="21"/>
        </w:numPr>
        <w:spacing w:line="360" w:lineRule="auto"/>
        <w:jc w:val="both"/>
        <w:rPr>
          <w:rFonts w:cstheme="minorHAnsi"/>
        </w:rPr>
      </w:pPr>
      <w:r w:rsidRPr="00F369C8">
        <w:rPr>
          <w:rFonts w:cstheme="minorHAnsi"/>
        </w:rPr>
        <w:t xml:space="preserve">People with disability </w:t>
      </w:r>
      <w:r w:rsidR="00725F28">
        <w:rPr>
          <w:rFonts w:cstheme="minorHAnsi"/>
        </w:rPr>
        <w:t>would be able to</w:t>
      </w:r>
      <w:r w:rsidRPr="00F369C8">
        <w:rPr>
          <w:rFonts w:cstheme="minorHAnsi"/>
        </w:rPr>
        <w:t xml:space="preserve"> register and request for a buddy</w:t>
      </w:r>
    </w:p>
    <w:p w14:paraId="3BCE93EB" w14:textId="740AAA1E" w:rsidR="00AE0CF8" w:rsidRPr="00F369C8" w:rsidRDefault="00AE0CF8" w:rsidP="00AE0CF8">
      <w:pPr>
        <w:pStyle w:val="ListParagraph"/>
        <w:numPr>
          <w:ilvl w:val="0"/>
          <w:numId w:val="21"/>
        </w:numPr>
        <w:spacing w:line="360" w:lineRule="auto"/>
        <w:jc w:val="both"/>
        <w:rPr>
          <w:rFonts w:cstheme="minorHAnsi"/>
        </w:rPr>
      </w:pPr>
      <w:r w:rsidRPr="00F369C8">
        <w:rPr>
          <w:rFonts w:cstheme="minorHAnsi"/>
        </w:rPr>
        <w:t xml:space="preserve">People without disability </w:t>
      </w:r>
      <w:r w:rsidR="00725F28">
        <w:rPr>
          <w:rFonts w:cstheme="minorHAnsi"/>
        </w:rPr>
        <w:t>would be able to</w:t>
      </w:r>
      <w:r w:rsidRPr="00F369C8">
        <w:rPr>
          <w:rFonts w:cstheme="minorHAnsi"/>
        </w:rPr>
        <w:t xml:space="preserve"> register and offer to be a buddy</w:t>
      </w:r>
    </w:p>
    <w:p w14:paraId="7F0D7117" w14:textId="7E42266C" w:rsidR="00AE0CF8" w:rsidRPr="00F369C8" w:rsidRDefault="00AE0CF8" w:rsidP="00AE0CF8">
      <w:pPr>
        <w:pStyle w:val="ListParagraph"/>
        <w:numPr>
          <w:ilvl w:val="0"/>
          <w:numId w:val="21"/>
        </w:numPr>
        <w:spacing w:line="360" w:lineRule="auto"/>
        <w:jc w:val="both"/>
        <w:rPr>
          <w:rFonts w:cstheme="minorHAnsi"/>
        </w:rPr>
      </w:pPr>
      <w:r w:rsidRPr="00F369C8">
        <w:rPr>
          <w:rFonts w:cstheme="minorHAnsi"/>
        </w:rPr>
        <w:t xml:space="preserve">Both parties </w:t>
      </w:r>
      <w:r w:rsidR="00F009F4">
        <w:rPr>
          <w:rFonts w:cstheme="minorHAnsi"/>
        </w:rPr>
        <w:t>would be able to</w:t>
      </w:r>
      <w:r w:rsidRPr="00F369C8">
        <w:rPr>
          <w:rFonts w:cstheme="minorHAnsi"/>
        </w:rPr>
        <w:t xml:space="preserve"> create their diary for availability</w:t>
      </w:r>
    </w:p>
    <w:p w14:paraId="41B86D93" w14:textId="240FF67A" w:rsidR="00AE0CF8" w:rsidRPr="00F369C8" w:rsidRDefault="00AE0CF8" w:rsidP="00AE0CF8">
      <w:pPr>
        <w:pStyle w:val="ListParagraph"/>
        <w:numPr>
          <w:ilvl w:val="0"/>
          <w:numId w:val="21"/>
        </w:numPr>
        <w:spacing w:line="360" w:lineRule="auto"/>
        <w:jc w:val="both"/>
        <w:rPr>
          <w:rFonts w:cstheme="minorHAnsi"/>
        </w:rPr>
      </w:pPr>
      <w:r w:rsidRPr="00F369C8">
        <w:rPr>
          <w:rFonts w:cstheme="minorHAnsi"/>
        </w:rPr>
        <w:t xml:space="preserve">Both parties </w:t>
      </w:r>
      <w:r w:rsidR="00C2291D">
        <w:rPr>
          <w:rFonts w:cstheme="minorHAnsi"/>
        </w:rPr>
        <w:t>would be able to</w:t>
      </w:r>
      <w:r w:rsidRPr="00F369C8">
        <w:rPr>
          <w:rFonts w:cstheme="minorHAnsi"/>
        </w:rPr>
        <w:t xml:space="preserve"> </w:t>
      </w:r>
      <w:r w:rsidR="009034D6">
        <w:rPr>
          <w:rFonts w:cstheme="minorHAnsi"/>
        </w:rPr>
        <w:t>go to the help page which</w:t>
      </w:r>
      <w:r w:rsidR="00944A2D">
        <w:rPr>
          <w:rFonts w:cstheme="minorHAnsi"/>
        </w:rPr>
        <w:t xml:space="preserve"> would answer Frequently Asked Questions</w:t>
      </w:r>
    </w:p>
    <w:p w14:paraId="40C46F5D" w14:textId="77777777" w:rsidR="00102095" w:rsidRDefault="00AE0CF8" w:rsidP="004009F0">
      <w:pPr>
        <w:pStyle w:val="ListParagraph"/>
        <w:numPr>
          <w:ilvl w:val="0"/>
          <w:numId w:val="21"/>
        </w:numPr>
        <w:spacing w:line="360" w:lineRule="auto"/>
        <w:jc w:val="both"/>
        <w:rPr>
          <w:rFonts w:cstheme="minorHAnsi"/>
        </w:rPr>
      </w:pPr>
      <w:r w:rsidRPr="00102095">
        <w:rPr>
          <w:rFonts w:cstheme="minorHAnsi"/>
        </w:rPr>
        <w:t>The app would contain accessibility features to cater for people with all types of disability (Hearing, Visual, Speec</w:t>
      </w:r>
      <w:r w:rsidR="00EA22A2" w:rsidRPr="00102095">
        <w:rPr>
          <w:rFonts w:cstheme="minorHAnsi"/>
        </w:rPr>
        <w:t>h</w:t>
      </w:r>
      <w:r w:rsidRPr="00102095">
        <w:rPr>
          <w:rFonts w:cstheme="minorHAnsi"/>
        </w:rPr>
        <w:t>)</w:t>
      </w:r>
      <w:r w:rsidR="00EA22A2" w:rsidRPr="00102095">
        <w:rPr>
          <w:rFonts w:cstheme="minorHAnsi"/>
        </w:rPr>
        <w:t xml:space="preserve"> Impairments</w:t>
      </w:r>
    </w:p>
    <w:p w14:paraId="3A8DE143" w14:textId="08D51F29" w:rsidR="00AE0CF8" w:rsidRPr="00102095" w:rsidRDefault="00AE0CF8" w:rsidP="004009F0">
      <w:pPr>
        <w:pStyle w:val="ListParagraph"/>
        <w:numPr>
          <w:ilvl w:val="0"/>
          <w:numId w:val="21"/>
        </w:numPr>
        <w:spacing w:line="360" w:lineRule="auto"/>
        <w:jc w:val="both"/>
        <w:rPr>
          <w:rFonts w:cstheme="minorHAnsi"/>
        </w:rPr>
      </w:pPr>
      <w:r w:rsidRPr="00102095">
        <w:rPr>
          <w:rFonts w:cstheme="minorHAnsi"/>
        </w:rPr>
        <w:t xml:space="preserve">The app </w:t>
      </w:r>
      <w:r w:rsidR="00E16A5A">
        <w:rPr>
          <w:rFonts w:cstheme="minorHAnsi"/>
        </w:rPr>
        <w:t>would be able to</w:t>
      </w:r>
      <w:r w:rsidRPr="00102095">
        <w:rPr>
          <w:rFonts w:cstheme="minorHAnsi"/>
        </w:rPr>
        <w:t xml:space="preserve"> </w:t>
      </w:r>
      <w:r w:rsidR="005D324E" w:rsidRPr="00102095">
        <w:rPr>
          <w:rFonts w:cstheme="minorHAnsi"/>
        </w:rPr>
        <w:t>identify</w:t>
      </w:r>
      <w:r w:rsidRPr="00102095">
        <w:rPr>
          <w:rFonts w:cstheme="minorHAnsi"/>
        </w:rPr>
        <w:t xml:space="preserve"> the location </w:t>
      </w:r>
      <w:r w:rsidR="00EB219A" w:rsidRPr="00102095">
        <w:rPr>
          <w:rFonts w:cstheme="minorHAnsi"/>
        </w:rPr>
        <w:t>of users</w:t>
      </w:r>
      <w:r w:rsidR="007A3ABE" w:rsidRPr="00102095">
        <w:rPr>
          <w:rFonts w:cstheme="minorHAnsi"/>
        </w:rPr>
        <w:t xml:space="preserve"> </w:t>
      </w:r>
      <w:r w:rsidRPr="00102095">
        <w:rPr>
          <w:rFonts w:cstheme="minorHAnsi"/>
        </w:rPr>
        <w:t>using geo location services</w:t>
      </w:r>
      <w:r w:rsidR="00A4502F" w:rsidRPr="00102095">
        <w:rPr>
          <w:rFonts w:cstheme="minorHAnsi"/>
        </w:rPr>
        <w:t xml:space="preserve"> which </w:t>
      </w:r>
      <w:r w:rsidR="00DA2356" w:rsidRPr="00102095">
        <w:rPr>
          <w:rFonts w:cstheme="minorHAnsi"/>
        </w:rPr>
        <w:t>allows</w:t>
      </w:r>
      <w:r w:rsidR="00A4502F" w:rsidRPr="00102095">
        <w:rPr>
          <w:rFonts w:cstheme="minorHAnsi"/>
        </w:rPr>
        <w:t xml:space="preserve"> users to </w:t>
      </w:r>
      <w:r w:rsidR="000A12E6" w:rsidRPr="00102095">
        <w:rPr>
          <w:rFonts w:cstheme="minorHAnsi"/>
        </w:rPr>
        <w:t>find the buddies closest to them</w:t>
      </w:r>
      <w:r w:rsidR="00360618" w:rsidRPr="00102095">
        <w:rPr>
          <w:rFonts w:cstheme="minorHAnsi"/>
        </w:rPr>
        <w:t xml:space="preserve"> on a map</w:t>
      </w:r>
    </w:p>
    <w:p w14:paraId="71296316" w14:textId="29DD5F33" w:rsidR="00AE0CF8" w:rsidRPr="00F369C8" w:rsidRDefault="00AE0CF8" w:rsidP="00AE0CF8">
      <w:pPr>
        <w:pStyle w:val="ListParagraph"/>
        <w:numPr>
          <w:ilvl w:val="0"/>
          <w:numId w:val="21"/>
        </w:numPr>
        <w:spacing w:line="360" w:lineRule="auto"/>
        <w:jc w:val="both"/>
        <w:rPr>
          <w:rFonts w:cstheme="minorHAnsi"/>
        </w:rPr>
      </w:pPr>
      <w:r w:rsidRPr="00F369C8">
        <w:rPr>
          <w:rFonts w:cstheme="minorHAnsi"/>
        </w:rPr>
        <w:t xml:space="preserve">The app </w:t>
      </w:r>
      <w:r w:rsidR="000D1560">
        <w:rPr>
          <w:rFonts w:cstheme="minorHAnsi"/>
        </w:rPr>
        <w:t xml:space="preserve">would </w:t>
      </w:r>
      <w:r w:rsidRPr="00F369C8">
        <w:rPr>
          <w:rFonts w:cstheme="minorHAnsi"/>
        </w:rPr>
        <w:t xml:space="preserve">contain a chat area to communicate to </w:t>
      </w:r>
      <w:r w:rsidR="00DB305D">
        <w:rPr>
          <w:rFonts w:cstheme="minorHAnsi"/>
        </w:rPr>
        <w:t>different</w:t>
      </w:r>
      <w:r w:rsidRPr="00F369C8">
        <w:rPr>
          <w:rFonts w:cstheme="minorHAnsi"/>
        </w:rPr>
        <w:t xml:space="preserve"> </w:t>
      </w:r>
      <w:r w:rsidR="00D943E6">
        <w:rPr>
          <w:rFonts w:cstheme="minorHAnsi"/>
        </w:rPr>
        <w:t>users</w:t>
      </w:r>
      <w:r w:rsidRPr="00F369C8">
        <w:rPr>
          <w:rFonts w:cstheme="minorHAnsi"/>
        </w:rPr>
        <w:t xml:space="preserve"> via text</w:t>
      </w:r>
      <w:r w:rsidR="009314D8">
        <w:rPr>
          <w:rFonts w:cstheme="minorHAnsi"/>
        </w:rPr>
        <w:t xml:space="preserve"> or </w:t>
      </w:r>
      <w:r w:rsidRPr="00F369C8">
        <w:rPr>
          <w:rFonts w:cstheme="minorHAnsi"/>
        </w:rPr>
        <w:t>call</w:t>
      </w:r>
    </w:p>
    <w:p w14:paraId="555B1A01" w14:textId="42626F42" w:rsidR="00EB0F59" w:rsidRDefault="00F20DB1" w:rsidP="00EB0F59">
      <w:pPr>
        <w:pStyle w:val="ListParagraph"/>
        <w:numPr>
          <w:ilvl w:val="0"/>
          <w:numId w:val="21"/>
        </w:numPr>
        <w:spacing w:line="360" w:lineRule="auto"/>
        <w:jc w:val="both"/>
        <w:rPr>
          <w:rFonts w:cstheme="minorHAnsi"/>
        </w:rPr>
      </w:pPr>
      <w:r>
        <w:rPr>
          <w:rFonts w:cstheme="minorHAnsi"/>
        </w:rPr>
        <w:t>The app would</w:t>
      </w:r>
      <w:r w:rsidR="00AE0CF8" w:rsidRPr="00F369C8">
        <w:rPr>
          <w:rFonts w:cstheme="minorHAnsi"/>
        </w:rPr>
        <w:t xml:space="preserve"> feature an online booking system </w:t>
      </w:r>
      <w:r w:rsidR="00FE45AB">
        <w:rPr>
          <w:rFonts w:cstheme="minorHAnsi"/>
        </w:rPr>
        <w:t xml:space="preserve">via chat </w:t>
      </w:r>
      <w:r w:rsidR="00AE0CF8" w:rsidRPr="00F369C8">
        <w:rPr>
          <w:rFonts w:cstheme="minorHAnsi"/>
        </w:rPr>
        <w:t>to meet up</w:t>
      </w:r>
      <w:r w:rsidR="009314D8">
        <w:rPr>
          <w:rFonts w:cstheme="minorHAnsi"/>
        </w:rPr>
        <w:t xml:space="preserve"> and socialize</w:t>
      </w:r>
      <w:r w:rsidR="00811925">
        <w:rPr>
          <w:rFonts w:cstheme="minorHAnsi"/>
        </w:rPr>
        <w:t xml:space="preserve"> between users</w:t>
      </w:r>
    </w:p>
    <w:p w14:paraId="07082517" w14:textId="73D05FB7" w:rsidR="00161F04" w:rsidRDefault="00AE0CF8" w:rsidP="00EB0F59">
      <w:pPr>
        <w:pStyle w:val="ListParagraph"/>
        <w:numPr>
          <w:ilvl w:val="0"/>
          <w:numId w:val="21"/>
        </w:numPr>
        <w:spacing w:line="360" w:lineRule="auto"/>
        <w:jc w:val="both"/>
        <w:rPr>
          <w:rFonts w:cstheme="minorHAnsi"/>
        </w:rPr>
      </w:pPr>
      <w:r w:rsidRPr="00EB0F59">
        <w:rPr>
          <w:rFonts w:cstheme="minorHAnsi"/>
        </w:rPr>
        <w:lastRenderedPageBreak/>
        <w:t xml:space="preserve">The app </w:t>
      </w:r>
      <w:r w:rsidR="00563E38">
        <w:rPr>
          <w:rFonts w:cstheme="minorHAnsi"/>
        </w:rPr>
        <w:t>would be able to</w:t>
      </w:r>
      <w:r w:rsidRPr="00EB0F59">
        <w:rPr>
          <w:rFonts w:cstheme="minorHAnsi"/>
        </w:rPr>
        <w:t xml:space="preserve"> also provide an emergency bay that directly links to the local country's emergency service </w:t>
      </w:r>
    </w:p>
    <w:p w14:paraId="5CA672E7" w14:textId="77777777" w:rsidR="009233B1" w:rsidRPr="009233B1" w:rsidRDefault="009233B1" w:rsidP="009233B1">
      <w:pPr>
        <w:spacing w:line="360" w:lineRule="auto"/>
        <w:ind w:left="360" w:firstLine="0"/>
        <w:jc w:val="both"/>
        <w:rPr>
          <w:rFonts w:cstheme="minorHAnsi"/>
        </w:rPr>
      </w:pPr>
    </w:p>
    <w:p w14:paraId="035876A1" w14:textId="4A3352A0" w:rsidR="003375F1" w:rsidRDefault="003375F1" w:rsidP="00F369C8">
      <w:pPr>
        <w:spacing w:line="360" w:lineRule="auto"/>
        <w:ind w:firstLine="0"/>
        <w:jc w:val="both"/>
        <w:rPr>
          <w:rFonts w:cstheme="minorHAnsi"/>
        </w:rPr>
      </w:pPr>
      <w:r>
        <w:rPr>
          <w:rFonts w:cstheme="minorHAnsi"/>
        </w:rPr>
        <w:t xml:space="preserve">The Authors reasoning for picking </w:t>
      </w:r>
      <w:r w:rsidR="001B6CAB">
        <w:rPr>
          <w:rFonts w:cstheme="minorHAnsi"/>
        </w:rPr>
        <w:t xml:space="preserve">a project </w:t>
      </w:r>
      <w:r w:rsidR="00826E09">
        <w:rPr>
          <w:rFonts w:cstheme="minorHAnsi"/>
        </w:rPr>
        <w:t xml:space="preserve">such as this one, is </w:t>
      </w:r>
      <w:r w:rsidR="00A9692F">
        <w:rPr>
          <w:rFonts w:cstheme="minorHAnsi"/>
        </w:rPr>
        <w:t>since</w:t>
      </w:r>
      <w:r w:rsidR="007319AA">
        <w:rPr>
          <w:rFonts w:cstheme="minorHAnsi"/>
        </w:rPr>
        <w:t xml:space="preserve"> </w:t>
      </w:r>
      <w:r w:rsidR="00853F4C">
        <w:rPr>
          <w:rFonts w:cstheme="minorHAnsi"/>
        </w:rPr>
        <w:t xml:space="preserve">his parents were </w:t>
      </w:r>
      <w:r w:rsidR="00D51FED">
        <w:rPr>
          <w:rFonts w:cstheme="minorHAnsi"/>
        </w:rPr>
        <w:t xml:space="preserve">former </w:t>
      </w:r>
      <w:r w:rsidR="00853F4C">
        <w:rPr>
          <w:rFonts w:cstheme="minorHAnsi"/>
        </w:rPr>
        <w:t>health professionals</w:t>
      </w:r>
      <w:r w:rsidR="00307F75">
        <w:rPr>
          <w:rFonts w:cstheme="minorHAnsi"/>
        </w:rPr>
        <w:t xml:space="preserve"> working in the area </w:t>
      </w:r>
      <w:r w:rsidR="00A76807">
        <w:rPr>
          <w:rFonts w:cstheme="minorHAnsi"/>
        </w:rPr>
        <w:t>of helping people with disabilities</w:t>
      </w:r>
      <w:r w:rsidR="00A9692F">
        <w:rPr>
          <w:rFonts w:cstheme="minorHAnsi"/>
        </w:rPr>
        <w:t>. The</w:t>
      </w:r>
      <w:r w:rsidR="00621D06">
        <w:rPr>
          <w:rFonts w:cstheme="minorHAnsi"/>
        </w:rPr>
        <w:t xml:space="preserve">y would always consider </w:t>
      </w:r>
      <w:r w:rsidR="00AB570F">
        <w:rPr>
          <w:rFonts w:cstheme="minorHAnsi"/>
        </w:rPr>
        <w:t xml:space="preserve">the idea </w:t>
      </w:r>
      <w:r w:rsidR="00C43245">
        <w:rPr>
          <w:rFonts w:cstheme="minorHAnsi"/>
        </w:rPr>
        <w:t xml:space="preserve">of creating </w:t>
      </w:r>
      <w:r w:rsidR="00AB570F">
        <w:rPr>
          <w:rFonts w:cstheme="minorHAnsi"/>
        </w:rPr>
        <w:t xml:space="preserve">a buddy </w:t>
      </w:r>
      <w:r w:rsidR="00725384">
        <w:rPr>
          <w:rFonts w:cstheme="minorHAnsi"/>
        </w:rPr>
        <w:t>program</w:t>
      </w:r>
      <w:r w:rsidR="00AB570F">
        <w:rPr>
          <w:rFonts w:cstheme="minorHAnsi"/>
        </w:rPr>
        <w:t xml:space="preserve"> that could easily be accessible and </w:t>
      </w:r>
      <w:r w:rsidR="00060001">
        <w:rPr>
          <w:rFonts w:cstheme="minorHAnsi"/>
        </w:rPr>
        <w:t>efficient</w:t>
      </w:r>
      <w:r w:rsidR="00382BAF">
        <w:rPr>
          <w:rFonts w:cstheme="minorHAnsi"/>
        </w:rPr>
        <w:t xml:space="preserve"> for its users</w:t>
      </w:r>
      <w:r w:rsidR="00930C34">
        <w:rPr>
          <w:rFonts w:cstheme="minorHAnsi"/>
        </w:rPr>
        <w:t xml:space="preserve">. </w:t>
      </w:r>
      <w:r w:rsidR="00B405FA">
        <w:rPr>
          <w:rFonts w:cstheme="minorHAnsi"/>
        </w:rPr>
        <w:t xml:space="preserve">The Author is developing this application </w:t>
      </w:r>
      <w:r w:rsidR="00756464">
        <w:rPr>
          <w:rFonts w:cstheme="minorHAnsi"/>
        </w:rPr>
        <w:t xml:space="preserve">to </w:t>
      </w:r>
      <w:r w:rsidR="00F5047A">
        <w:rPr>
          <w:rFonts w:cstheme="minorHAnsi"/>
        </w:rPr>
        <w:t xml:space="preserve">help decrease the problem of social </w:t>
      </w:r>
      <w:r w:rsidR="00475EA5">
        <w:rPr>
          <w:rFonts w:cstheme="minorHAnsi"/>
        </w:rPr>
        <w:t>loneliness</w:t>
      </w:r>
      <w:r w:rsidR="00F5047A">
        <w:rPr>
          <w:rFonts w:cstheme="minorHAnsi"/>
        </w:rPr>
        <w:t xml:space="preserve"> and exclusion </w:t>
      </w:r>
      <w:r w:rsidR="00475EA5">
        <w:rPr>
          <w:rFonts w:cstheme="minorHAnsi"/>
        </w:rPr>
        <w:t>among people with disabilities.</w:t>
      </w:r>
    </w:p>
    <w:p w14:paraId="3EFC01FE" w14:textId="64E54995" w:rsidR="006F33C5" w:rsidRDefault="006F33C5" w:rsidP="00F369C8">
      <w:pPr>
        <w:spacing w:line="360" w:lineRule="auto"/>
        <w:ind w:firstLine="0"/>
        <w:jc w:val="both"/>
        <w:rPr>
          <w:rFonts w:cstheme="minorHAnsi"/>
        </w:rPr>
      </w:pPr>
    </w:p>
    <w:p w14:paraId="7BEE6E98" w14:textId="4420C09E" w:rsidR="007575BF" w:rsidRDefault="006F33C5" w:rsidP="00F369C8">
      <w:pPr>
        <w:spacing w:line="360" w:lineRule="auto"/>
        <w:ind w:firstLine="0"/>
        <w:jc w:val="both"/>
        <w:rPr>
          <w:rFonts w:cstheme="minorHAnsi"/>
        </w:rPr>
      </w:pPr>
      <w:r>
        <w:rPr>
          <w:rFonts w:cstheme="minorHAnsi"/>
        </w:rPr>
        <w:t xml:space="preserve">This project involved </w:t>
      </w:r>
      <w:r w:rsidR="008E56B9">
        <w:rPr>
          <w:rFonts w:cstheme="minorHAnsi"/>
        </w:rPr>
        <w:t>researching</w:t>
      </w:r>
      <w:r w:rsidR="00401027">
        <w:rPr>
          <w:rFonts w:cstheme="minorHAnsi"/>
        </w:rPr>
        <w:t xml:space="preserve"> the topics of </w:t>
      </w:r>
      <w:r w:rsidR="00B72CC9">
        <w:rPr>
          <w:rFonts w:cstheme="minorHAnsi"/>
        </w:rPr>
        <w:t>Social Isolation</w:t>
      </w:r>
      <w:r w:rsidR="008E56B9">
        <w:rPr>
          <w:rFonts w:cstheme="minorHAnsi"/>
        </w:rPr>
        <w:t xml:space="preserve"> among people with disabilities to </w:t>
      </w:r>
      <w:r w:rsidR="006474BC">
        <w:rPr>
          <w:rFonts w:cstheme="minorHAnsi"/>
        </w:rPr>
        <w:t xml:space="preserve">fully </w:t>
      </w:r>
      <w:r w:rsidR="0012452B">
        <w:rPr>
          <w:rFonts w:cstheme="minorHAnsi"/>
        </w:rPr>
        <w:t>understand</w:t>
      </w:r>
      <w:r w:rsidR="00B94DF7">
        <w:rPr>
          <w:rFonts w:cstheme="minorHAnsi"/>
        </w:rPr>
        <w:t xml:space="preserve"> the area of </w:t>
      </w:r>
      <w:r w:rsidR="00AE10BB">
        <w:rPr>
          <w:rFonts w:cstheme="minorHAnsi"/>
        </w:rPr>
        <w:t>research</w:t>
      </w:r>
      <w:r w:rsidR="00AF1BE1">
        <w:rPr>
          <w:rFonts w:cstheme="minorHAnsi"/>
        </w:rPr>
        <w:t xml:space="preserve">. The </w:t>
      </w:r>
      <w:r w:rsidR="000C225C">
        <w:rPr>
          <w:rFonts w:cstheme="minorHAnsi"/>
        </w:rPr>
        <w:t>A</w:t>
      </w:r>
      <w:r w:rsidR="00AF1BE1">
        <w:rPr>
          <w:rFonts w:cstheme="minorHAnsi"/>
        </w:rPr>
        <w:t xml:space="preserve">uthor </w:t>
      </w:r>
      <w:r w:rsidR="00944713">
        <w:rPr>
          <w:rFonts w:cstheme="minorHAnsi"/>
        </w:rPr>
        <w:t xml:space="preserve">used this knowledge </w:t>
      </w:r>
      <w:r w:rsidR="009710EB">
        <w:rPr>
          <w:rFonts w:cstheme="minorHAnsi"/>
        </w:rPr>
        <w:t xml:space="preserve">to pitch </w:t>
      </w:r>
      <w:r w:rsidR="005A24AE">
        <w:rPr>
          <w:rFonts w:cstheme="minorHAnsi"/>
        </w:rPr>
        <w:t xml:space="preserve">the idea of an Android Application </w:t>
      </w:r>
      <w:r w:rsidR="0065122D">
        <w:rPr>
          <w:rFonts w:cstheme="minorHAnsi"/>
        </w:rPr>
        <w:t>to benefit people with disabilities</w:t>
      </w:r>
      <w:r w:rsidR="001A17B0">
        <w:rPr>
          <w:rFonts w:cstheme="minorHAnsi"/>
        </w:rPr>
        <w:t xml:space="preserve">. This project involved </w:t>
      </w:r>
      <w:r w:rsidR="002B45C1">
        <w:rPr>
          <w:rFonts w:cstheme="minorHAnsi"/>
        </w:rPr>
        <w:t xml:space="preserve">software </w:t>
      </w:r>
      <w:r w:rsidR="00365C01">
        <w:rPr>
          <w:rFonts w:cstheme="minorHAnsi"/>
        </w:rPr>
        <w:t>elements</w:t>
      </w:r>
      <w:r w:rsidR="004E29CA">
        <w:rPr>
          <w:rFonts w:cstheme="minorHAnsi"/>
        </w:rPr>
        <w:t xml:space="preserve"> </w:t>
      </w:r>
      <w:r w:rsidR="00525267">
        <w:rPr>
          <w:rFonts w:cstheme="minorHAnsi"/>
        </w:rPr>
        <w:t>to complete this application</w:t>
      </w:r>
      <w:r w:rsidR="00D50F9C">
        <w:rPr>
          <w:rFonts w:cstheme="minorHAnsi"/>
        </w:rPr>
        <w:t xml:space="preserve">. </w:t>
      </w:r>
      <w:r w:rsidR="00373DD2">
        <w:rPr>
          <w:rFonts w:cstheme="minorHAnsi"/>
        </w:rPr>
        <w:t xml:space="preserve">Over the course of the year the Author </w:t>
      </w:r>
      <w:r w:rsidR="00F5472A">
        <w:rPr>
          <w:rFonts w:cstheme="minorHAnsi"/>
        </w:rPr>
        <w:t>experimented</w:t>
      </w:r>
      <w:r w:rsidR="00373DD2">
        <w:rPr>
          <w:rFonts w:cstheme="minorHAnsi"/>
        </w:rPr>
        <w:t xml:space="preserve"> </w:t>
      </w:r>
      <w:r w:rsidR="002028F9">
        <w:rPr>
          <w:rFonts w:cstheme="minorHAnsi"/>
        </w:rPr>
        <w:t>with different techniques and designs for the project to ensure the Author came out with the best solution for the user.</w:t>
      </w:r>
    </w:p>
    <w:p w14:paraId="760E8629" w14:textId="77777777" w:rsidR="007575BF" w:rsidRPr="00F369C8" w:rsidRDefault="007575BF" w:rsidP="007575BF">
      <w:pPr>
        <w:spacing w:line="360" w:lineRule="auto"/>
        <w:ind w:firstLine="0"/>
        <w:jc w:val="both"/>
        <w:rPr>
          <w:rFonts w:cstheme="minorHAnsi"/>
        </w:rPr>
      </w:pPr>
    </w:p>
    <w:p w14:paraId="263DC529" w14:textId="77777777" w:rsidR="007575BF" w:rsidRPr="00F369C8" w:rsidRDefault="007575BF" w:rsidP="007575BF">
      <w:pPr>
        <w:spacing w:line="360" w:lineRule="auto"/>
        <w:ind w:firstLine="0"/>
        <w:jc w:val="both"/>
        <w:rPr>
          <w:rFonts w:cstheme="minorHAnsi"/>
        </w:rPr>
      </w:pPr>
      <w:r w:rsidRPr="00F369C8">
        <w:rPr>
          <w:rFonts w:cstheme="minorHAnsi"/>
        </w:rPr>
        <w:t>The main methodologies for research that will be used for this project are as follows:</w:t>
      </w:r>
    </w:p>
    <w:p w14:paraId="2AC18FE3" w14:textId="77777777" w:rsidR="007575BF" w:rsidRPr="00F369C8" w:rsidRDefault="007575BF" w:rsidP="007575BF">
      <w:pPr>
        <w:pStyle w:val="ListParagraph"/>
        <w:numPr>
          <w:ilvl w:val="0"/>
          <w:numId w:val="23"/>
        </w:numPr>
        <w:spacing w:line="360" w:lineRule="auto"/>
        <w:jc w:val="both"/>
        <w:rPr>
          <w:rFonts w:cstheme="minorHAnsi"/>
        </w:rPr>
      </w:pPr>
      <w:r w:rsidRPr="00F369C8">
        <w:rPr>
          <w:rFonts w:cstheme="minorHAnsi"/>
        </w:rPr>
        <w:t xml:space="preserve">Internet - Will be used to research various aspects of the subject and identify further ideas for the mobile application. </w:t>
      </w:r>
    </w:p>
    <w:p w14:paraId="5EB9B0B5" w14:textId="77777777" w:rsidR="007575BF" w:rsidRPr="00F369C8" w:rsidRDefault="007575BF" w:rsidP="007575BF">
      <w:pPr>
        <w:pStyle w:val="ListParagraph"/>
        <w:numPr>
          <w:ilvl w:val="0"/>
          <w:numId w:val="23"/>
        </w:numPr>
        <w:spacing w:line="360" w:lineRule="auto"/>
        <w:jc w:val="both"/>
        <w:rPr>
          <w:rFonts w:cstheme="minorHAnsi"/>
        </w:rPr>
      </w:pPr>
      <w:r w:rsidRPr="00F369C8">
        <w:rPr>
          <w:rFonts w:cstheme="minorHAnsi"/>
        </w:rPr>
        <w:t xml:space="preserve">Library Resources (Books, Articles and Journals) - Will be used to research various aspects of subject and identify further ideas for the mobile application. </w:t>
      </w:r>
    </w:p>
    <w:p w14:paraId="14BD0744" w14:textId="77777777" w:rsidR="007575BF" w:rsidRPr="00F369C8" w:rsidRDefault="007575BF" w:rsidP="007575BF">
      <w:pPr>
        <w:pStyle w:val="ListParagraph"/>
        <w:numPr>
          <w:ilvl w:val="0"/>
          <w:numId w:val="22"/>
        </w:numPr>
        <w:spacing w:line="360" w:lineRule="auto"/>
        <w:jc w:val="both"/>
        <w:rPr>
          <w:rFonts w:cstheme="minorHAnsi"/>
        </w:rPr>
      </w:pPr>
      <w:r w:rsidRPr="00F369C8">
        <w:rPr>
          <w:rFonts w:cstheme="minorHAnsi"/>
        </w:rPr>
        <w:t>Interviews - Will be used to better understand, and explore research subject opinions, behavior, experiences, and phenomenon and will be used to gather further requirements of the mobile application and understand different approaches of the subject.</w:t>
      </w:r>
    </w:p>
    <w:p w14:paraId="32CC8AAE" w14:textId="77777777" w:rsidR="007575BF" w:rsidRPr="00F369C8" w:rsidRDefault="007575BF" w:rsidP="007575BF">
      <w:pPr>
        <w:spacing w:line="360" w:lineRule="auto"/>
        <w:jc w:val="both"/>
        <w:rPr>
          <w:rFonts w:cstheme="minorHAnsi"/>
        </w:rPr>
      </w:pPr>
    </w:p>
    <w:p w14:paraId="6BF0F9EB" w14:textId="77777777" w:rsidR="007575BF" w:rsidRPr="00F369C8" w:rsidRDefault="007575BF" w:rsidP="007575BF">
      <w:pPr>
        <w:spacing w:line="360" w:lineRule="auto"/>
        <w:ind w:firstLine="0"/>
        <w:jc w:val="both"/>
        <w:rPr>
          <w:rFonts w:cstheme="minorHAnsi"/>
        </w:rPr>
      </w:pPr>
      <w:r w:rsidRPr="00F369C8">
        <w:rPr>
          <w:rFonts w:cstheme="minorHAnsi"/>
        </w:rPr>
        <w:t xml:space="preserve">Some research questions that the </w:t>
      </w:r>
      <w:r>
        <w:rPr>
          <w:rFonts w:cstheme="minorHAnsi"/>
        </w:rPr>
        <w:t>A</w:t>
      </w:r>
      <w:r w:rsidRPr="00F369C8">
        <w:rPr>
          <w:rFonts w:cstheme="minorHAnsi"/>
        </w:rPr>
        <w:t>uthor had in mind when researching about the area of research were as follows:</w:t>
      </w:r>
    </w:p>
    <w:p w14:paraId="274B55AD" w14:textId="64A46A63" w:rsidR="007575BF" w:rsidRPr="00F369C8" w:rsidRDefault="008B4B08" w:rsidP="0021586E">
      <w:pPr>
        <w:pStyle w:val="ListParagraph"/>
        <w:numPr>
          <w:ilvl w:val="0"/>
          <w:numId w:val="22"/>
        </w:numPr>
        <w:spacing w:line="360" w:lineRule="auto"/>
        <w:jc w:val="both"/>
        <w:rPr>
          <w:rFonts w:cstheme="minorHAnsi"/>
        </w:rPr>
      </w:pPr>
      <w:r>
        <w:rPr>
          <w:rFonts w:cstheme="minorHAnsi"/>
        </w:rPr>
        <w:t xml:space="preserve">What </w:t>
      </w:r>
      <w:r w:rsidR="007575BF" w:rsidRPr="00F369C8">
        <w:rPr>
          <w:rFonts w:cstheme="minorHAnsi"/>
        </w:rPr>
        <w:t>platform</w:t>
      </w:r>
      <w:r w:rsidR="00CF2E1F">
        <w:rPr>
          <w:rFonts w:cstheme="minorHAnsi"/>
        </w:rPr>
        <w:t xml:space="preserve"> </w:t>
      </w:r>
      <w:r w:rsidR="00AA6F14">
        <w:rPr>
          <w:rFonts w:cstheme="minorHAnsi"/>
        </w:rPr>
        <w:t>do</w:t>
      </w:r>
      <w:r w:rsidR="00BE7B9D">
        <w:rPr>
          <w:rFonts w:cstheme="minorHAnsi"/>
        </w:rPr>
        <w:t>es</w:t>
      </w:r>
      <w:r w:rsidR="00CF2E1F">
        <w:rPr>
          <w:rFonts w:cstheme="minorHAnsi"/>
        </w:rPr>
        <w:t xml:space="preserve"> the Author intend on developing this application</w:t>
      </w:r>
      <w:r w:rsidR="007575BF" w:rsidRPr="00F369C8">
        <w:rPr>
          <w:rFonts w:cstheme="minorHAnsi"/>
        </w:rPr>
        <w:t xml:space="preserve">? </w:t>
      </w:r>
    </w:p>
    <w:p w14:paraId="10229542" w14:textId="77777777" w:rsidR="007575BF" w:rsidRPr="00F369C8" w:rsidRDefault="007575BF" w:rsidP="007575BF">
      <w:pPr>
        <w:pStyle w:val="ListParagraph"/>
        <w:numPr>
          <w:ilvl w:val="0"/>
          <w:numId w:val="22"/>
        </w:numPr>
        <w:spacing w:line="360" w:lineRule="auto"/>
        <w:jc w:val="both"/>
        <w:rPr>
          <w:rFonts w:cstheme="minorHAnsi"/>
        </w:rPr>
      </w:pPr>
      <w:r w:rsidRPr="00F369C8">
        <w:rPr>
          <w:rFonts w:cstheme="minorHAnsi"/>
        </w:rPr>
        <w:t>How can Geo Location be used to capture the nearest locations for their buddies?</w:t>
      </w:r>
    </w:p>
    <w:p w14:paraId="19C4BC6D" w14:textId="77EA0244" w:rsidR="007575BF" w:rsidRDefault="007575BF" w:rsidP="007575BF">
      <w:pPr>
        <w:pStyle w:val="ListParagraph"/>
        <w:numPr>
          <w:ilvl w:val="0"/>
          <w:numId w:val="22"/>
        </w:numPr>
        <w:spacing w:line="360" w:lineRule="auto"/>
        <w:jc w:val="both"/>
        <w:rPr>
          <w:rFonts w:cstheme="minorHAnsi"/>
        </w:rPr>
      </w:pPr>
      <w:r w:rsidRPr="00F369C8">
        <w:rPr>
          <w:rFonts w:cstheme="minorHAnsi"/>
        </w:rPr>
        <w:t xml:space="preserve">What is the framework of connecting google maps to the specific buddy nearest to </w:t>
      </w:r>
      <w:r w:rsidR="00EC6C09">
        <w:rPr>
          <w:rFonts w:cstheme="minorHAnsi"/>
        </w:rPr>
        <w:t>another</w:t>
      </w:r>
      <w:r w:rsidR="00CB4EBB">
        <w:rPr>
          <w:rFonts w:cstheme="minorHAnsi"/>
        </w:rPr>
        <w:t xml:space="preserve"> </w:t>
      </w:r>
      <w:r w:rsidR="00EA4F46">
        <w:rPr>
          <w:rFonts w:cstheme="minorHAnsi"/>
        </w:rPr>
        <w:t>buddy</w:t>
      </w:r>
      <w:r w:rsidRPr="00F369C8">
        <w:rPr>
          <w:rFonts w:cstheme="minorHAnsi"/>
        </w:rPr>
        <w:t>?</w:t>
      </w:r>
    </w:p>
    <w:p w14:paraId="6765DF4A" w14:textId="0407DABB" w:rsidR="00A17B1E" w:rsidRPr="00F369C8" w:rsidRDefault="00A17B1E" w:rsidP="007575BF">
      <w:pPr>
        <w:pStyle w:val="ListParagraph"/>
        <w:numPr>
          <w:ilvl w:val="0"/>
          <w:numId w:val="22"/>
        </w:numPr>
        <w:spacing w:line="360" w:lineRule="auto"/>
        <w:jc w:val="both"/>
        <w:rPr>
          <w:rFonts w:cstheme="minorHAnsi"/>
        </w:rPr>
      </w:pPr>
      <w:r>
        <w:rPr>
          <w:rFonts w:cstheme="minorHAnsi"/>
        </w:rPr>
        <w:lastRenderedPageBreak/>
        <w:t xml:space="preserve">What database would be used </w:t>
      </w:r>
      <w:r w:rsidR="00F31D55">
        <w:rPr>
          <w:rFonts w:cstheme="minorHAnsi"/>
        </w:rPr>
        <w:t>to store the information on the application?</w:t>
      </w:r>
    </w:p>
    <w:p w14:paraId="2B7D64F6" w14:textId="77777777" w:rsidR="007575BF" w:rsidRPr="00F369C8" w:rsidRDefault="007575BF" w:rsidP="007575BF">
      <w:pPr>
        <w:pStyle w:val="ListParagraph"/>
        <w:numPr>
          <w:ilvl w:val="0"/>
          <w:numId w:val="22"/>
        </w:numPr>
        <w:spacing w:line="360" w:lineRule="auto"/>
        <w:jc w:val="both"/>
        <w:rPr>
          <w:rFonts w:cstheme="minorHAnsi"/>
        </w:rPr>
      </w:pPr>
      <w:r w:rsidRPr="00F369C8">
        <w:rPr>
          <w:rFonts w:cstheme="minorHAnsi"/>
        </w:rPr>
        <w:t>What would the database be used to store (Kind of Data) on the mobile application?</w:t>
      </w:r>
    </w:p>
    <w:p w14:paraId="0496F029" w14:textId="77777777" w:rsidR="007575BF" w:rsidRPr="00F369C8" w:rsidRDefault="007575BF" w:rsidP="007575BF">
      <w:pPr>
        <w:pStyle w:val="ListParagraph"/>
        <w:numPr>
          <w:ilvl w:val="0"/>
          <w:numId w:val="22"/>
        </w:numPr>
        <w:spacing w:line="360" w:lineRule="auto"/>
        <w:jc w:val="both"/>
        <w:rPr>
          <w:rFonts w:cstheme="minorHAnsi"/>
        </w:rPr>
      </w:pPr>
      <w:r w:rsidRPr="00F369C8">
        <w:rPr>
          <w:rFonts w:cstheme="minorHAnsi"/>
        </w:rPr>
        <w:t>Would the data store on the mobile application hold any sensitive data (What would that data be)?</w:t>
      </w:r>
    </w:p>
    <w:p w14:paraId="2D88109D" w14:textId="0F64E4AA" w:rsidR="007575BF" w:rsidRDefault="007575BF" w:rsidP="007575BF">
      <w:pPr>
        <w:pStyle w:val="ListParagraph"/>
        <w:numPr>
          <w:ilvl w:val="0"/>
          <w:numId w:val="22"/>
        </w:numPr>
        <w:spacing w:line="360" w:lineRule="auto"/>
        <w:jc w:val="both"/>
        <w:rPr>
          <w:rFonts w:cstheme="minorHAnsi"/>
        </w:rPr>
      </w:pPr>
      <w:r w:rsidRPr="00F369C8">
        <w:rPr>
          <w:rFonts w:cstheme="minorHAnsi"/>
        </w:rPr>
        <w:t>What would the online chatbot incorporate and try to answer on the mobile application for its users?</w:t>
      </w:r>
    </w:p>
    <w:p w14:paraId="0EC7425C" w14:textId="3D181E45" w:rsidR="00A17B1E" w:rsidRPr="00A17B1E" w:rsidRDefault="00722EF4" w:rsidP="00A17B1E">
      <w:pPr>
        <w:pStyle w:val="ListParagraph"/>
        <w:numPr>
          <w:ilvl w:val="0"/>
          <w:numId w:val="22"/>
        </w:numPr>
        <w:spacing w:line="360" w:lineRule="auto"/>
        <w:jc w:val="both"/>
        <w:rPr>
          <w:rFonts w:cstheme="minorHAnsi"/>
        </w:rPr>
      </w:pPr>
      <w:r>
        <w:rPr>
          <w:rFonts w:cstheme="minorHAnsi"/>
        </w:rPr>
        <w:t xml:space="preserve">What security measures would be taken into consideration to verify people with and without </w:t>
      </w:r>
      <w:r w:rsidR="0094012F">
        <w:rPr>
          <w:rFonts w:cstheme="minorHAnsi"/>
        </w:rPr>
        <w:t>disability</w:t>
      </w:r>
      <w:r w:rsidR="00F2667B">
        <w:rPr>
          <w:rFonts w:cstheme="minorHAnsi"/>
        </w:rPr>
        <w:t>?</w:t>
      </w:r>
    </w:p>
    <w:p w14:paraId="2AF119D2" w14:textId="77777777" w:rsidR="00FC3160" w:rsidRDefault="00FC3160" w:rsidP="00F369C8">
      <w:pPr>
        <w:spacing w:line="360" w:lineRule="auto"/>
        <w:ind w:firstLine="0"/>
        <w:jc w:val="both"/>
        <w:rPr>
          <w:rFonts w:cstheme="minorHAnsi"/>
        </w:rPr>
      </w:pPr>
    </w:p>
    <w:p w14:paraId="78B72F17" w14:textId="38DA54B9" w:rsidR="00574474" w:rsidRDefault="00574474" w:rsidP="00F369C8">
      <w:pPr>
        <w:spacing w:line="360" w:lineRule="auto"/>
        <w:ind w:firstLine="0"/>
        <w:jc w:val="both"/>
        <w:rPr>
          <w:rFonts w:cstheme="minorHAnsi"/>
        </w:rPr>
      </w:pPr>
      <w:r>
        <w:rPr>
          <w:rFonts w:cstheme="minorHAnsi"/>
        </w:rPr>
        <w:t xml:space="preserve">This Document entails </w:t>
      </w:r>
      <w:r w:rsidR="00A42A9E">
        <w:rPr>
          <w:rFonts w:cstheme="minorHAnsi"/>
        </w:rPr>
        <w:t xml:space="preserve">the steps </w:t>
      </w:r>
      <w:r w:rsidR="005E1327">
        <w:rPr>
          <w:rFonts w:cstheme="minorHAnsi"/>
        </w:rPr>
        <w:t xml:space="preserve">the Author went </w:t>
      </w:r>
      <w:r w:rsidR="00577829">
        <w:rPr>
          <w:rFonts w:cstheme="minorHAnsi"/>
        </w:rPr>
        <w:t>through</w:t>
      </w:r>
      <w:r w:rsidR="0098367B">
        <w:rPr>
          <w:rFonts w:cstheme="minorHAnsi"/>
        </w:rPr>
        <w:t xml:space="preserve"> to bring </w:t>
      </w:r>
      <w:r w:rsidR="000D1780">
        <w:rPr>
          <w:rFonts w:cstheme="minorHAnsi"/>
        </w:rPr>
        <w:t>the project to completion</w:t>
      </w:r>
      <w:r w:rsidR="007312FE">
        <w:rPr>
          <w:rFonts w:cstheme="minorHAnsi"/>
        </w:rPr>
        <w:t xml:space="preserve">. </w:t>
      </w:r>
      <w:r w:rsidR="00B211AB">
        <w:rPr>
          <w:rFonts w:cstheme="minorHAnsi"/>
        </w:rPr>
        <w:t>The chapters include:</w:t>
      </w:r>
    </w:p>
    <w:p w14:paraId="20DDC406" w14:textId="3171DF38" w:rsidR="00B211AB" w:rsidRDefault="00B211AB" w:rsidP="00B211AB">
      <w:pPr>
        <w:pStyle w:val="ListParagraph"/>
        <w:numPr>
          <w:ilvl w:val="0"/>
          <w:numId w:val="24"/>
        </w:numPr>
        <w:spacing w:line="360" w:lineRule="auto"/>
        <w:jc w:val="both"/>
        <w:rPr>
          <w:rFonts w:cstheme="minorHAnsi"/>
        </w:rPr>
      </w:pPr>
      <w:r>
        <w:rPr>
          <w:rFonts w:cstheme="minorHAnsi"/>
        </w:rPr>
        <w:t>Literature Review</w:t>
      </w:r>
    </w:p>
    <w:p w14:paraId="788D345E" w14:textId="6829C278" w:rsidR="00B211AB" w:rsidRDefault="00B211AB" w:rsidP="00B211AB">
      <w:pPr>
        <w:pStyle w:val="ListParagraph"/>
        <w:numPr>
          <w:ilvl w:val="0"/>
          <w:numId w:val="24"/>
        </w:numPr>
        <w:spacing w:line="360" w:lineRule="auto"/>
        <w:jc w:val="both"/>
        <w:rPr>
          <w:rFonts w:cstheme="minorHAnsi"/>
        </w:rPr>
      </w:pPr>
      <w:r>
        <w:rPr>
          <w:rFonts w:cstheme="minorHAnsi"/>
        </w:rPr>
        <w:t xml:space="preserve">Analysis and Design </w:t>
      </w:r>
    </w:p>
    <w:p w14:paraId="25165368" w14:textId="7A829240" w:rsidR="00D62A88" w:rsidRDefault="00AF682D" w:rsidP="00B211AB">
      <w:pPr>
        <w:pStyle w:val="ListParagraph"/>
        <w:numPr>
          <w:ilvl w:val="0"/>
          <w:numId w:val="24"/>
        </w:numPr>
        <w:spacing w:line="360" w:lineRule="auto"/>
        <w:jc w:val="both"/>
        <w:rPr>
          <w:rFonts w:cstheme="minorHAnsi"/>
        </w:rPr>
      </w:pPr>
      <w:r>
        <w:rPr>
          <w:rFonts w:cstheme="minorHAnsi"/>
        </w:rPr>
        <w:t>Implementation</w:t>
      </w:r>
    </w:p>
    <w:p w14:paraId="7E31A472" w14:textId="4E76D3DC" w:rsidR="00AF682D" w:rsidRDefault="00E17610" w:rsidP="00B211AB">
      <w:pPr>
        <w:pStyle w:val="ListParagraph"/>
        <w:numPr>
          <w:ilvl w:val="0"/>
          <w:numId w:val="24"/>
        </w:numPr>
        <w:spacing w:line="360" w:lineRule="auto"/>
        <w:jc w:val="both"/>
        <w:rPr>
          <w:rFonts w:cstheme="minorHAnsi"/>
        </w:rPr>
      </w:pPr>
      <w:r>
        <w:rPr>
          <w:rFonts w:cstheme="minorHAnsi"/>
        </w:rPr>
        <w:t>Testing and Results</w:t>
      </w:r>
    </w:p>
    <w:p w14:paraId="3FAA7FF4" w14:textId="09E594D8" w:rsidR="00E17610" w:rsidRDefault="00E17610" w:rsidP="00B211AB">
      <w:pPr>
        <w:pStyle w:val="ListParagraph"/>
        <w:numPr>
          <w:ilvl w:val="0"/>
          <w:numId w:val="24"/>
        </w:numPr>
        <w:spacing w:line="360" w:lineRule="auto"/>
        <w:jc w:val="both"/>
        <w:rPr>
          <w:rFonts w:cstheme="minorHAnsi"/>
        </w:rPr>
      </w:pPr>
      <w:r>
        <w:rPr>
          <w:rFonts w:cstheme="minorHAnsi"/>
        </w:rPr>
        <w:t>Discussion and Conclusion</w:t>
      </w:r>
    </w:p>
    <w:p w14:paraId="478BE335" w14:textId="77777777" w:rsidR="009552B4" w:rsidRPr="009552B4" w:rsidRDefault="009552B4" w:rsidP="009552B4">
      <w:pPr>
        <w:spacing w:line="360" w:lineRule="auto"/>
        <w:jc w:val="both"/>
        <w:rPr>
          <w:rFonts w:cstheme="minorHAnsi"/>
        </w:rPr>
      </w:pPr>
    </w:p>
    <w:p w14:paraId="73A3D3FA" w14:textId="71C49D88" w:rsidR="003E2E15" w:rsidRPr="00F369C8" w:rsidRDefault="003E2E15" w:rsidP="00F369C8">
      <w:pPr>
        <w:spacing w:line="360" w:lineRule="auto"/>
        <w:ind w:firstLine="0"/>
        <w:jc w:val="both"/>
        <w:rPr>
          <w:rFonts w:cstheme="minorHAnsi"/>
        </w:rPr>
      </w:pPr>
    </w:p>
    <w:p w14:paraId="1BF0E222" w14:textId="77777777" w:rsidR="007575BF" w:rsidRDefault="007575BF">
      <w:pPr>
        <w:rPr>
          <w:rFonts w:eastAsiaTheme="majorEastAsia" w:cstheme="minorHAnsi"/>
          <w:b/>
          <w:bCs/>
        </w:rPr>
      </w:pPr>
      <w:r>
        <w:rPr>
          <w:rFonts w:cstheme="minorHAnsi"/>
        </w:rPr>
        <w:br w:type="page"/>
      </w:r>
    </w:p>
    <w:p w14:paraId="0121D4C7" w14:textId="77E80ABD" w:rsidR="001B7DCE" w:rsidRDefault="00EC4EF7" w:rsidP="00277B2B">
      <w:pPr>
        <w:pStyle w:val="Heading1"/>
        <w:spacing w:line="360" w:lineRule="auto"/>
        <w:jc w:val="both"/>
        <w:rPr>
          <w:rFonts w:asciiTheme="minorHAnsi" w:hAnsiTheme="minorHAnsi" w:cstheme="minorHAnsi"/>
        </w:rPr>
      </w:pPr>
      <w:bookmarkStart w:id="7" w:name="_Toc92365910"/>
      <w:r w:rsidRPr="00F369C8">
        <w:rPr>
          <w:rFonts w:asciiTheme="minorHAnsi" w:hAnsiTheme="minorHAnsi" w:cstheme="minorHAnsi"/>
        </w:rPr>
        <w:lastRenderedPageBreak/>
        <w:t>Literature Review</w:t>
      </w:r>
      <w:bookmarkEnd w:id="7"/>
    </w:p>
    <w:p w14:paraId="6CEAA4B6" w14:textId="0B6F63AC" w:rsidR="00C20244" w:rsidRDefault="00F733C1" w:rsidP="00277B2B">
      <w:pPr>
        <w:pStyle w:val="Heading2"/>
        <w:spacing w:line="360" w:lineRule="auto"/>
        <w:jc w:val="both"/>
        <w:rPr>
          <w:rFonts w:asciiTheme="minorHAnsi" w:hAnsiTheme="minorHAnsi" w:cstheme="minorHAnsi"/>
        </w:rPr>
      </w:pPr>
      <w:bookmarkStart w:id="8" w:name="_Toc92365911"/>
      <w:r>
        <w:rPr>
          <w:rFonts w:asciiTheme="minorHAnsi" w:hAnsiTheme="minorHAnsi" w:cstheme="minorHAnsi"/>
        </w:rPr>
        <w:t>Introduction</w:t>
      </w:r>
      <w:bookmarkEnd w:id="8"/>
    </w:p>
    <w:p w14:paraId="32249CA1" w14:textId="5BE878C8" w:rsidR="004A4CAC" w:rsidRPr="005A7E5B" w:rsidRDefault="003F43EC" w:rsidP="004A4CAC">
      <w:pPr>
        <w:spacing w:line="360" w:lineRule="auto"/>
        <w:ind w:firstLine="0"/>
        <w:jc w:val="both"/>
      </w:pPr>
      <w:r>
        <w:t>What current applications exist</w:t>
      </w:r>
      <w:r w:rsidR="003F38CD">
        <w:t xml:space="preserve"> </w:t>
      </w:r>
      <w:r w:rsidR="00073F43">
        <w:t>and</w:t>
      </w:r>
      <w:r w:rsidR="00F37895">
        <w:t xml:space="preserve"> what services do they</w:t>
      </w:r>
      <w:r w:rsidR="00073F43">
        <w:t xml:space="preserve"> </w:t>
      </w:r>
      <w:r w:rsidR="003838C1">
        <w:t xml:space="preserve">offer </w:t>
      </w:r>
      <w:r w:rsidR="007107CD">
        <w:t>in regard to</w:t>
      </w:r>
      <w:r w:rsidR="00F77F1E">
        <w:t xml:space="preserve"> </w:t>
      </w:r>
      <w:r w:rsidR="007107CD">
        <w:t>online buddying systems for people with disabilities?</w:t>
      </w:r>
    </w:p>
    <w:p w14:paraId="4199922C" w14:textId="1CA4B6C8" w:rsidR="004A4CAC" w:rsidRDefault="004A4CAC" w:rsidP="004A4CAC">
      <w:pPr>
        <w:spacing w:line="360" w:lineRule="auto"/>
        <w:ind w:firstLine="0"/>
        <w:jc w:val="both"/>
        <w:rPr>
          <w:rFonts w:cstheme="minorHAnsi"/>
        </w:rPr>
      </w:pPr>
      <w:r>
        <w:rPr>
          <w:rFonts w:cstheme="minorHAnsi"/>
        </w:rPr>
        <w:t xml:space="preserve">Currently there are websites that provide various e-buddy services in Ireland such as St. Hilda’s and Best Buddies. </w:t>
      </w:r>
      <w:r w:rsidRPr="00E11C57">
        <w:rPr>
          <w:rFonts w:cstheme="minorHAnsi"/>
        </w:rPr>
        <w:t>The</w:t>
      </w:r>
      <w:r>
        <w:rPr>
          <w:rFonts w:cstheme="minorHAnsi"/>
        </w:rPr>
        <w:t>se</w:t>
      </w:r>
      <w:r w:rsidRPr="00E11C57">
        <w:rPr>
          <w:rFonts w:cstheme="minorHAnsi"/>
        </w:rPr>
        <w:t xml:space="preserve"> </w:t>
      </w:r>
      <w:r>
        <w:rPr>
          <w:rFonts w:cstheme="minorHAnsi"/>
        </w:rPr>
        <w:t>websites</w:t>
      </w:r>
      <w:r w:rsidRPr="00E11C57">
        <w:rPr>
          <w:rFonts w:cstheme="minorHAnsi"/>
        </w:rPr>
        <w:t xml:space="preserve"> include friendships with peers, securing jobs, and living independently. The aspect of the buddy program </w:t>
      </w:r>
      <w:r w:rsidR="003D29EE">
        <w:rPr>
          <w:rFonts w:cstheme="minorHAnsi"/>
        </w:rPr>
        <w:t xml:space="preserve">on their websites are </w:t>
      </w:r>
      <w:r w:rsidRPr="00E11C57">
        <w:rPr>
          <w:rFonts w:cstheme="minorHAnsi"/>
        </w:rPr>
        <w:t>an element of their services</w:t>
      </w:r>
      <w:r>
        <w:rPr>
          <w:rFonts w:cstheme="minorHAnsi"/>
        </w:rPr>
        <w:t xml:space="preserve"> and offer buddying services for people with intellectual developmental disabilities wherein people with and without disabilities can socialize and interact </w:t>
      </w:r>
      <w:r w:rsidR="00CC4D48">
        <w:rPr>
          <w:rFonts w:cstheme="minorHAnsi"/>
        </w:rPr>
        <w:t>via</w:t>
      </w:r>
      <w:r>
        <w:rPr>
          <w:rFonts w:cstheme="minorHAnsi"/>
        </w:rPr>
        <w:t xml:space="preserve"> emails. In this day and age buddying via email’s is very inefficient and slow</w:t>
      </w:r>
      <w:r w:rsidR="00282C5E">
        <w:rPr>
          <w:rFonts w:cstheme="minorHAnsi"/>
        </w:rPr>
        <w:t>.</w:t>
      </w:r>
      <w:r>
        <w:rPr>
          <w:rFonts w:cstheme="minorHAnsi"/>
        </w:rPr>
        <w:t xml:space="preserve"> </w:t>
      </w:r>
      <w:r w:rsidR="00C220BC" w:rsidRPr="00C220BC">
        <w:rPr>
          <w:rFonts w:cstheme="minorHAnsi"/>
        </w:rPr>
        <w:t xml:space="preserve">Although there are many social media platforms </w:t>
      </w:r>
      <w:r w:rsidR="00F3440B">
        <w:rPr>
          <w:rFonts w:cstheme="minorHAnsi"/>
        </w:rPr>
        <w:t>such as Snapchat, Facebook and Twitter which</w:t>
      </w:r>
      <w:r w:rsidR="00C220BC" w:rsidRPr="00C220BC">
        <w:rPr>
          <w:rFonts w:cstheme="minorHAnsi"/>
        </w:rPr>
        <w:t xml:space="preserve"> allow users to communicate and chat with different people there currently are no such online platforms which cater and accommodate people with various disabilities</w:t>
      </w:r>
      <w:r w:rsidR="00675DB4">
        <w:rPr>
          <w:rFonts w:cstheme="minorHAnsi"/>
        </w:rPr>
        <w:t xml:space="preserve"> and provide a peer/buddy system to accommodate for </w:t>
      </w:r>
      <w:r w:rsidR="00826292">
        <w:rPr>
          <w:rFonts w:cstheme="minorHAnsi"/>
        </w:rPr>
        <w:t>people</w:t>
      </w:r>
      <w:r w:rsidR="00F66AFA">
        <w:rPr>
          <w:rFonts w:cstheme="minorHAnsi"/>
        </w:rPr>
        <w:t xml:space="preserve"> with various impairments</w:t>
      </w:r>
      <w:r w:rsidR="00F3046E">
        <w:rPr>
          <w:rFonts w:cstheme="minorHAnsi"/>
        </w:rPr>
        <w:t>.</w:t>
      </w:r>
      <w:r w:rsidR="00AD230B">
        <w:rPr>
          <w:rFonts w:cstheme="minorHAnsi"/>
        </w:rPr>
        <w:t xml:space="preserve"> </w:t>
      </w:r>
      <w:r w:rsidR="006003C1">
        <w:rPr>
          <w:rFonts w:cstheme="minorHAnsi"/>
        </w:rPr>
        <w:t>After c</w:t>
      </w:r>
      <w:r w:rsidR="00AD230B">
        <w:rPr>
          <w:rFonts w:cstheme="minorHAnsi"/>
        </w:rPr>
        <w:t xml:space="preserve">onducting </w:t>
      </w:r>
      <w:r w:rsidR="006C1249">
        <w:rPr>
          <w:rFonts w:cstheme="minorHAnsi"/>
        </w:rPr>
        <w:t>an</w:t>
      </w:r>
      <w:r w:rsidR="00AD230B">
        <w:rPr>
          <w:rFonts w:cstheme="minorHAnsi"/>
        </w:rPr>
        <w:t xml:space="preserve"> interview with the </w:t>
      </w:r>
      <w:r w:rsidR="006C1249">
        <w:rPr>
          <w:rFonts w:cstheme="minorHAnsi"/>
        </w:rPr>
        <w:t>Author’s</w:t>
      </w:r>
      <w:r w:rsidR="00AD230B">
        <w:rPr>
          <w:rFonts w:cstheme="minorHAnsi"/>
        </w:rPr>
        <w:t xml:space="preserve"> mother, The Author has found that </w:t>
      </w:r>
      <w:r w:rsidR="006C1249">
        <w:rPr>
          <w:rFonts w:cstheme="minorHAnsi"/>
        </w:rPr>
        <w:t xml:space="preserve">many people with both physical and mental disabilities do not </w:t>
      </w:r>
      <w:r w:rsidR="00067C58">
        <w:rPr>
          <w:rFonts w:cstheme="minorHAnsi"/>
        </w:rPr>
        <w:t xml:space="preserve">prefer using platforms such as Facebook, </w:t>
      </w:r>
      <w:r w:rsidR="00E06E32">
        <w:rPr>
          <w:rFonts w:cstheme="minorHAnsi"/>
        </w:rPr>
        <w:t>Twitter,</w:t>
      </w:r>
      <w:r w:rsidR="00067C58">
        <w:rPr>
          <w:rFonts w:cstheme="minorHAnsi"/>
        </w:rPr>
        <w:t xml:space="preserve"> and Snapchat </w:t>
      </w:r>
      <w:r w:rsidR="00DA5F45">
        <w:rPr>
          <w:rFonts w:cstheme="minorHAnsi"/>
        </w:rPr>
        <w:t xml:space="preserve">due to the fact that people </w:t>
      </w:r>
      <w:r w:rsidR="00E6451E">
        <w:rPr>
          <w:rFonts w:cstheme="minorHAnsi"/>
        </w:rPr>
        <w:t>with disabilities cannot communicate effectively and clearly to people without any disability.</w:t>
      </w:r>
      <w:r w:rsidR="00342852">
        <w:rPr>
          <w:rFonts w:cstheme="minorHAnsi"/>
        </w:rPr>
        <w:t xml:space="preserve"> </w:t>
      </w:r>
      <w:r w:rsidR="00342852" w:rsidRPr="00E11C57">
        <w:rPr>
          <w:rFonts w:cstheme="minorHAnsi"/>
        </w:rPr>
        <w:t>This demands the need to create an app</w:t>
      </w:r>
      <w:r w:rsidR="00342852">
        <w:rPr>
          <w:rFonts w:cstheme="minorHAnsi"/>
        </w:rPr>
        <w:t>lication</w:t>
      </w:r>
      <w:r w:rsidR="00342852" w:rsidRPr="00E11C57">
        <w:rPr>
          <w:rFonts w:cstheme="minorHAnsi"/>
        </w:rPr>
        <w:t xml:space="preserve"> that can open the window of opportunities for people with intellectual disabilities and people with physical disabilities</w:t>
      </w:r>
      <w:r w:rsidR="00342852">
        <w:rPr>
          <w:rFonts w:cstheme="minorHAnsi"/>
        </w:rPr>
        <w:t>, to communicate and socialize effectively online</w:t>
      </w:r>
      <w:r w:rsidR="00342852" w:rsidRPr="00E11C57">
        <w:rPr>
          <w:rFonts w:cstheme="minorHAnsi"/>
        </w:rPr>
        <w:t>.</w:t>
      </w:r>
    </w:p>
    <w:p w14:paraId="13F47513" w14:textId="77777777" w:rsidR="007107CD" w:rsidRPr="003F43EC" w:rsidRDefault="007107CD" w:rsidP="007107CD">
      <w:pPr>
        <w:spacing w:line="360" w:lineRule="auto"/>
        <w:ind w:firstLine="0"/>
        <w:jc w:val="both"/>
      </w:pPr>
    </w:p>
    <w:p w14:paraId="29FE49D4" w14:textId="5945E683" w:rsidR="001845DE" w:rsidRPr="00E11C57" w:rsidRDefault="00E11C57" w:rsidP="007107CD">
      <w:pPr>
        <w:spacing w:line="360" w:lineRule="auto"/>
        <w:ind w:firstLine="0"/>
        <w:jc w:val="both"/>
        <w:rPr>
          <w:rFonts w:cstheme="minorHAnsi"/>
        </w:rPr>
      </w:pPr>
      <w:r w:rsidRPr="00E11C57">
        <w:rPr>
          <w:rFonts w:cstheme="minorHAnsi"/>
        </w:rPr>
        <w:t xml:space="preserve">What </w:t>
      </w:r>
      <w:r w:rsidR="002B5F9F">
        <w:rPr>
          <w:rFonts w:cstheme="minorHAnsi"/>
        </w:rPr>
        <w:t>would</w:t>
      </w:r>
      <w:r w:rsidRPr="00E11C57">
        <w:rPr>
          <w:rFonts w:cstheme="minorHAnsi"/>
        </w:rPr>
        <w:t xml:space="preserve"> make the Authors application unique?</w:t>
      </w:r>
    </w:p>
    <w:p w14:paraId="00BB3B2F" w14:textId="3ED8D1B5" w:rsidR="00E81978" w:rsidRPr="008E1736" w:rsidRDefault="001845DE" w:rsidP="00277B2B">
      <w:pPr>
        <w:spacing w:line="360" w:lineRule="auto"/>
        <w:ind w:firstLine="0"/>
        <w:jc w:val="both"/>
        <w:rPr>
          <w:rFonts w:cstheme="minorHAnsi"/>
        </w:rPr>
      </w:pPr>
      <w:r>
        <w:rPr>
          <w:rFonts w:cstheme="minorHAnsi"/>
        </w:rPr>
        <w:t>The Author ha</w:t>
      </w:r>
      <w:r w:rsidR="007338F2">
        <w:rPr>
          <w:rFonts w:cstheme="minorHAnsi"/>
        </w:rPr>
        <w:t>s</w:t>
      </w:r>
      <w:r>
        <w:rPr>
          <w:rFonts w:cstheme="minorHAnsi"/>
        </w:rPr>
        <w:t xml:space="preserve"> also looked and researched into if there are any mobile applications similar to these websites that provide these types of services, but currently no such applications exist. </w:t>
      </w:r>
      <w:r w:rsidR="00832E0C">
        <w:rPr>
          <w:rFonts w:cstheme="minorHAnsi"/>
        </w:rPr>
        <w:t xml:space="preserve">The Author </w:t>
      </w:r>
      <w:r w:rsidR="00E742D6">
        <w:rPr>
          <w:rFonts w:cstheme="minorHAnsi"/>
        </w:rPr>
        <w:t xml:space="preserve">has decided to create and provide these services as </w:t>
      </w:r>
      <w:r w:rsidR="002E7161">
        <w:rPr>
          <w:rFonts w:cstheme="minorHAnsi"/>
        </w:rPr>
        <w:t>mentioned</w:t>
      </w:r>
      <w:r w:rsidR="00130EAE">
        <w:rPr>
          <w:rFonts w:cstheme="minorHAnsi"/>
        </w:rPr>
        <w:t xml:space="preserve"> but </w:t>
      </w:r>
      <w:r w:rsidR="00BC4609">
        <w:rPr>
          <w:rFonts w:cstheme="minorHAnsi"/>
        </w:rPr>
        <w:t xml:space="preserve">would be implemented using a mobile application which would enable a wider audience </w:t>
      </w:r>
      <w:r w:rsidR="00135113">
        <w:rPr>
          <w:rFonts w:cstheme="minorHAnsi"/>
        </w:rPr>
        <w:t>as well</w:t>
      </w:r>
      <w:r w:rsidR="00F1601F">
        <w:rPr>
          <w:rFonts w:cstheme="minorHAnsi"/>
        </w:rPr>
        <w:t xml:space="preserve"> as allowin</w:t>
      </w:r>
      <w:r w:rsidR="00D0705A">
        <w:rPr>
          <w:rFonts w:cstheme="minorHAnsi"/>
        </w:rPr>
        <w:t xml:space="preserve">g people with </w:t>
      </w:r>
      <w:r w:rsidR="00157AA1">
        <w:rPr>
          <w:rFonts w:cstheme="minorHAnsi"/>
        </w:rPr>
        <w:t xml:space="preserve">all kinds of </w:t>
      </w:r>
      <w:r w:rsidR="00D0705A">
        <w:rPr>
          <w:rFonts w:cstheme="minorHAnsi"/>
        </w:rPr>
        <w:t xml:space="preserve">disability </w:t>
      </w:r>
      <w:r w:rsidR="004F4474">
        <w:rPr>
          <w:rFonts w:cstheme="minorHAnsi"/>
        </w:rPr>
        <w:t xml:space="preserve">to interact and </w:t>
      </w:r>
      <w:r w:rsidR="00AA7EAF">
        <w:rPr>
          <w:rFonts w:cstheme="minorHAnsi"/>
        </w:rPr>
        <w:t>socialize</w:t>
      </w:r>
      <w:r w:rsidR="004F4474">
        <w:rPr>
          <w:rFonts w:cstheme="minorHAnsi"/>
        </w:rPr>
        <w:t xml:space="preserve"> with buddies</w:t>
      </w:r>
      <w:r w:rsidR="002C0B21">
        <w:rPr>
          <w:rFonts w:cstheme="minorHAnsi"/>
        </w:rPr>
        <w:t xml:space="preserve"> in an efficient and </w:t>
      </w:r>
      <w:r w:rsidR="00C2690C">
        <w:rPr>
          <w:rFonts w:cstheme="minorHAnsi"/>
        </w:rPr>
        <w:t>enjoyable way</w:t>
      </w:r>
      <w:r w:rsidR="004F4474">
        <w:rPr>
          <w:rFonts w:cstheme="minorHAnsi"/>
        </w:rPr>
        <w:t>.</w:t>
      </w:r>
      <w:r w:rsidR="000B2C8F">
        <w:rPr>
          <w:rFonts w:cstheme="minorHAnsi"/>
        </w:rPr>
        <w:t xml:space="preserve"> </w:t>
      </w:r>
      <w:r w:rsidR="00E11C57" w:rsidRPr="00E11C57">
        <w:rPr>
          <w:rFonts w:cstheme="minorHAnsi"/>
        </w:rPr>
        <w:t xml:space="preserve">The </w:t>
      </w:r>
      <w:r w:rsidR="00FC036A">
        <w:rPr>
          <w:rFonts w:cstheme="minorHAnsi"/>
        </w:rPr>
        <w:t xml:space="preserve">mobile </w:t>
      </w:r>
      <w:r w:rsidR="00E11C57" w:rsidRPr="00E11C57">
        <w:rPr>
          <w:rFonts w:cstheme="minorHAnsi"/>
        </w:rPr>
        <w:t>app</w:t>
      </w:r>
      <w:r w:rsidR="00FC036A">
        <w:rPr>
          <w:rFonts w:cstheme="minorHAnsi"/>
        </w:rPr>
        <w:t>lication</w:t>
      </w:r>
      <w:r w:rsidR="00E11C57" w:rsidRPr="00E11C57">
        <w:rPr>
          <w:rFonts w:cstheme="minorHAnsi"/>
        </w:rPr>
        <w:t xml:space="preserve"> would highlight various new technologies and features not implemented currently with any other online </w:t>
      </w:r>
      <w:r w:rsidR="00386EA7">
        <w:rPr>
          <w:rFonts w:cstheme="minorHAnsi"/>
        </w:rPr>
        <w:t xml:space="preserve">buddy </w:t>
      </w:r>
      <w:r w:rsidR="00E11C57" w:rsidRPr="00E11C57">
        <w:rPr>
          <w:rFonts w:cstheme="minorHAnsi"/>
        </w:rPr>
        <w:t>systems, including geo-location services to connect both parties (People with/without disability) by nearest locations, chat area to communicate between both parties, one-on-one appointment arrangement system to meet up with the respective parties, and an emergency bay to connect the people with disability to the local emergency service in case of any predicaments.</w:t>
      </w:r>
      <w:r w:rsidR="001B7DCE">
        <w:rPr>
          <w:rFonts w:cstheme="minorHAnsi"/>
        </w:rPr>
        <w:br w:type="page"/>
      </w:r>
    </w:p>
    <w:p w14:paraId="1DD956E0" w14:textId="03C67F85" w:rsidR="00FE2BCB" w:rsidRPr="00F369C8" w:rsidRDefault="00043B36" w:rsidP="00277B2B">
      <w:pPr>
        <w:pStyle w:val="Heading2"/>
        <w:spacing w:line="360" w:lineRule="auto"/>
        <w:jc w:val="both"/>
        <w:rPr>
          <w:rFonts w:asciiTheme="minorHAnsi" w:hAnsiTheme="minorHAnsi" w:cstheme="minorHAnsi"/>
        </w:rPr>
      </w:pPr>
      <w:bookmarkStart w:id="9" w:name="_Toc92365912"/>
      <w:r>
        <w:rPr>
          <w:rFonts w:asciiTheme="minorHAnsi" w:hAnsiTheme="minorHAnsi" w:cstheme="minorHAnsi"/>
        </w:rPr>
        <w:lastRenderedPageBreak/>
        <w:t>Project Con</w:t>
      </w:r>
      <w:r w:rsidR="008E5AB8">
        <w:rPr>
          <w:rFonts w:asciiTheme="minorHAnsi" w:hAnsiTheme="minorHAnsi" w:cstheme="minorHAnsi"/>
        </w:rPr>
        <w:t>text</w:t>
      </w:r>
      <w:bookmarkEnd w:id="9"/>
    </w:p>
    <w:p w14:paraId="35E6810E" w14:textId="7A6F54ED" w:rsidR="00FE2BCB" w:rsidRPr="00F369C8" w:rsidRDefault="00933693" w:rsidP="00277B2B">
      <w:pPr>
        <w:pStyle w:val="Heading3"/>
        <w:spacing w:line="360" w:lineRule="auto"/>
        <w:jc w:val="both"/>
        <w:rPr>
          <w:rFonts w:asciiTheme="minorHAnsi" w:hAnsiTheme="minorHAnsi" w:cstheme="minorHAnsi"/>
        </w:rPr>
      </w:pPr>
      <w:bookmarkStart w:id="10" w:name="_Toc92365913"/>
      <w:r>
        <w:rPr>
          <w:rFonts w:asciiTheme="minorHAnsi" w:hAnsiTheme="minorHAnsi" w:cstheme="minorHAnsi"/>
        </w:rPr>
        <w:t>Disability</w:t>
      </w:r>
      <w:bookmarkEnd w:id="10"/>
    </w:p>
    <w:p w14:paraId="6398CD4A" w14:textId="2F7572DF" w:rsidR="00186B13" w:rsidRPr="00186B13" w:rsidRDefault="00186B13" w:rsidP="00277B2B">
      <w:pPr>
        <w:spacing w:line="360" w:lineRule="auto"/>
        <w:ind w:firstLine="0"/>
        <w:jc w:val="both"/>
        <w:rPr>
          <w:rFonts w:cstheme="minorHAnsi"/>
        </w:rPr>
      </w:pPr>
      <w:r w:rsidRPr="00186B13">
        <w:rPr>
          <w:rFonts w:cstheme="minorHAnsi"/>
        </w:rPr>
        <w:t xml:space="preserve">The main factor for this Android Application is developed around catering and helping people with disabilities buddy up with people without any disabilities. The social </w:t>
      </w:r>
      <w:r w:rsidR="008451A6">
        <w:rPr>
          <w:rFonts w:cstheme="minorHAnsi"/>
        </w:rPr>
        <w:t>involvement</w:t>
      </w:r>
      <w:r w:rsidRPr="00186B13">
        <w:rPr>
          <w:rFonts w:cstheme="minorHAnsi"/>
        </w:rPr>
        <w:t xml:space="preserve"> of disabled people is </w:t>
      </w:r>
      <w:r w:rsidR="00336FD0">
        <w:rPr>
          <w:rFonts w:cstheme="minorHAnsi"/>
        </w:rPr>
        <w:t>inadequate</w:t>
      </w:r>
      <w:r w:rsidRPr="00186B13">
        <w:rPr>
          <w:rFonts w:cstheme="minorHAnsi"/>
        </w:rPr>
        <w:t xml:space="preserve"> and low; one of the reasons often overlooked but of great importance may lie in the disparate patterns of social interaction between the disabled and abled people (Liu et al., 2021, para.1). According to best buddy’s annual survey, fifty-four per cent (54%) of the members with intellectual disability disorder showed that they feel more confident engaging in an online platform (“e-Buddies”, 2021, para.6). The best buddy survey was conducted among college participants in the United States. The findings suggest that both the college students and the people with intellectual disabilities benefitted from the program. Both the groups reported that they enjoyed their experiences and engaging in friendship activities were mutually beneficial (Hardman &amp; Clark, 2006, p.56-63). </w:t>
      </w:r>
    </w:p>
    <w:p w14:paraId="78087A47" w14:textId="77777777" w:rsidR="00186B13" w:rsidRPr="00186B13" w:rsidRDefault="00186B13" w:rsidP="00277B2B">
      <w:pPr>
        <w:spacing w:line="360" w:lineRule="auto"/>
        <w:ind w:firstLine="0"/>
        <w:jc w:val="both"/>
        <w:rPr>
          <w:rFonts w:cstheme="minorHAnsi"/>
        </w:rPr>
      </w:pPr>
    </w:p>
    <w:p w14:paraId="79107F7D" w14:textId="60528158" w:rsidR="00F312F0" w:rsidRDefault="00186B13" w:rsidP="00277B2B">
      <w:pPr>
        <w:spacing w:line="360" w:lineRule="auto"/>
        <w:ind w:firstLine="0"/>
        <w:jc w:val="both"/>
        <w:rPr>
          <w:rFonts w:cstheme="minorHAnsi"/>
        </w:rPr>
      </w:pPr>
      <w:r w:rsidRPr="00186B13">
        <w:rPr>
          <w:rFonts w:cstheme="minorHAnsi"/>
        </w:rPr>
        <w:t xml:space="preserve">There are two main categories of people with disabilities, which include people with physical and mental disabilities. Social Isolation and Exclusion is a huge concern for people not just with cognitive disabilities but also people with physical disabilities. According to Disabil Health J, People with a disability experienced loneliness, </w:t>
      </w:r>
      <w:r w:rsidR="002A2C04">
        <w:rPr>
          <w:rFonts w:cstheme="minorHAnsi"/>
        </w:rPr>
        <w:t>inadequate</w:t>
      </w:r>
      <w:r w:rsidRPr="00186B13">
        <w:rPr>
          <w:rFonts w:cstheme="minorHAnsi"/>
        </w:rPr>
        <w:t xml:space="preserve"> perceived social support, and social isolation at </w:t>
      </w:r>
      <w:r w:rsidR="00170EB8">
        <w:rPr>
          <w:rFonts w:cstheme="minorHAnsi"/>
        </w:rPr>
        <w:t>remarkably</w:t>
      </w:r>
      <w:r w:rsidRPr="00186B13">
        <w:rPr>
          <w:rFonts w:cstheme="minorHAnsi"/>
        </w:rPr>
        <w:t xml:space="preserve"> higher rates than people without any disability. People with physical disabilities are affected by loneliness and exclusion mainly due to the restriction caused by their limited movement, which affects them to interact or socialize with anyone. However, when it comes to people with mental disabilities, the main reason for their social isolation is their inability to communicate clearly and effectively</w:t>
      </w:r>
      <w:r w:rsidR="00417C9E">
        <w:rPr>
          <w:rFonts w:cstheme="minorHAnsi"/>
        </w:rPr>
        <w:t>.</w:t>
      </w:r>
    </w:p>
    <w:p w14:paraId="083E5779" w14:textId="77777777" w:rsidR="00973AB1" w:rsidRDefault="00A0437E" w:rsidP="00277B2B">
      <w:pPr>
        <w:keepNext/>
        <w:spacing w:line="360" w:lineRule="auto"/>
        <w:ind w:firstLine="0"/>
        <w:jc w:val="both"/>
      </w:pPr>
      <w:r w:rsidRPr="00A0437E">
        <w:rPr>
          <w:rFonts w:cstheme="minorHAnsi"/>
          <w:noProof/>
        </w:rPr>
        <w:lastRenderedPageBreak/>
        <w:drawing>
          <wp:inline distT="0" distB="0" distL="0" distR="0" wp14:anchorId="50011475" wp14:editId="66D4B182">
            <wp:extent cx="4761816" cy="3031588"/>
            <wp:effectExtent l="0" t="0" r="127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7"/>
                    <a:stretch>
                      <a:fillRect/>
                    </a:stretch>
                  </pic:blipFill>
                  <pic:spPr>
                    <a:xfrm>
                      <a:off x="0" y="0"/>
                      <a:ext cx="4761816" cy="3031588"/>
                    </a:xfrm>
                    <a:prstGeom prst="rect">
                      <a:avLst/>
                    </a:prstGeom>
                  </pic:spPr>
                </pic:pic>
              </a:graphicData>
            </a:graphic>
          </wp:inline>
        </w:drawing>
      </w:r>
    </w:p>
    <w:p w14:paraId="27C096DC" w14:textId="5CA71CC1" w:rsidR="00973AB1" w:rsidRDefault="00973AB1" w:rsidP="00277B2B">
      <w:pPr>
        <w:pStyle w:val="Caption"/>
        <w:jc w:val="both"/>
        <w:rPr>
          <w:rFonts w:cstheme="minorHAnsi"/>
        </w:rPr>
      </w:pPr>
      <w:r>
        <w:t xml:space="preserve">Figure </w:t>
      </w:r>
      <w:fldSimple w:instr=" SEQ Figure \* ARABIC ">
        <w:r w:rsidR="00DD38A5">
          <w:rPr>
            <w:noProof/>
          </w:rPr>
          <w:t>1</w:t>
        </w:r>
      </w:fldSimple>
      <w:r>
        <w:t xml:space="preserve"> </w:t>
      </w:r>
      <w:bookmarkStart w:id="11" w:name="_Hlk84956470"/>
      <w:r w:rsidRPr="00C56794">
        <w:t>Proportion of people experiencing loneliness and social isolation in the U.S. in 2018, by physical or mental health condition</w:t>
      </w:r>
      <w:bookmarkEnd w:id="11"/>
    </w:p>
    <w:p w14:paraId="3129313A" w14:textId="154CF311" w:rsidR="00417C9E" w:rsidRDefault="00417C9E" w:rsidP="00277B2B">
      <w:pPr>
        <w:spacing w:line="360" w:lineRule="auto"/>
        <w:ind w:firstLine="0"/>
        <w:jc w:val="both"/>
        <w:rPr>
          <w:rFonts w:cstheme="minorHAnsi"/>
        </w:rPr>
      </w:pPr>
    </w:p>
    <w:p w14:paraId="06942563" w14:textId="77777777" w:rsidR="00301B73" w:rsidRDefault="007E0848" w:rsidP="00277B2B">
      <w:pPr>
        <w:spacing w:line="360" w:lineRule="auto"/>
        <w:ind w:firstLine="0"/>
        <w:jc w:val="both"/>
        <w:rPr>
          <w:rFonts w:cstheme="minorHAnsi"/>
        </w:rPr>
      </w:pPr>
      <w:r w:rsidRPr="007E0848">
        <w:rPr>
          <w:rFonts w:cstheme="minorHAnsi"/>
        </w:rPr>
        <w:t xml:space="preserve">In a survey conducted by Statista in 2018, over 40% (2/5) of the US population who either have a debilitating disability or have been told by a medical professional that they have severe mental health conditions have reported that they suffer from social loneliness and isolation. In comparison, the people saying that they do not suffer from social isolation and loneliness in the US is significantly lower at a percentage of around 15% (3/20). </w:t>
      </w:r>
    </w:p>
    <w:p w14:paraId="088D27D7" w14:textId="01574D91" w:rsidR="00405441" w:rsidRDefault="00405441" w:rsidP="005F61E5">
      <w:pPr>
        <w:ind w:firstLine="0"/>
      </w:pPr>
    </w:p>
    <w:p w14:paraId="1E501F71" w14:textId="77777777" w:rsidR="009C5446" w:rsidRDefault="009C5446" w:rsidP="009C5446">
      <w:pPr>
        <w:keepNext/>
        <w:ind w:firstLine="0"/>
      </w:pPr>
      <w:r w:rsidRPr="009C5446">
        <w:rPr>
          <w:noProof/>
        </w:rPr>
        <w:lastRenderedPageBreak/>
        <w:drawing>
          <wp:inline distT="0" distB="0" distL="0" distR="0" wp14:anchorId="0F969A28" wp14:editId="7E322BE8">
            <wp:extent cx="3411415" cy="4857750"/>
            <wp:effectExtent l="0" t="0" r="0" b="0"/>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18"/>
                    <a:stretch>
                      <a:fillRect/>
                    </a:stretch>
                  </pic:blipFill>
                  <pic:spPr>
                    <a:xfrm>
                      <a:off x="0" y="0"/>
                      <a:ext cx="3416016" cy="4864302"/>
                    </a:xfrm>
                    <a:prstGeom prst="rect">
                      <a:avLst/>
                    </a:prstGeom>
                  </pic:spPr>
                </pic:pic>
              </a:graphicData>
            </a:graphic>
          </wp:inline>
        </w:drawing>
      </w:r>
    </w:p>
    <w:p w14:paraId="0D4771A5" w14:textId="5FB04BA6" w:rsidR="00CC06CA" w:rsidRDefault="009C5446" w:rsidP="009C5446">
      <w:pPr>
        <w:pStyle w:val="Caption"/>
      </w:pPr>
      <w:r>
        <w:t xml:space="preserve">Table </w:t>
      </w:r>
      <w:fldSimple w:instr=" SEQ Table \* ARABIC ">
        <w:r w:rsidR="00DD38A5">
          <w:rPr>
            <w:noProof/>
          </w:rPr>
          <w:t>1</w:t>
        </w:r>
      </w:fldSimple>
      <w:r>
        <w:t xml:space="preserve"> </w:t>
      </w:r>
      <w:r w:rsidRPr="00CA43DC">
        <w:t>Distribution of social isolation by key health and psychological wellbeing indicators</w:t>
      </w:r>
    </w:p>
    <w:p w14:paraId="22016D9B" w14:textId="07FC20F8" w:rsidR="009C5446" w:rsidRPr="009C5446" w:rsidRDefault="00B90D04" w:rsidP="00B90D04">
      <w:pPr>
        <w:tabs>
          <w:tab w:val="left" w:pos="2442"/>
        </w:tabs>
        <w:ind w:firstLine="0"/>
      </w:pPr>
      <w:r>
        <w:tab/>
      </w:r>
    </w:p>
    <w:p w14:paraId="01C9C93D" w14:textId="0A5FC019" w:rsidR="007E0848" w:rsidRDefault="002F1EB0" w:rsidP="002136B3">
      <w:pPr>
        <w:spacing w:line="360" w:lineRule="auto"/>
        <w:ind w:firstLine="0"/>
        <w:jc w:val="both"/>
        <w:rPr>
          <w:rFonts w:cstheme="minorHAnsi"/>
        </w:rPr>
      </w:pPr>
      <w:r>
        <w:rPr>
          <w:rFonts w:cstheme="minorHAnsi"/>
        </w:rPr>
        <w:t>Furthermore,</w:t>
      </w:r>
      <w:r w:rsidR="0061181E">
        <w:rPr>
          <w:rFonts w:cstheme="minorHAnsi"/>
        </w:rPr>
        <w:t xml:space="preserve"> </w:t>
      </w:r>
      <w:r>
        <w:rPr>
          <w:rFonts w:cstheme="minorHAnsi"/>
        </w:rPr>
        <w:t>a</w:t>
      </w:r>
      <w:r w:rsidR="0061181E">
        <w:rPr>
          <w:rFonts w:cstheme="minorHAnsi"/>
        </w:rPr>
        <w:t xml:space="preserve">ccording to the </w:t>
      </w:r>
      <w:r w:rsidR="00E70F83">
        <w:rPr>
          <w:rFonts w:cstheme="minorHAnsi"/>
        </w:rPr>
        <w:t xml:space="preserve">findings from the Irish Longitudinal Study on Ageing (TILDA) </w:t>
      </w:r>
      <w:r w:rsidR="00597F11">
        <w:rPr>
          <w:rFonts w:cstheme="minorHAnsi"/>
        </w:rPr>
        <w:t xml:space="preserve">as shown in Table 1, it </w:t>
      </w:r>
      <w:r w:rsidR="00914DB2" w:rsidRPr="00914DB2">
        <w:rPr>
          <w:rFonts w:cstheme="minorHAnsi"/>
        </w:rPr>
        <w:t>displays the distribution of social isolation in relation to major health and psychological variables. A higher level of social isolation was linked to lower self-rated health. 16.2 percent (95 percent CI: 13.7-19.1) of participants with mediocre or poor self-rated health were socially isolated, compared to 6.1 percent (95 percent CI: 5.2-7.2) of those with outstanding or very high self-rated health</w:t>
      </w:r>
      <w:r w:rsidR="00396BC1">
        <w:rPr>
          <w:rFonts w:cstheme="minorHAnsi"/>
        </w:rPr>
        <w:t xml:space="preserve"> </w:t>
      </w:r>
      <w:r w:rsidR="000C3EBD" w:rsidRPr="000C3EBD">
        <w:rPr>
          <w:rFonts w:cstheme="minorHAnsi"/>
        </w:rPr>
        <w:t>(</w:t>
      </w:r>
      <w:r w:rsidR="002136B3" w:rsidRPr="002136B3">
        <w:rPr>
          <w:rFonts w:cstheme="minorHAnsi"/>
        </w:rPr>
        <w:t>Loneliness, social</w:t>
      </w:r>
      <w:r w:rsidR="002136B3">
        <w:rPr>
          <w:rFonts w:cstheme="minorHAnsi"/>
        </w:rPr>
        <w:t xml:space="preserve"> </w:t>
      </w:r>
      <w:r w:rsidR="002136B3" w:rsidRPr="002136B3">
        <w:rPr>
          <w:rFonts w:cstheme="minorHAnsi"/>
        </w:rPr>
        <w:t>isolation, and their</w:t>
      </w:r>
      <w:r w:rsidR="002136B3">
        <w:rPr>
          <w:rFonts w:cstheme="minorHAnsi"/>
        </w:rPr>
        <w:t xml:space="preserve"> </w:t>
      </w:r>
      <w:r w:rsidR="002136B3" w:rsidRPr="002136B3">
        <w:rPr>
          <w:rFonts w:cstheme="minorHAnsi"/>
        </w:rPr>
        <w:t>discordance among</w:t>
      </w:r>
      <w:r w:rsidR="002136B3">
        <w:rPr>
          <w:rFonts w:cstheme="minorHAnsi"/>
        </w:rPr>
        <w:t xml:space="preserve"> </w:t>
      </w:r>
      <w:r w:rsidR="002136B3" w:rsidRPr="002136B3">
        <w:rPr>
          <w:rFonts w:cstheme="minorHAnsi"/>
        </w:rPr>
        <w:t>older adults</w:t>
      </w:r>
      <w:r w:rsidR="003A476E">
        <w:rPr>
          <w:rFonts w:cstheme="minorHAnsi"/>
        </w:rPr>
        <w:t>,</w:t>
      </w:r>
      <w:r w:rsidR="00FF0369">
        <w:rPr>
          <w:rFonts w:cstheme="minorHAnsi"/>
        </w:rPr>
        <w:t xml:space="preserve"> </w:t>
      </w:r>
      <w:r w:rsidR="000C3EBD" w:rsidRPr="000C3EBD">
        <w:rPr>
          <w:rFonts w:cstheme="minorHAnsi"/>
        </w:rPr>
        <w:t>2021)</w:t>
      </w:r>
      <w:r w:rsidR="00914DB2" w:rsidRPr="00914DB2">
        <w:rPr>
          <w:rFonts w:cstheme="minorHAnsi"/>
        </w:rPr>
        <w:t>.</w:t>
      </w:r>
    </w:p>
    <w:p w14:paraId="2A25C7B6" w14:textId="77777777" w:rsidR="00C1688C" w:rsidRDefault="00C1688C" w:rsidP="00277B2B">
      <w:pPr>
        <w:spacing w:line="360" w:lineRule="auto"/>
        <w:ind w:firstLine="0"/>
        <w:jc w:val="both"/>
        <w:rPr>
          <w:rFonts w:cstheme="minorHAnsi"/>
        </w:rPr>
      </w:pPr>
    </w:p>
    <w:p w14:paraId="5B9CA1C1" w14:textId="3CE4A1F3" w:rsidR="00CC47FF" w:rsidRDefault="007E0848" w:rsidP="00277B2B">
      <w:pPr>
        <w:spacing w:line="360" w:lineRule="auto"/>
        <w:ind w:firstLine="0"/>
        <w:jc w:val="both"/>
        <w:rPr>
          <w:rFonts w:cstheme="minorHAnsi"/>
        </w:rPr>
      </w:pPr>
      <w:r w:rsidRPr="007E0848">
        <w:rPr>
          <w:rFonts w:cstheme="minorHAnsi"/>
        </w:rPr>
        <w:lastRenderedPageBreak/>
        <w:t xml:space="preserve">Considering all these factors, The Author </w:t>
      </w:r>
      <w:r w:rsidR="001C0028">
        <w:rPr>
          <w:rFonts w:cstheme="minorHAnsi"/>
        </w:rPr>
        <w:t xml:space="preserve">has concluded </w:t>
      </w:r>
      <w:r w:rsidRPr="007E0848">
        <w:rPr>
          <w:rFonts w:cstheme="minorHAnsi"/>
        </w:rPr>
        <w:t>the best way to socialize, interact, alleviate, and help people with disabilities overcome their solitude and loneliness is to create this buddy system using a mobile application.</w:t>
      </w:r>
    </w:p>
    <w:p w14:paraId="5E1C18A2" w14:textId="77777777" w:rsidR="007E0848" w:rsidRPr="00F369C8" w:rsidRDefault="007E0848" w:rsidP="00277B2B">
      <w:pPr>
        <w:spacing w:line="360" w:lineRule="auto"/>
        <w:ind w:firstLine="0"/>
        <w:jc w:val="both"/>
        <w:rPr>
          <w:rFonts w:cstheme="minorHAnsi"/>
        </w:rPr>
      </w:pPr>
    </w:p>
    <w:p w14:paraId="62784EA9" w14:textId="38E10F73" w:rsidR="00FE2BCB" w:rsidRPr="00F369C8" w:rsidRDefault="00F47D73" w:rsidP="00277B2B">
      <w:pPr>
        <w:pStyle w:val="Heading3"/>
        <w:spacing w:line="360" w:lineRule="auto"/>
        <w:jc w:val="both"/>
        <w:rPr>
          <w:rFonts w:asciiTheme="minorHAnsi" w:hAnsiTheme="minorHAnsi" w:cstheme="minorHAnsi"/>
        </w:rPr>
      </w:pPr>
      <w:bookmarkStart w:id="12" w:name="_Toc92365914"/>
      <w:r>
        <w:rPr>
          <w:rFonts w:asciiTheme="minorHAnsi" w:hAnsiTheme="minorHAnsi" w:cstheme="minorHAnsi"/>
        </w:rPr>
        <w:t>Accessibility</w:t>
      </w:r>
      <w:bookmarkEnd w:id="12"/>
    </w:p>
    <w:p w14:paraId="0DA2F7C2" w14:textId="0981D259" w:rsidR="00466AA0" w:rsidRPr="00466AA0" w:rsidRDefault="00466AA0" w:rsidP="00466AA0">
      <w:pPr>
        <w:spacing w:line="360" w:lineRule="auto"/>
        <w:ind w:firstLine="0"/>
        <w:jc w:val="both"/>
        <w:rPr>
          <w:rFonts w:cstheme="minorHAnsi"/>
        </w:rPr>
      </w:pPr>
      <w:r w:rsidRPr="00466AA0">
        <w:rPr>
          <w:rFonts w:cstheme="minorHAnsi"/>
        </w:rPr>
        <w:t>The Author has defined that he would incorporate accessibility features into the mobile application. Accessibility is a critical feature in any application, but it is vitally important to integrate it into this project since it caters to and helps people with disabilities. Accessibility is the design of a mobile application for individuals with disabilities. The disabilities could include anything from hearing to mobility-related problems. The app will consist of accessibility features to cater to various hearing, visual, and speech impairments. According to Appoly, it is stated that around 15% of people globally suffer from some form of disability or impairment. Mobile applications need to implement accessibility features mainly because 1 in 7 people might not be able to use it because it would not regale any accessibility features (</w:t>
      </w:r>
      <w:r w:rsidR="004D38DF">
        <w:rPr>
          <w:rFonts w:cstheme="minorHAnsi"/>
        </w:rPr>
        <w:t>“</w:t>
      </w:r>
      <w:r w:rsidR="00522E2A" w:rsidRPr="00522E2A">
        <w:rPr>
          <w:rFonts w:cstheme="minorHAnsi"/>
        </w:rPr>
        <w:t>The Importance of Accessibility in a Mobile App</w:t>
      </w:r>
      <w:r w:rsidR="004D38DF">
        <w:rPr>
          <w:rFonts w:cstheme="minorHAnsi"/>
        </w:rPr>
        <w:t>”</w:t>
      </w:r>
      <w:r w:rsidRPr="00466AA0">
        <w:rPr>
          <w:rFonts w:cstheme="minorHAnsi"/>
        </w:rPr>
        <w:t>, 2021).</w:t>
      </w:r>
    </w:p>
    <w:p w14:paraId="400782D3" w14:textId="77777777" w:rsidR="00466AA0" w:rsidRPr="00466AA0" w:rsidRDefault="00466AA0" w:rsidP="00466AA0">
      <w:pPr>
        <w:spacing w:line="360" w:lineRule="auto"/>
        <w:ind w:firstLine="0"/>
        <w:jc w:val="both"/>
        <w:rPr>
          <w:rFonts w:cstheme="minorHAnsi"/>
        </w:rPr>
      </w:pPr>
    </w:p>
    <w:p w14:paraId="7B32BF13" w14:textId="5BDC570B" w:rsidR="00466AA0" w:rsidRPr="00466AA0" w:rsidRDefault="00466AA0" w:rsidP="00466AA0">
      <w:pPr>
        <w:spacing w:line="360" w:lineRule="auto"/>
        <w:ind w:firstLine="0"/>
        <w:jc w:val="both"/>
        <w:rPr>
          <w:rFonts w:cstheme="minorHAnsi"/>
        </w:rPr>
      </w:pPr>
      <w:r w:rsidRPr="00466AA0">
        <w:rPr>
          <w:rFonts w:cstheme="minorHAnsi"/>
        </w:rPr>
        <w:t xml:space="preserve">The Accessibility options that the Author </w:t>
      </w:r>
      <w:r w:rsidR="00F057E4">
        <w:rPr>
          <w:rFonts w:cstheme="minorHAnsi"/>
        </w:rPr>
        <w:t>has</w:t>
      </w:r>
      <w:r w:rsidR="00117DD9">
        <w:rPr>
          <w:rFonts w:cstheme="minorHAnsi"/>
        </w:rPr>
        <w:t xml:space="preserve"> </w:t>
      </w:r>
      <w:r w:rsidRPr="00466AA0">
        <w:rPr>
          <w:rFonts w:cstheme="minorHAnsi"/>
        </w:rPr>
        <w:t>feature</w:t>
      </w:r>
      <w:r w:rsidR="00F057E4">
        <w:rPr>
          <w:rFonts w:cstheme="minorHAnsi"/>
        </w:rPr>
        <w:t>d</w:t>
      </w:r>
      <w:r w:rsidRPr="00466AA0">
        <w:rPr>
          <w:rFonts w:cstheme="minorHAnsi"/>
        </w:rPr>
        <w:t xml:space="preserve"> and make good use of within this mobile application are good mobility, clear vision, colour perception, and hearing, speech, cognition, and literacy assistance. These elements will be addressed and implemented by assigning assistance for keyboard interactions, configurable hand gestures and screen readers; the application would also support user customization within the mobile application allowing the user to be able t</w:t>
      </w:r>
      <w:r w:rsidR="003E6C7C">
        <w:rPr>
          <w:rFonts w:cstheme="minorHAnsi"/>
        </w:rPr>
        <w:t xml:space="preserve">o </w:t>
      </w:r>
      <w:r w:rsidR="00412A8E">
        <w:rPr>
          <w:rFonts w:cstheme="minorHAnsi"/>
        </w:rPr>
        <w:t xml:space="preserve">change settings depending on </w:t>
      </w:r>
      <w:r w:rsidR="006E702D">
        <w:rPr>
          <w:rFonts w:cstheme="minorHAnsi"/>
        </w:rPr>
        <w:t xml:space="preserve">what </w:t>
      </w:r>
      <w:r w:rsidR="00247120">
        <w:rPr>
          <w:rFonts w:cstheme="minorHAnsi"/>
        </w:rPr>
        <w:t>impairments</w:t>
      </w:r>
      <w:r w:rsidR="006E702D">
        <w:rPr>
          <w:rFonts w:cstheme="minorHAnsi"/>
        </w:rPr>
        <w:t xml:space="preserve"> they may have. </w:t>
      </w:r>
      <w:r w:rsidR="000F4713">
        <w:rPr>
          <w:rFonts w:cstheme="minorHAnsi"/>
        </w:rPr>
        <w:t>For people that may have low vis</w:t>
      </w:r>
      <w:r w:rsidR="00063E95">
        <w:rPr>
          <w:rFonts w:cstheme="minorHAnsi"/>
        </w:rPr>
        <w:t>ion</w:t>
      </w:r>
      <w:r w:rsidR="00E41764">
        <w:rPr>
          <w:rFonts w:cstheme="minorHAnsi"/>
        </w:rPr>
        <w:t xml:space="preserve"> and </w:t>
      </w:r>
      <w:r w:rsidR="003F42C8">
        <w:rPr>
          <w:rFonts w:cstheme="minorHAnsi"/>
        </w:rPr>
        <w:t>hearing</w:t>
      </w:r>
      <w:r w:rsidR="00063E95">
        <w:rPr>
          <w:rFonts w:cstheme="minorHAnsi"/>
        </w:rPr>
        <w:t xml:space="preserve"> </w:t>
      </w:r>
      <w:r w:rsidR="009A37B8">
        <w:rPr>
          <w:rFonts w:cstheme="minorHAnsi"/>
        </w:rPr>
        <w:t>impairments</w:t>
      </w:r>
      <w:r w:rsidR="00063E95">
        <w:rPr>
          <w:rFonts w:cstheme="minorHAnsi"/>
        </w:rPr>
        <w:t xml:space="preserve"> customizable </w:t>
      </w:r>
      <w:r w:rsidRPr="00466AA0">
        <w:rPr>
          <w:rFonts w:cstheme="minorHAnsi"/>
        </w:rPr>
        <w:t>font sizes, magnification lenses, colour</w:t>
      </w:r>
      <w:r w:rsidR="00D363DC">
        <w:rPr>
          <w:rFonts w:cstheme="minorHAnsi"/>
        </w:rPr>
        <w:t xml:space="preserve"> change customization</w:t>
      </w:r>
      <w:r w:rsidRPr="00466AA0">
        <w:rPr>
          <w:rFonts w:cstheme="minorHAnsi"/>
        </w:rPr>
        <w:t>, and high contrast settings</w:t>
      </w:r>
      <w:r w:rsidR="003211E2">
        <w:rPr>
          <w:rFonts w:cstheme="minorHAnsi"/>
        </w:rPr>
        <w:t xml:space="preserve"> would be used</w:t>
      </w:r>
      <w:r w:rsidRPr="00466AA0">
        <w:rPr>
          <w:rFonts w:cstheme="minorHAnsi"/>
        </w:rPr>
        <w:t xml:space="preserve">. The Author </w:t>
      </w:r>
      <w:r w:rsidR="009800B8">
        <w:rPr>
          <w:rFonts w:cstheme="minorHAnsi"/>
        </w:rPr>
        <w:t>has</w:t>
      </w:r>
      <w:r w:rsidR="00F60819">
        <w:rPr>
          <w:rFonts w:cstheme="minorHAnsi"/>
        </w:rPr>
        <w:t xml:space="preserve"> included </w:t>
      </w:r>
      <w:r w:rsidRPr="00466AA0">
        <w:rPr>
          <w:rFonts w:cstheme="minorHAnsi"/>
        </w:rPr>
        <w:t>descriptive labels</w:t>
      </w:r>
      <w:r w:rsidR="00E674D0">
        <w:rPr>
          <w:rFonts w:cstheme="minorHAnsi"/>
        </w:rPr>
        <w:t>,</w:t>
      </w:r>
      <w:r w:rsidR="000F1A2E">
        <w:rPr>
          <w:rFonts w:cstheme="minorHAnsi"/>
        </w:rPr>
        <w:t xml:space="preserve"> </w:t>
      </w:r>
      <w:r w:rsidR="00F7252D">
        <w:rPr>
          <w:rFonts w:cstheme="minorHAnsi"/>
        </w:rPr>
        <w:t>screen readers</w:t>
      </w:r>
      <w:r w:rsidR="003505FF">
        <w:rPr>
          <w:rFonts w:cstheme="minorHAnsi"/>
        </w:rPr>
        <w:t>,</w:t>
      </w:r>
      <w:r w:rsidRPr="00466AA0">
        <w:rPr>
          <w:rFonts w:cstheme="minorHAnsi"/>
        </w:rPr>
        <w:t xml:space="preserve"> and audio descriptions of text for those people who are visually impaired</w:t>
      </w:r>
      <w:r w:rsidR="003A0C5C">
        <w:rPr>
          <w:rFonts w:cstheme="minorHAnsi"/>
        </w:rPr>
        <w:t xml:space="preserve"> </w:t>
      </w:r>
      <w:r w:rsidRPr="00466AA0">
        <w:rPr>
          <w:rFonts w:cstheme="minorHAnsi"/>
        </w:rPr>
        <w:t>(</w:t>
      </w:r>
      <w:r w:rsidR="00E324B1" w:rsidRPr="00E324B1">
        <w:rPr>
          <w:rFonts w:cstheme="minorHAnsi"/>
        </w:rPr>
        <w:t>Accessibility and your app design</w:t>
      </w:r>
      <w:r w:rsidRPr="00466AA0">
        <w:rPr>
          <w:rFonts w:cstheme="minorHAnsi"/>
        </w:rPr>
        <w:t>, 2021).</w:t>
      </w:r>
    </w:p>
    <w:p w14:paraId="64D947B7" w14:textId="77777777" w:rsidR="00466AA0" w:rsidRPr="00466AA0" w:rsidRDefault="00466AA0" w:rsidP="00466AA0">
      <w:pPr>
        <w:spacing w:line="360" w:lineRule="auto"/>
        <w:ind w:firstLine="0"/>
        <w:jc w:val="both"/>
        <w:rPr>
          <w:rFonts w:cstheme="minorHAnsi"/>
        </w:rPr>
      </w:pPr>
    </w:p>
    <w:p w14:paraId="2F62E37D" w14:textId="318B19CD" w:rsidR="00466AA0" w:rsidRPr="00F369C8" w:rsidRDefault="00466AA0" w:rsidP="00466AA0">
      <w:pPr>
        <w:spacing w:line="360" w:lineRule="auto"/>
        <w:ind w:firstLine="0"/>
        <w:jc w:val="both"/>
        <w:rPr>
          <w:rFonts w:cstheme="minorHAnsi"/>
        </w:rPr>
      </w:pPr>
      <w:r w:rsidRPr="00466AA0">
        <w:rPr>
          <w:rFonts w:cstheme="minorHAnsi"/>
        </w:rPr>
        <w:t xml:space="preserve">The Author </w:t>
      </w:r>
      <w:r w:rsidR="00331A6F">
        <w:rPr>
          <w:rFonts w:cstheme="minorHAnsi"/>
        </w:rPr>
        <w:t>has</w:t>
      </w:r>
      <w:r w:rsidR="006E7BB5">
        <w:rPr>
          <w:rFonts w:cstheme="minorHAnsi"/>
        </w:rPr>
        <w:t xml:space="preserve"> include</w:t>
      </w:r>
      <w:r w:rsidR="00331A6F">
        <w:rPr>
          <w:rFonts w:cstheme="minorHAnsi"/>
        </w:rPr>
        <w:t>d</w:t>
      </w:r>
      <w:r w:rsidR="006E7BB5">
        <w:rPr>
          <w:rFonts w:cstheme="minorHAnsi"/>
        </w:rPr>
        <w:t xml:space="preserve"> </w:t>
      </w:r>
      <w:r w:rsidRPr="00466AA0">
        <w:rPr>
          <w:rFonts w:cstheme="minorHAnsi"/>
        </w:rPr>
        <w:t xml:space="preserve">a good UI design with a modern and clear colour scheme that would enable the user to use and access the mobile application with ease and comfort. In terms of navigation within the mobile application, the Author </w:t>
      </w:r>
      <w:r w:rsidR="00B93981">
        <w:rPr>
          <w:rFonts w:cstheme="minorHAnsi"/>
        </w:rPr>
        <w:t xml:space="preserve">has </w:t>
      </w:r>
      <w:r w:rsidR="00A05902">
        <w:rPr>
          <w:rFonts w:cstheme="minorHAnsi"/>
        </w:rPr>
        <w:t xml:space="preserve">also </w:t>
      </w:r>
      <w:r w:rsidRPr="00466AA0">
        <w:rPr>
          <w:rFonts w:cstheme="minorHAnsi"/>
        </w:rPr>
        <w:t>create</w:t>
      </w:r>
      <w:r w:rsidR="00B93981">
        <w:rPr>
          <w:rFonts w:cstheme="minorHAnsi"/>
        </w:rPr>
        <w:t>d</w:t>
      </w:r>
      <w:r w:rsidRPr="00466AA0">
        <w:rPr>
          <w:rFonts w:cstheme="minorHAnsi"/>
        </w:rPr>
        <w:t xml:space="preserve"> a straightforward workflow within the pages to get to the required page destination with the least number of clicks.</w:t>
      </w:r>
    </w:p>
    <w:p w14:paraId="7956A7D1" w14:textId="789743D8" w:rsidR="00FE2BCB" w:rsidRPr="00F369C8" w:rsidRDefault="00F47D73" w:rsidP="00277B2B">
      <w:pPr>
        <w:pStyle w:val="Heading3"/>
        <w:spacing w:line="360" w:lineRule="auto"/>
        <w:jc w:val="both"/>
        <w:rPr>
          <w:rFonts w:asciiTheme="minorHAnsi" w:hAnsiTheme="minorHAnsi" w:cstheme="minorHAnsi"/>
        </w:rPr>
      </w:pPr>
      <w:bookmarkStart w:id="13" w:name="_Toc92365915"/>
      <w:r>
        <w:rPr>
          <w:rFonts w:asciiTheme="minorHAnsi" w:hAnsiTheme="minorHAnsi" w:cstheme="minorHAnsi"/>
        </w:rPr>
        <w:lastRenderedPageBreak/>
        <w:t>Geo Location</w:t>
      </w:r>
      <w:bookmarkEnd w:id="13"/>
      <w:r>
        <w:rPr>
          <w:rFonts w:asciiTheme="minorHAnsi" w:hAnsiTheme="minorHAnsi" w:cstheme="minorHAnsi"/>
        </w:rPr>
        <w:t xml:space="preserve"> </w:t>
      </w:r>
    </w:p>
    <w:p w14:paraId="4DFB61E5" w14:textId="3088EADF" w:rsidR="00364FD2" w:rsidRPr="00364FD2" w:rsidRDefault="00364FD2" w:rsidP="00364FD2">
      <w:pPr>
        <w:spacing w:line="360" w:lineRule="auto"/>
        <w:ind w:firstLine="0"/>
        <w:jc w:val="both"/>
        <w:rPr>
          <w:rFonts w:cstheme="minorHAnsi"/>
        </w:rPr>
      </w:pPr>
      <w:r w:rsidRPr="00364FD2">
        <w:rPr>
          <w:rFonts w:cstheme="minorHAnsi"/>
        </w:rPr>
        <w:t xml:space="preserve">Another key feature that this application would incorporate into this mobile application is Geo-Location Services. A Geolocation API is a communication interface between an application (Client-Side) and an application (Server Side), recognizing and retrieving information about the client’s geographic location. Geolocation APIs are called when </w:t>
      </w:r>
      <w:r w:rsidR="007929FA">
        <w:rPr>
          <w:rFonts w:cstheme="minorHAnsi"/>
        </w:rPr>
        <w:t>there is a</w:t>
      </w:r>
      <w:r w:rsidRPr="00364FD2">
        <w:rPr>
          <w:rFonts w:cstheme="minorHAnsi"/>
        </w:rPr>
        <w:t xml:space="preserve"> need to call and configure a web/mobile-based application programmatically based on the user’s location. Common use cases include geo-tracking and implementing user security checks</w:t>
      </w:r>
      <w:r w:rsidR="00566E47">
        <w:rPr>
          <w:rFonts w:cstheme="minorHAnsi"/>
        </w:rPr>
        <w:t xml:space="preserve"> </w:t>
      </w:r>
      <w:r w:rsidR="00566E47" w:rsidRPr="00566E47">
        <w:rPr>
          <w:rFonts w:cstheme="minorHAnsi"/>
        </w:rPr>
        <w:t>(What is a Geolocation API and how is it used?, 2021)</w:t>
      </w:r>
      <w:r w:rsidR="00566E47">
        <w:rPr>
          <w:rFonts w:cstheme="minorHAnsi"/>
        </w:rPr>
        <w:t>.</w:t>
      </w:r>
    </w:p>
    <w:p w14:paraId="3FE771C5" w14:textId="77777777" w:rsidR="00364FD2" w:rsidRPr="00364FD2" w:rsidRDefault="00364FD2" w:rsidP="00364FD2">
      <w:pPr>
        <w:spacing w:line="360" w:lineRule="auto"/>
        <w:ind w:firstLine="0"/>
        <w:jc w:val="both"/>
        <w:rPr>
          <w:rFonts w:cstheme="minorHAnsi"/>
        </w:rPr>
      </w:pPr>
    </w:p>
    <w:p w14:paraId="2D047BC4" w14:textId="070D9834" w:rsidR="00364FD2" w:rsidRPr="00364FD2" w:rsidRDefault="00364FD2" w:rsidP="00364FD2">
      <w:pPr>
        <w:spacing w:line="360" w:lineRule="auto"/>
        <w:ind w:firstLine="0"/>
        <w:jc w:val="both"/>
        <w:rPr>
          <w:rFonts w:cstheme="minorHAnsi"/>
        </w:rPr>
      </w:pPr>
      <w:r w:rsidRPr="00364FD2">
        <w:rPr>
          <w:rFonts w:cstheme="minorHAnsi"/>
        </w:rPr>
        <w:t>The Geolocation Service API does not hold any information within the API; however, it can accumulate existing information from the machine being queried</w:t>
      </w:r>
      <w:r w:rsidR="000F1CEE">
        <w:rPr>
          <w:rFonts w:cstheme="minorHAnsi"/>
        </w:rPr>
        <w:t xml:space="preserve"> </w:t>
      </w:r>
      <w:r w:rsidR="000F1CEE" w:rsidRPr="000F1CEE">
        <w:rPr>
          <w:rFonts w:cstheme="minorHAnsi"/>
        </w:rPr>
        <w:t>(What is a Geolocation API and how is it used?, 2021)</w:t>
      </w:r>
    </w:p>
    <w:p w14:paraId="200CE8F2" w14:textId="77777777" w:rsidR="00364FD2" w:rsidRPr="00364FD2" w:rsidRDefault="00364FD2" w:rsidP="00364FD2">
      <w:pPr>
        <w:spacing w:line="360" w:lineRule="auto"/>
        <w:ind w:firstLine="0"/>
        <w:jc w:val="both"/>
        <w:rPr>
          <w:rFonts w:cstheme="minorHAnsi"/>
        </w:rPr>
      </w:pPr>
    </w:p>
    <w:p w14:paraId="56619053" w14:textId="625A7534" w:rsidR="00BA3A2B" w:rsidRDefault="00364FD2" w:rsidP="00364FD2">
      <w:pPr>
        <w:spacing w:line="360" w:lineRule="auto"/>
        <w:ind w:firstLine="0"/>
        <w:jc w:val="both"/>
        <w:rPr>
          <w:rFonts w:cstheme="minorHAnsi"/>
        </w:rPr>
      </w:pPr>
      <w:r w:rsidRPr="00364FD2">
        <w:rPr>
          <w:rFonts w:cstheme="minorHAnsi"/>
        </w:rPr>
        <w:t xml:space="preserve">The Author </w:t>
      </w:r>
      <w:r w:rsidR="006B4F63">
        <w:rPr>
          <w:rFonts w:cstheme="minorHAnsi"/>
        </w:rPr>
        <w:t>has</w:t>
      </w:r>
      <w:r w:rsidRPr="00364FD2">
        <w:rPr>
          <w:rFonts w:cstheme="minorHAnsi"/>
        </w:rPr>
        <w:t xml:space="preserve"> integrate</w:t>
      </w:r>
      <w:r w:rsidR="006B4F63">
        <w:rPr>
          <w:rFonts w:cstheme="minorHAnsi"/>
        </w:rPr>
        <w:t>d</w:t>
      </w:r>
      <w:r w:rsidRPr="00364FD2">
        <w:rPr>
          <w:rFonts w:cstheme="minorHAnsi"/>
        </w:rPr>
        <w:t xml:space="preserve"> Geolocation services within this mobile application to find, search and connect to the buddy nearest to </w:t>
      </w:r>
      <w:r w:rsidR="00BD5641">
        <w:rPr>
          <w:rFonts w:cstheme="minorHAnsi"/>
        </w:rPr>
        <w:t>another buddy</w:t>
      </w:r>
      <w:r w:rsidRPr="00364FD2">
        <w:rPr>
          <w:rFonts w:cstheme="minorHAnsi"/>
        </w:rPr>
        <w:t xml:space="preserve"> based on the closest geographical location. The Geo-Location Services would be implemented using the Geo Location API on Google that provides Libraries to call and use these functions to integrate it with a mobile application. This would be a massive feature on the mobile application as it would allow users to pair up with buddies closest to them, which would make it more accessible and convenient for the user.</w:t>
      </w:r>
    </w:p>
    <w:p w14:paraId="785B1E3F" w14:textId="77777777" w:rsidR="00364FD2" w:rsidRPr="00F369C8" w:rsidRDefault="00364FD2" w:rsidP="00364FD2">
      <w:pPr>
        <w:spacing w:line="360" w:lineRule="auto"/>
        <w:ind w:firstLine="0"/>
        <w:jc w:val="both"/>
        <w:rPr>
          <w:rFonts w:cstheme="minorHAnsi"/>
        </w:rPr>
      </w:pPr>
    </w:p>
    <w:p w14:paraId="62F6EBFA" w14:textId="07753CAA" w:rsidR="00FE2BCB" w:rsidRPr="00F369C8" w:rsidRDefault="007C2963" w:rsidP="00277B2B">
      <w:pPr>
        <w:pStyle w:val="Heading3"/>
        <w:spacing w:line="360" w:lineRule="auto"/>
        <w:jc w:val="both"/>
        <w:rPr>
          <w:rFonts w:asciiTheme="minorHAnsi" w:hAnsiTheme="minorHAnsi" w:cstheme="minorHAnsi"/>
        </w:rPr>
      </w:pPr>
      <w:bookmarkStart w:id="14" w:name="_Toc92365916"/>
      <w:r>
        <w:rPr>
          <w:rFonts w:asciiTheme="minorHAnsi" w:hAnsiTheme="minorHAnsi" w:cstheme="minorHAnsi"/>
        </w:rPr>
        <w:t>Chat Services</w:t>
      </w:r>
      <w:bookmarkEnd w:id="14"/>
    </w:p>
    <w:p w14:paraId="69C566E8" w14:textId="0233C8E7" w:rsidR="000D7E96" w:rsidRPr="000D7E96" w:rsidRDefault="000D7E96" w:rsidP="00277B2B">
      <w:pPr>
        <w:spacing w:line="360" w:lineRule="auto"/>
        <w:ind w:firstLine="0"/>
        <w:jc w:val="both"/>
        <w:rPr>
          <w:rFonts w:cstheme="minorHAnsi"/>
        </w:rPr>
      </w:pPr>
      <w:r w:rsidRPr="000D7E96">
        <w:rPr>
          <w:rFonts w:cstheme="minorHAnsi"/>
        </w:rPr>
        <w:t>Another main characteristic that would embody this mobile application is a chat service that will allow its users to communicate with different parties (people with and without disabilities) together. Chat service is an online service or technology that enables text messages to be translated in real-time between users (What is Chat Service - Helpshift, 2021)</w:t>
      </w:r>
      <w:r w:rsidR="00FD2D9E">
        <w:rPr>
          <w:rFonts w:cstheme="minorHAnsi"/>
        </w:rPr>
        <w:t>.</w:t>
      </w:r>
    </w:p>
    <w:p w14:paraId="5509B8B5" w14:textId="77777777" w:rsidR="000D7E96" w:rsidRPr="000D7E96" w:rsidRDefault="000D7E96" w:rsidP="00277B2B">
      <w:pPr>
        <w:spacing w:line="360" w:lineRule="auto"/>
        <w:ind w:firstLine="0"/>
        <w:jc w:val="both"/>
        <w:rPr>
          <w:rFonts w:cstheme="minorHAnsi"/>
        </w:rPr>
      </w:pPr>
    </w:p>
    <w:p w14:paraId="70FFDD34" w14:textId="77777777" w:rsidR="000D7E96" w:rsidRPr="000D7E96" w:rsidRDefault="000D7E96" w:rsidP="00277B2B">
      <w:pPr>
        <w:spacing w:line="360" w:lineRule="auto"/>
        <w:ind w:firstLine="0"/>
        <w:jc w:val="both"/>
        <w:rPr>
          <w:rFonts w:cstheme="minorHAnsi"/>
        </w:rPr>
      </w:pPr>
      <w:r w:rsidRPr="000D7E96">
        <w:rPr>
          <w:rFonts w:cstheme="minorHAnsi"/>
        </w:rPr>
        <w:t>The Author emphasizes putting this feature as the focal point on the mobile application solely since this feature will aim to help people with disabilities socialize and buddy up with people without any disability.</w:t>
      </w:r>
    </w:p>
    <w:p w14:paraId="22D611D9" w14:textId="77777777" w:rsidR="000D7E96" w:rsidRPr="000D7E96" w:rsidRDefault="000D7E96" w:rsidP="00277B2B">
      <w:pPr>
        <w:spacing w:line="360" w:lineRule="auto"/>
        <w:ind w:firstLine="0"/>
        <w:jc w:val="both"/>
        <w:rPr>
          <w:rFonts w:cstheme="minorHAnsi"/>
        </w:rPr>
      </w:pPr>
    </w:p>
    <w:p w14:paraId="09777259" w14:textId="572D1DBC" w:rsidR="000D7E96" w:rsidRPr="000D7E96" w:rsidRDefault="000D7E96" w:rsidP="00277B2B">
      <w:pPr>
        <w:spacing w:line="360" w:lineRule="auto"/>
        <w:ind w:firstLine="0"/>
        <w:jc w:val="both"/>
        <w:rPr>
          <w:rFonts w:cstheme="minorHAnsi"/>
        </w:rPr>
      </w:pPr>
      <w:r w:rsidRPr="000D7E96">
        <w:rPr>
          <w:rFonts w:cstheme="minorHAnsi"/>
        </w:rPr>
        <w:lastRenderedPageBreak/>
        <w:t xml:space="preserve">The </w:t>
      </w:r>
      <w:r w:rsidR="002D6854">
        <w:rPr>
          <w:rFonts w:cstheme="minorHAnsi"/>
        </w:rPr>
        <w:t>application</w:t>
      </w:r>
      <w:r w:rsidRPr="000D7E96">
        <w:rPr>
          <w:rFonts w:cstheme="minorHAnsi"/>
        </w:rPr>
        <w:t xml:space="preserve"> </w:t>
      </w:r>
      <w:r w:rsidR="00293E4B">
        <w:rPr>
          <w:rFonts w:cstheme="minorHAnsi"/>
        </w:rPr>
        <w:t>would</w:t>
      </w:r>
      <w:r w:rsidRPr="000D7E96">
        <w:rPr>
          <w:rFonts w:cstheme="minorHAnsi"/>
        </w:rPr>
        <w:t xml:space="preserve"> first prompt the user to sign up and register using his/her email on the mobile application, which will create an account for the user and request the person(s) to log in. Using the details that were stored for registering with the account, the chat service would then register them onto the chat service platform enabling the user to find their friends using the find friends area via search or map, which in turn allows the user to connect and chat to their buddies and peers effectively.</w:t>
      </w:r>
    </w:p>
    <w:p w14:paraId="466A82DE" w14:textId="77777777" w:rsidR="000D7E96" w:rsidRPr="000D7E96" w:rsidRDefault="000D7E96" w:rsidP="00277B2B">
      <w:pPr>
        <w:spacing w:line="360" w:lineRule="auto"/>
        <w:ind w:firstLine="0"/>
        <w:jc w:val="both"/>
        <w:rPr>
          <w:rFonts w:cstheme="minorHAnsi"/>
        </w:rPr>
      </w:pPr>
    </w:p>
    <w:p w14:paraId="3DBE0DEA" w14:textId="6ED0792C" w:rsidR="00E26E0F" w:rsidRDefault="000D7E96" w:rsidP="00277B2B">
      <w:pPr>
        <w:spacing w:line="360" w:lineRule="auto"/>
        <w:ind w:firstLine="0"/>
        <w:jc w:val="both"/>
        <w:rPr>
          <w:rFonts w:eastAsiaTheme="majorEastAsia" w:cstheme="minorHAnsi"/>
          <w:b/>
          <w:bCs/>
        </w:rPr>
      </w:pPr>
      <w:r w:rsidRPr="000D7E96">
        <w:rPr>
          <w:rFonts w:cstheme="minorHAnsi"/>
        </w:rPr>
        <w:t xml:space="preserve">The chat service that this application would comprise within this mobile application would include two main implementations for online communication: calling and texting. These options for exchange give the user different choices based on their preferred mode of social interaction. The Author </w:t>
      </w:r>
      <w:r w:rsidR="00791CBD">
        <w:rPr>
          <w:rFonts w:cstheme="minorHAnsi"/>
        </w:rPr>
        <w:t>would</w:t>
      </w:r>
      <w:r w:rsidR="00A369E4">
        <w:rPr>
          <w:rFonts w:cstheme="minorHAnsi"/>
        </w:rPr>
        <w:t xml:space="preserve"> </w:t>
      </w:r>
      <w:r w:rsidR="00A369E4" w:rsidRPr="000D7E96">
        <w:rPr>
          <w:rFonts w:cstheme="minorHAnsi"/>
        </w:rPr>
        <w:t>also</w:t>
      </w:r>
      <w:r w:rsidRPr="000D7E96">
        <w:rPr>
          <w:rFonts w:cstheme="minorHAnsi"/>
        </w:rPr>
        <w:t xml:space="preserve"> implement video calling as an extra mode of communication for the use</w:t>
      </w:r>
      <w:r w:rsidR="00791CBD">
        <w:rPr>
          <w:rFonts w:cstheme="minorHAnsi"/>
        </w:rPr>
        <w:t>rs</w:t>
      </w:r>
      <w:r w:rsidR="00D74A83">
        <w:rPr>
          <w:rFonts w:cstheme="minorHAnsi"/>
        </w:rPr>
        <w:t xml:space="preserve"> using the mobile application</w:t>
      </w:r>
      <w:r w:rsidR="00316264">
        <w:rPr>
          <w:rFonts w:cstheme="minorHAnsi"/>
        </w:rPr>
        <w:t>.</w:t>
      </w:r>
      <w:r w:rsidR="00E26E0F">
        <w:rPr>
          <w:rFonts w:cstheme="minorHAnsi"/>
        </w:rPr>
        <w:br w:type="page"/>
      </w:r>
    </w:p>
    <w:p w14:paraId="4A0C4829" w14:textId="4FEDEEDE" w:rsidR="00FE2BCB" w:rsidRPr="00F369C8" w:rsidRDefault="004615D6" w:rsidP="005C1BB0">
      <w:pPr>
        <w:pStyle w:val="Heading1"/>
        <w:spacing w:line="360" w:lineRule="auto"/>
      </w:pPr>
      <w:bookmarkStart w:id="15" w:name="_Toc92365917"/>
      <w:r>
        <w:lastRenderedPageBreak/>
        <w:t>Technologie</w:t>
      </w:r>
      <w:r w:rsidR="006D0B0A">
        <w:t>s</w:t>
      </w:r>
      <w:r w:rsidR="005A0EDF">
        <w:t xml:space="preserve"> Research</w:t>
      </w:r>
      <w:bookmarkEnd w:id="15"/>
      <w:r w:rsidR="005A0EDF">
        <w:t xml:space="preserve"> </w:t>
      </w:r>
    </w:p>
    <w:p w14:paraId="54391E1E" w14:textId="55732CDF" w:rsidR="00FE2BCB" w:rsidRDefault="00914B84" w:rsidP="006D7E19">
      <w:pPr>
        <w:pStyle w:val="Heading2"/>
        <w:spacing w:line="360" w:lineRule="auto"/>
      </w:pPr>
      <w:bookmarkStart w:id="16" w:name="_Toc92365918"/>
      <w:r>
        <w:t>Mobile Application Development</w:t>
      </w:r>
      <w:bookmarkEnd w:id="16"/>
    </w:p>
    <w:p w14:paraId="5A7F5CA0" w14:textId="5A353558" w:rsidR="00457B1F" w:rsidRDefault="00457B1F" w:rsidP="006D7E19">
      <w:pPr>
        <w:keepNext/>
        <w:spacing w:line="360" w:lineRule="auto"/>
        <w:ind w:firstLine="0"/>
        <w:jc w:val="both"/>
        <w:rPr>
          <w:rFonts w:cstheme="minorHAnsi"/>
        </w:rPr>
      </w:pPr>
      <w:r w:rsidRPr="00457B1F">
        <w:rPr>
          <w:rFonts w:cstheme="minorHAnsi"/>
        </w:rPr>
        <w:t>In today’s world, technology has become a critical factor in everyday life. One of the most widespread components of technology these days is the use of smartphones/hand-held devices. Smartphone users have significantly surpassed the amount of desktop/laptop users. In a survey of smartphone users around the globe by Statista, in 2021, over 3.9 million people use smartphones in Ireland; it is expected that by 2026, that number is expected to go up to 4.41 million, which is a considerable proportion of the Irish population</w:t>
      </w:r>
      <w:r w:rsidR="003B6D17">
        <w:rPr>
          <w:rFonts w:cstheme="minorHAnsi"/>
        </w:rPr>
        <w:t xml:space="preserve"> </w:t>
      </w:r>
      <w:r w:rsidR="00D96869" w:rsidRPr="00D96869">
        <w:rPr>
          <w:rFonts w:cstheme="minorHAnsi"/>
        </w:rPr>
        <w:t>(Ireland mobile internet users 2016-2026 | Statista, 2021)</w:t>
      </w:r>
      <w:r w:rsidR="003B6D17">
        <w:rPr>
          <w:rFonts w:cstheme="minorHAnsi"/>
        </w:rPr>
        <w:t xml:space="preserve">. </w:t>
      </w:r>
      <w:r w:rsidRPr="00457B1F">
        <w:rPr>
          <w:rFonts w:cstheme="minorHAnsi"/>
        </w:rPr>
        <w:t>As time progresses, the popularity of smartphones grows worldwide as well. A 2021 survey showed that 7.1 billion users around the world use a smartphone today. According to DataReportal, that is roughly 73% of the world population</w:t>
      </w:r>
      <w:r w:rsidR="00DD4449">
        <w:rPr>
          <w:rFonts w:cstheme="minorHAnsi"/>
        </w:rPr>
        <w:t xml:space="preserve"> </w:t>
      </w:r>
      <w:r w:rsidR="00DD4449" w:rsidRPr="003B6D17">
        <w:rPr>
          <w:rFonts w:cstheme="minorHAnsi"/>
        </w:rPr>
        <w:t>(Forecast number of mobile users worldwide 2020-2025 | Statista, 2021)</w:t>
      </w:r>
      <w:r w:rsidRPr="00457B1F">
        <w:rPr>
          <w:rFonts w:cstheme="minorHAnsi"/>
        </w:rPr>
        <w:t>. Even though smartphones are popular today, the two most established platforms are Google’s Android Operating System and Apple’s iPhone Operating System. Due to the following reasons, the Author has decided to develop a mobile-based application.</w:t>
      </w:r>
    </w:p>
    <w:p w14:paraId="2D7DF48F" w14:textId="77777777" w:rsidR="00212489" w:rsidRDefault="00212489" w:rsidP="00277B2B">
      <w:pPr>
        <w:keepNext/>
        <w:spacing w:line="360" w:lineRule="auto"/>
        <w:ind w:firstLine="0"/>
        <w:jc w:val="both"/>
        <w:rPr>
          <w:rFonts w:cstheme="minorHAnsi"/>
        </w:rPr>
      </w:pPr>
    </w:p>
    <w:p w14:paraId="57ED2B24" w14:textId="0B01AE10" w:rsidR="004E0ECC" w:rsidRPr="00F369C8" w:rsidRDefault="004E0ECC" w:rsidP="00277B2B">
      <w:pPr>
        <w:keepNext/>
        <w:spacing w:line="360" w:lineRule="auto"/>
        <w:ind w:firstLine="0"/>
        <w:jc w:val="both"/>
        <w:rPr>
          <w:rFonts w:cstheme="minorHAnsi"/>
        </w:rPr>
      </w:pPr>
      <w:r w:rsidRPr="00F369C8">
        <w:rPr>
          <w:rFonts w:cstheme="minorHAnsi"/>
          <w:noProof/>
        </w:rPr>
        <w:drawing>
          <wp:inline distT="0" distB="0" distL="0" distR="0" wp14:anchorId="3B822388" wp14:editId="0F366F04">
            <wp:extent cx="3909636" cy="2511188"/>
            <wp:effectExtent l="0" t="0" r="0" b="381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9"/>
                    <a:stretch>
                      <a:fillRect/>
                    </a:stretch>
                  </pic:blipFill>
                  <pic:spPr>
                    <a:xfrm>
                      <a:off x="0" y="0"/>
                      <a:ext cx="4011614" cy="2576689"/>
                    </a:xfrm>
                    <a:prstGeom prst="rect">
                      <a:avLst/>
                    </a:prstGeom>
                  </pic:spPr>
                </pic:pic>
              </a:graphicData>
            </a:graphic>
          </wp:inline>
        </w:drawing>
      </w:r>
    </w:p>
    <w:p w14:paraId="4F42390E" w14:textId="1E12430A" w:rsidR="0040379E" w:rsidRDefault="004E0ECC" w:rsidP="006575E9">
      <w:pPr>
        <w:pStyle w:val="Caption"/>
        <w:spacing w:line="360" w:lineRule="auto"/>
        <w:rPr>
          <w:rFonts w:cstheme="minorHAnsi"/>
          <w:noProof/>
        </w:rPr>
      </w:pPr>
      <w:r w:rsidRPr="00F369C8">
        <w:rPr>
          <w:rFonts w:cstheme="minorHAnsi"/>
          <w:sz w:val="24"/>
          <w:szCs w:val="24"/>
        </w:rPr>
        <w:t xml:space="preserve">Figure </w:t>
      </w:r>
      <w:r w:rsidRPr="00F369C8">
        <w:rPr>
          <w:rFonts w:cstheme="minorHAnsi"/>
          <w:sz w:val="24"/>
          <w:szCs w:val="24"/>
        </w:rPr>
        <w:fldChar w:fldCharType="begin"/>
      </w:r>
      <w:r w:rsidRPr="00F369C8">
        <w:rPr>
          <w:rFonts w:cstheme="minorHAnsi"/>
          <w:sz w:val="24"/>
          <w:szCs w:val="24"/>
        </w:rPr>
        <w:instrText xml:space="preserve"> SEQ Figure \* ARABIC </w:instrText>
      </w:r>
      <w:r w:rsidRPr="00F369C8">
        <w:rPr>
          <w:rFonts w:cstheme="minorHAnsi"/>
          <w:sz w:val="24"/>
          <w:szCs w:val="24"/>
        </w:rPr>
        <w:fldChar w:fldCharType="separate"/>
      </w:r>
      <w:r w:rsidR="00DD38A5">
        <w:rPr>
          <w:rFonts w:cstheme="minorHAnsi"/>
          <w:noProof/>
          <w:sz w:val="24"/>
          <w:szCs w:val="24"/>
        </w:rPr>
        <w:t>2</w:t>
      </w:r>
      <w:r w:rsidRPr="00F369C8">
        <w:rPr>
          <w:rFonts w:cstheme="minorHAnsi"/>
          <w:noProof/>
          <w:sz w:val="24"/>
          <w:szCs w:val="24"/>
        </w:rPr>
        <w:fldChar w:fldCharType="end"/>
      </w:r>
      <w:r w:rsidRPr="00F369C8">
        <w:rPr>
          <w:rFonts w:cstheme="minorHAnsi"/>
          <w:sz w:val="24"/>
          <w:szCs w:val="24"/>
        </w:rPr>
        <w:t xml:space="preserve"> Number of mobile users worldwide from 2020 to 2025</w:t>
      </w:r>
      <w:r w:rsidRPr="00F369C8">
        <w:rPr>
          <w:rFonts w:cstheme="minorHAnsi"/>
          <w:noProof/>
        </w:rPr>
        <w:t xml:space="preserve"> </w:t>
      </w:r>
    </w:p>
    <w:p w14:paraId="19AE52EC" w14:textId="38772E91" w:rsidR="0027578C" w:rsidRDefault="004E0ECC" w:rsidP="006575E9">
      <w:pPr>
        <w:pStyle w:val="Caption"/>
        <w:spacing w:line="360" w:lineRule="auto"/>
        <w:rPr>
          <w:rFonts w:cstheme="minorHAnsi"/>
          <w:noProof/>
        </w:rPr>
      </w:pPr>
      <w:r w:rsidRPr="00F369C8">
        <w:rPr>
          <w:rFonts w:cstheme="minorHAnsi"/>
          <w:noProof/>
        </w:rPr>
        <w:lastRenderedPageBreak/>
        <w:drawing>
          <wp:inline distT="0" distB="0" distL="0" distR="0" wp14:anchorId="4EA766CB" wp14:editId="67BA6826">
            <wp:extent cx="4387755" cy="3070139"/>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20"/>
                    <a:stretch>
                      <a:fillRect/>
                    </a:stretch>
                  </pic:blipFill>
                  <pic:spPr>
                    <a:xfrm>
                      <a:off x="0" y="0"/>
                      <a:ext cx="4510022" cy="3155690"/>
                    </a:xfrm>
                    <a:prstGeom prst="rect">
                      <a:avLst/>
                    </a:prstGeom>
                  </pic:spPr>
                </pic:pic>
              </a:graphicData>
            </a:graphic>
          </wp:inline>
        </w:drawing>
      </w:r>
    </w:p>
    <w:p w14:paraId="023161D0" w14:textId="61CE4073" w:rsidR="004E0ECC" w:rsidRDefault="004E0ECC" w:rsidP="00277B2B">
      <w:pPr>
        <w:pStyle w:val="Caption"/>
        <w:spacing w:line="360" w:lineRule="auto"/>
        <w:jc w:val="both"/>
        <w:rPr>
          <w:rFonts w:cstheme="minorHAnsi"/>
          <w:sz w:val="24"/>
          <w:szCs w:val="24"/>
        </w:rPr>
      </w:pPr>
      <w:r w:rsidRPr="00F369C8">
        <w:rPr>
          <w:rFonts w:cstheme="minorHAnsi"/>
          <w:sz w:val="24"/>
          <w:szCs w:val="24"/>
        </w:rPr>
        <w:t xml:space="preserve">Figure </w:t>
      </w:r>
      <w:r w:rsidRPr="00F369C8">
        <w:rPr>
          <w:rFonts w:cstheme="minorHAnsi"/>
          <w:sz w:val="24"/>
          <w:szCs w:val="24"/>
        </w:rPr>
        <w:fldChar w:fldCharType="begin"/>
      </w:r>
      <w:r w:rsidRPr="00F369C8">
        <w:rPr>
          <w:rFonts w:cstheme="minorHAnsi"/>
          <w:sz w:val="24"/>
          <w:szCs w:val="24"/>
        </w:rPr>
        <w:instrText xml:space="preserve"> SEQ Figure \* ARABIC </w:instrText>
      </w:r>
      <w:r w:rsidRPr="00F369C8">
        <w:rPr>
          <w:rFonts w:cstheme="minorHAnsi"/>
          <w:sz w:val="24"/>
          <w:szCs w:val="24"/>
        </w:rPr>
        <w:fldChar w:fldCharType="separate"/>
      </w:r>
      <w:r w:rsidR="00DD38A5">
        <w:rPr>
          <w:rFonts w:cstheme="minorHAnsi"/>
          <w:noProof/>
          <w:sz w:val="24"/>
          <w:szCs w:val="24"/>
        </w:rPr>
        <w:t>3</w:t>
      </w:r>
      <w:r w:rsidRPr="00F369C8">
        <w:rPr>
          <w:rFonts w:cstheme="minorHAnsi"/>
          <w:noProof/>
          <w:sz w:val="24"/>
          <w:szCs w:val="24"/>
        </w:rPr>
        <w:fldChar w:fldCharType="end"/>
      </w:r>
      <w:r w:rsidRPr="00F369C8">
        <w:rPr>
          <w:rFonts w:cstheme="minorHAnsi"/>
          <w:sz w:val="24"/>
          <w:szCs w:val="24"/>
        </w:rPr>
        <w:t xml:space="preserve"> Number of mobile internet users in Ireland from 2016 to 2026</w:t>
      </w:r>
    </w:p>
    <w:p w14:paraId="3F6DA032" w14:textId="77777777" w:rsidR="005665B0" w:rsidRPr="005665B0" w:rsidRDefault="005665B0" w:rsidP="005665B0">
      <w:pPr>
        <w:spacing w:line="360" w:lineRule="auto"/>
        <w:jc w:val="both"/>
      </w:pPr>
    </w:p>
    <w:p w14:paraId="092610B0" w14:textId="609B5EFA" w:rsidR="00EC520C" w:rsidRDefault="00EC520C" w:rsidP="008B64F6">
      <w:pPr>
        <w:pStyle w:val="Heading3"/>
        <w:spacing w:line="360" w:lineRule="auto"/>
        <w:rPr>
          <w:i/>
          <w:iCs/>
        </w:rPr>
      </w:pPr>
      <w:bookmarkStart w:id="17" w:name="_Toc92365919"/>
      <w:r>
        <w:t>Android</w:t>
      </w:r>
      <w:bookmarkEnd w:id="17"/>
    </w:p>
    <w:p w14:paraId="449EAB14" w14:textId="45FC53B3" w:rsidR="00917CC7" w:rsidRDefault="003872CC" w:rsidP="008B64F6">
      <w:pPr>
        <w:spacing w:line="360" w:lineRule="auto"/>
        <w:ind w:firstLine="0"/>
        <w:jc w:val="both"/>
        <w:rPr>
          <w:rFonts w:ascii="Times New Roman" w:hAnsi="Times New Roman" w:cs="Times New Roman"/>
        </w:rPr>
      </w:pPr>
      <w:r w:rsidRPr="003872CC">
        <w:rPr>
          <w:rFonts w:ascii="Times New Roman" w:hAnsi="Times New Roman" w:cs="Times New Roman"/>
        </w:rPr>
        <w:t xml:space="preserve">Android is an operating system formed on the Linux Operating system and is a free, open-source platform for various mobile devices such as tablets, smartphones, and smart devices. Android ranks as the most used mobile application platform. According to Statcounter, in </w:t>
      </w:r>
      <w:r w:rsidR="000944DF">
        <w:rPr>
          <w:rFonts w:ascii="Times New Roman" w:hAnsi="Times New Roman" w:cs="Times New Roman"/>
        </w:rPr>
        <w:t>September</w:t>
      </w:r>
      <w:r w:rsidRPr="003872CC">
        <w:rPr>
          <w:rFonts w:ascii="Times New Roman" w:hAnsi="Times New Roman" w:cs="Times New Roman"/>
        </w:rPr>
        <w:t xml:space="preserve"> 2021, Android </w:t>
      </w:r>
      <w:r w:rsidR="00F220D5">
        <w:rPr>
          <w:rFonts w:ascii="Times New Roman" w:hAnsi="Times New Roman" w:cs="Times New Roman"/>
        </w:rPr>
        <w:t>held</w:t>
      </w:r>
      <w:r w:rsidRPr="003872CC">
        <w:rPr>
          <w:rFonts w:ascii="Times New Roman" w:hAnsi="Times New Roman" w:cs="Times New Roman"/>
        </w:rPr>
        <w:t xml:space="preserve"> a 72.44% </w:t>
      </w:r>
      <w:r w:rsidR="00042D4B">
        <w:rPr>
          <w:rFonts w:ascii="Times New Roman" w:hAnsi="Times New Roman" w:cs="Times New Roman"/>
        </w:rPr>
        <w:t>portion</w:t>
      </w:r>
      <w:r w:rsidRPr="003872CC">
        <w:rPr>
          <w:rFonts w:ascii="Times New Roman" w:hAnsi="Times New Roman" w:cs="Times New Roman"/>
        </w:rPr>
        <w:t xml:space="preserve"> of the mobile phone market (Android Operating System Market Share Worldwide | Statcounter Global Stats, 2021). Android was founded by Open Handset Alliance, which Google and other Multinational Companies led. Android allows its developers to only develop in Android, which could be implemented and used across multiple devices powered by Android, making it efficient and easily accessible. The first </w:t>
      </w:r>
      <w:r w:rsidR="006B78BA">
        <w:rPr>
          <w:rFonts w:ascii="Times New Roman" w:hAnsi="Times New Roman" w:cs="Times New Roman"/>
        </w:rPr>
        <w:t>pre-release</w:t>
      </w:r>
      <w:r w:rsidRPr="003872CC">
        <w:rPr>
          <w:rFonts w:ascii="Times New Roman" w:hAnsi="Times New Roman" w:cs="Times New Roman"/>
        </w:rPr>
        <w:t xml:space="preserve"> of the Android Software Development Kit was released in 2007 by Google. Then in 2008, the stable version was released, which was for commercial use. Google then announced the next Android Version, 4.1 Jellybean, in 2012. Jellybean was an updated version for Android, which provided better UI in terms of Performance and Functionality</w:t>
      </w:r>
      <w:r w:rsidR="00061455">
        <w:rPr>
          <w:rFonts w:ascii="Times New Roman" w:hAnsi="Times New Roman" w:cs="Times New Roman"/>
        </w:rPr>
        <w:t xml:space="preserve"> </w:t>
      </w:r>
      <w:r w:rsidR="00061455" w:rsidRPr="0057185E">
        <w:rPr>
          <w:rFonts w:ascii="Times New Roman" w:hAnsi="Times New Roman" w:cs="Times New Roman"/>
        </w:rPr>
        <w:t>(Android - Overview, 2021)</w:t>
      </w:r>
      <w:r w:rsidRPr="003872CC">
        <w:rPr>
          <w:rFonts w:ascii="Times New Roman" w:hAnsi="Times New Roman" w:cs="Times New Roman"/>
        </w:rPr>
        <w:t>.</w:t>
      </w:r>
    </w:p>
    <w:p w14:paraId="75D9829A" w14:textId="77777777" w:rsidR="003872CC" w:rsidRDefault="003872CC" w:rsidP="00277B2B">
      <w:pPr>
        <w:spacing w:line="360" w:lineRule="auto"/>
        <w:ind w:firstLine="0"/>
        <w:jc w:val="both"/>
        <w:rPr>
          <w:rFonts w:ascii="Times New Roman" w:hAnsi="Times New Roman" w:cs="Times New Roman"/>
        </w:rPr>
      </w:pPr>
    </w:p>
    <w:p w14:paraId="59988DF1" w14:textId="77777777" w:rsidR="000E271B" w:rsidRDefault="00334819" w:rsidP="00277B2B">
      <w:pPr>
        <w:keepNext/>
        <w:spacing w:line="360" w:lineRule="auto"/>
        <w:ind w:firstLine="0"/>
        <w:jc w:val="both"/>
      </w:pPr>
      <w:r w:rsidRPr="00334819">
        <w:rPr>
          <w:rFonts w:ascii="Times New Roman" w:hAnsi="Times New Roman" w:cs="Times New Roman"/>
          <w:noProof/>
        </w:rPr>
        <w:lastRenderedPageBreak/>
        <w:drawing>
          <wp:inline distT="0" distB="0" distL="0" distR="0" wp14:anchorId="1ED9F1D4" wp14:editId="5698DF5B">
            <wp:extent cx="5943600" cy="3277870"/>
            <wp:effectExtent l="0" t="0" r="0" b="0"/>
            <wp:docPr id="7" name="Picture 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ubble chart&#10;&#10;Description automatically generated"/>
                    <pic:cNvPicPr/>
                  </pic:nvPicPr>
                  <pic:blipFill>
                    <a:blip r:embed="rId21"/>
                    <a:stretch>
                      <a:fillRect/>
                    </a:stretch>
                  </pic:blipFill>
                  <pic:spPr>
                    <a:xfrm>
                      <a:off x="0" y="0"/>
                      <a:ext cx="5943600" cy="3277870"/>
                    </a:xfrm>
                    <a:prstGeom prst="rect">
                      <a:avLst/>
                    </a:prstGeom>
                  </pic:spPr>
                </pic:pic>
              </a:graphicData>
            </a:graphic>
          </wp:inline>
        </w:drawing>
      </w:r>
    </w:p>
    <w:p w14:paraId="38AC4CE7" w14:textId="7BEA078E" w:rsidR="00334819" w:rsidRDefault="000E271B" w:rsidP="00277B2B">
      <w:pPr>
        <w:pStyle w:val="Caption"/>
        <w:jc w:val="both"/>
        <w:rPr>
          <w:rFonts w:ascii="Times New Roman" w:hAnsi="Times New Roman" w:cs="Times New Roman"/>
        </w:rPr>
      </w:pPr>
      <w:r>
        <w:t xml:space="preserve">Figure </w:t>
      </w:r>
      <w:fldSimple w:instr=" SEQ Figure \* ARABIC ">
        <w:r w:rsidR="00DD38A5">
          <w:rPr>
            <w:noProof/>
          </w:rPr>
          <w:t>4</w:t>
        </w:r>
      </w:fldSimple>
      <w:r>
        <w:t xml:space="preserve"> </w:t>
      </w:r>
      <w:r w:rsidR="001A0B82">
        <w:t>Android</w:t>
      </w:r>
      <w:r w:rsidRPr="000C6CE3">
        <w:t xml:space="preserve"> Operating System Market Share Worldwide</w:t>
      </w:r>
    </w:p>
    <w:p w14:paraId="5AFFB431" w14:textId="77777777" w:rsidR="00FE7E2D" w:rsidRDefault="00FE7E2D" w:rsidP="00277B2B">
      <w:pPr>
        <w:spacing w:line="360" w:lineRule="auto"/>
        <w:ind w:firstLine="0"/>
        <w:jc w:val="both"/>
        <w:rPr>
          <w:rFonts w:ascii="Times New Roman" w:hAnsi="Times New Roman" w:cs="Times New Roman"/>
        </w:rPr>
      </w:pPr>
    </w:p>
    <w:p w14:paraId="7C09DC6E" w14:textId="25A0C88A" w:rsidR="00FE7E2D" w:rsidRDefault="00B476B9" w:rsidP="00277B2B">
      <w:pPr>
        <w:spacing w:line="360" w:lineRule="auto"/>
        <w:ind w:firstLine="0"/>
        <w:jc w:val="both"/>
        <w:rPr>
          <w:rFonts w:ascii="Times New Roman" w:hAnsi="Times New Roman" w:cs="Times New Roman"/>
        </w:rPr>
      </w:pPr>
      <w:r w:rsidRPr="00B476B9">
        <w:rPr>
          <w:rFonts w:ascii="Times New Roman" w:hAnsi="Times New Roman" w:cs="Times New Roman"/>
        </w:rPr>
        <w:t>There are several reasons why Android Operating Systems have become consequently popular. Android Operating System provides an Open-Source Environment for its users. They have a prominent developer and Community Reach, have Increased Marketing, provide Inter-App Integrations, allow for Reduced Cost of Development, have a High Success Ratio, and supply a Rich Development Environment</w:t>
      </w:r>
      <w:r w:rsidR="0005528B">
        <w:rPr>
          <w:rFonts w:ascii="Times New Roman" w:hAnsi="Times New Roman" w:cs="Times New Roman"/>
        </w:rPr>
        <w:t xml:space="preserve"> </w:t>
      </w:r>
      <w:r w:rsidR="0005528B" w:rsidRPr="0057185E">
        <w:rPr>
          <w:rFonts w:ascii="Times New Roman" w:hAnsi="Times New Roman" w:cs="Times New Roman"/>
        </w:rPr>
        <w:t>(Android - Overview, 2021)</w:t>
      </w:r>
      <w:r w:rsidRPr="00B476B9">
        <w:rPr>
          <w:rFonts w:ascii="Times New Roman" w:hAnsi="Times New Roman" w:cs="Times New Roman"/>
        </w:rPr>
        <w:t>.</w:t>
      </w:r>
    </w:p>
    <w:p w14:paraId="629B7957" w14:textId="77777777" w:rsidR="00B476B9" w:rsidRDefault="00B476B9" w:rsidP="00277B2B">
      <w:pPr>
        <w:spacing w:line="360" w:lineRule="auto"/>
        <w:ind w:firstLine="0"/>
        <w:jc w:val="both"/>
        <w:rPr>
          <w:rFonts w:ascii="Times New Roman" w:hAnsi="Times New Roman" w:cs="Times New Roman"/>
        </w:rPr>
      </w:pPr>
    </w:p>
    <w:p w14:paraId="7AAC1A2C" w14:textId="77777777" w:rsidR="00DC6711" w:rsidRPr="00DC6711" w:rsidRDefault="00DC6711" w:rsidP="00277B2B">
      <w:pPr>
        <w:spacing w:line="360" w:lineRule="auto"/>
        <w:ind w:firstLine="0"/>
        <w:jc w:val="both"/>
        <w:rPr>
          <w:rFonts w:ascii="Times New Roman" w:hAnsi="Times New Roman" w:cs="Times New Roman"/>
        </w:rPr>
      </w:pPr>
      <w:r w:rsidRPr="00DC6711">
        <w:rPr>
          <w:rFonts w:ascii="Times New Roman" w:hAnsi="Times New Roman" w:cs="Times New Roman"/>
        </w:rPr>
        <w:t>Android is a powerful Operating System that provides and supports a vast number of features. Some main features and advantages of the Android Operating System include the following:</w:t>
      </w:r>
    </w:p>
    <w:p w14:paraId="37750A6A" w14:textId="77777777" w:rsidR="00DC6711" w:rsidRPr="00667458" w:rsidRDefault="00DC6711" w:rsidP="00277B2B">
      <w:pPr>
        <w:pStyle w:val="ListParagraph"/>
        <w:numPr>
          <w:ilvl w:val="0"/>
          <w:numId w:val="27"/>
        </w:numPr>
        <w:spacing w:line="360" w:lineRule="auto"/>
        <w:jc w:val="both"/>
        <w:rPr>
          <w:rFonts w:ascii="Times New Roman" w:hAnsi="Times New Roman" w:cs="Times New Roman"/>
        </w:rPr>
      </w:pPr>
      <w:r w:rsidRPr="00667458">
        <w:rPr>
          <w:rFonts w:ascii="Times New Roman" w:hAnsi="Times New Roman" w:cs="Times New Roman"/>
        </w:rPr>
        <w:t>UI Design – Provides a modern and intuitive user interface.</w:t>
      </w:r>
    </w:p>
    <w:p w14:paraId="15C09A98" w14:textId="77777777" w:rsidR="008200DD" w:rsidRDefault="008200DD" w:rsidP="00277B2B">
      <w:pPr>
        <w:pStyle w:val="ListParagraph"/>
        <w:numPr>
          <w:ilvl w:val="0"/>
          <w:numId w:val="27"/>
        </w:numPr>
        <w:spacing w:line="360" w:lineRule="auto"/>
        <w:jc w:val="both"/>
        <w:rPr>
          <w:rFonts w:ascii="Times New Roman" w:hAnsi="Times New Roman" w:cs="Times New Roman"/>
        </w:rPr>
      </w:pPr>
      <w:r w:rsidRPr="008200DD">
        <w:rPr>
          <w:rFonts w:ascii="Times New Roman" w:hAnsi="Times New Roman" w:cs="Times New Roman"/>
        </w:rPr>
        <w:t>Connectivity – Provides connections to various technologies, mainly Bluetooth, Wi-Fi, and NFC.</w:t>
      </w:r>
    </w:p>
    <w:p w14:paraId="1DE7F9FA" w14:textId="4826DB87" w:rsidR="00DC6711" w:rsidRPr="00667458" w:rsidRDefault="00DC6711" w:rsidP="00277B2B">
      <w:pPr>
        <w:pStyle w:val="ListParagraph"/>
        <w:numPr>
          <w:ilvl w:val="0"/>
          <w:numId w:val="27"/>
        </w:numPr>
        <w:spacing w:line="360" w:lineRule="auto"/>
        <w:jc w:val="both"/>
        <w:rPr>
          <w:rFonts w:ascii="Times New Roman" w:hAnsi="Times New Roman" w:cs="Times New Roman"/>
        </w:rPr>
      </w:pPr>
      <w:r w:rsidRPr="00667458">
        <w:rPr>
          <w:rFonts w:ascii="Times New Roman" w:hAnsi="Times New Roman" w:cs="Times New Roman"/>
        </w:rPr>
        <w:t>Storage - SQLite is a software package that provides a Relational Database Management System.</w:t>
      </w:r>
    </w:p>
    <w:p w14:paraId="676DB2ED" w14:textId="77777777" w:rsidR="00DC6711" w:rsidRPr="00667458" w:rsidRDefault="00DC6711" w:rsidP="00277B2B">
      <w:pPr>
        <w:pStyle w:val="ListParagraph"/>
        <w:numPr>
          <w:ilvl w:val="0"/>
          <w:numId w:val="27"/>
        </w:numPr>
        <w:spacing w:line="360" w:lineRule="auto"/>
        <w:jc w:val="both"/>
        <w:rPr>
          <w:rFonts w:ascii="Times New Roman" w:hAnsi="Times New Roman" w:cs="Times New Roman"/>
        </w:rPr>
      </w:pPr>
      <w:r w:rsidRPr="00667458">
        <w:rPr>
          <w:rFonts w:ascii="Times New Roman" w:hAnsi="Times New Roman" w:cs="Times New Roman"/>
        </w:rPr>
        <w:t>Media Support – Supports various media extensions, mainly MPEG-4 SP, MP3, WAV, JPEG, PNG, GIF, and BMP.</w:t>
      </w:r>
    </w:p>
    <w:p w14:paraId="76761665" w14:textId="77777777" w:rsidR="00DC6711" w:rsidRPr="00667458" w:rsidRDefault="00DC6711" w:rsidP="00277B2B">
      <w:pPr>
        <w:pStyle w:val="ListParagraph"/>
        <w:numPr>
          <w:ilvl w:val="0"/>
          <w:numId w:val="27"/>
        </w:numPr>
        <w:spacing w:line="360" w:lineRule="auto"/>
        <w:jc w:val="both"/>
        <w:rPr>
          <w:rFonts w:ascii="Times New Roman" w:hAnsi="Times New Roman" w:cs="Times New Roman"/>
        </w:rPr>
      </w:pPr>
      <w:r w:rsidRPr="00667458">
        <w:rPr>
          <w:rFonts w:ascii="Times New Roman" w:hAnsi="Times New Roman" w:cs="Times New Roman"/>
        </w:rPr>
        <w:t>Messaging – This Allows for MMS and SMS type messaging.</w:t>
      </w:r>
    </w:p>
    <w:p w14:paraId="2B461AE7" w14:textId="77777777" w:rsidR="00DC6711" w:rsidRPr="00667458" w:rsidRDefault="00DC6711" w:rsidP="00277B2B">
      <w:pPr>
        <w:pStyle w:val="ListParagraph"/>
        <w:numPr>
          <w:ilvl w:val="0"/>
          <w:numId w:val="27"/>
        </w:numPr>
        <w:spacing w:line="360" w:lineRule="auto"/>
        <w:jc w:val="both"/>
        <w:rPr>
          <w:rFonts w:ascii="Times New Roman" w:hAnsi="Times New Roman" w:cs="Times New Roman"/>
        </w:rPr>
      </w:pPr>
      <w:r w:rsidRPr="00667458">
        <w:rPr>
          <w:rFonts w:ascii="Times New Roman" w:hAnsi="Times New Roman" w:cs="Times New Roman"/>
        </w:rPr>
        <w:lastRenderedPageBreak/>
        <w:t>Multi-Touch - Android has native support for multi-touch which recognizes more than one point of contact with the device surface for easy access.</w:t>
      </w:r>
    </w:p>
    <w:p w14:paraId="3B82CD49" w14:textId="77777777" w:rsidR="00DC6711" w:rsidRPr="00667458" w:rsidRDefault="00DC6711" w:rsidP="00277B2B">
      <w:pPr>
        <w:pStyle w:val="ListParagraph"/>
        <w:numPr>
          <w:ilvl w:val="0"/>
          <w:numId w:val="27"/>
        </w:numPr>
        <w:spacing w:line="360" w:lineRule="auto"/>
        <w:jc w:val="both"/>
        <w:rPr>
          <w:rFonts w:ascii="Times New Roman" w:hAnsi="Times New Roman" w:cs="Times New Roman"/>
        </w:rPr>
      </w:pPr>
      <w:r w:rsidRPr="00667458">
        <w:rPr>
          <w:rFonts w:ascii="Times New Roman" w:hAnsi="Times New Roman" w:cs="Times New Roman"/>
        </w:rPr>
        <w:t>Multi-Tasking - Users can jump from one application to another and can also concurrently run various applications at the same time.</w:t>
      </w:r>
    </w:p>
    <w:p w14:paraId="240A3A4B" w14:textId="77777777" w:rsidR="00DC6711" w:rsidRPr="00667458" w:rsidRDefault="00DC6711" w:rsidP="00277B2B">
      <w:pPr>
        <w:pStyle w:val="ListParagraph"/>
        <w:numPr>
          <w:ilvl w:val="0"/>
          <w:numId w:val="27"/>
        </w:numPr>
        <w:spacing w:line="360" w:lineRule="auto"/>
        <w:jc w:val="both"/>
        <w:rPr>
          <w:rFonts w:ascii="Times New Roman" w:hAnsi="Times New Roman" w:cs="Times New Roman"/>
        </w:rPr>
      </w:pPr>
      <w:r w:rsidRPr="00667458">
        <w:rPr>
          <w:rFonts w:ascii="Times New Roman" w:hAnsi="Times New Roman" w:cs="Times New Roman"/>
        </w:rPr>
        <w:t>Widgets - are resizable, so users can enlarge them to identify more content or shorten them to save lots of space.</w:t>
      </w:r>
    </w:p>
    <w:p w14:paraId="376B21BE" w14:textId="77777777" w:rsidR="00DC6711" w:rsidRPr="00667458" w:rsidRDefault="00DC6711" w:rsidP="00277B2B">
      <w:pPr>
        <w:pStyle w:val="ListParagraph"/>
        <w:numPr>
          <w:ilvl w:val="0"/>
          <w:numId w:val="27"/>
        </w:numPr>
        <w:spacing w:line="360" w:lineRule="auto"/>
        <w:jc w:val="both"/>
        <w:rPr>
          <w:rFonts w:ascii="Times New Roman" w:hAnsi="Times New Roman" w:cs="Times New Roman"/>
        </w:rPr>
      </w:pPr>
      <w:r w:rsidRPr="00667458">
        <w:rPr>
          <w:rFonts w:ascii="Times New Roman" w:hAnsi="Times New Roman" w:cs="Times New Roman"/>
        </w:rPr>
        <w:t>Multi-Language - Supports using different languages by internationalization.</w:t>
      </w:r>
    </w:p>
    <w:p w14:paraId="23FA4F57" w14:textId="6FD23A9F" w:rsidR="00DC6711" w:rsidRPr="00667458" w:rsidRDefault="00DC6711" w:rsidP="00277B2B">
      <w:pPr>
        <w:pStyle w:val="ListParagraph"/>
        <w:numPr>
          <w:ilvl w:val="0"/>
          <w:numId w:val="27"/>
        </w:numPr>
        <w:spacing w:line="360" w:lineRule="auto"/>
        <w:jc w:val="both"/>
        <w:rPr>
          <w:rFonts w:ascii="Times New Roman" w:hAnsi="Times New Roman" w:cs="Times New Roman"/>
        </w:rPr>
      </w:pPr>
      <w:r w:rsidRPr="00667458">
        <w:rPr>
          <w:rFonts w:ascii="Times New Roman" w:hAnsi="Times New Roman" w:cs="Times New Roman"/>
        </w:rPr>
        <w:t>GCM - Google Cloud Messaging (GCM) is a service that lets developers send short message</w:t>
      </w:r>
      <w:r w:rsidR="00FE2D34">
        <w:rPr>
          <w:rFonts w:ascii="Times New Roman" w:hAnsi="Times New Roman" w:cs="Times New Roman"/>
        </w:rPr>
        <w:t xml:space="preserve">s </w:t>
      </w:r>
      <w:r w:rsidRPr="00667458">
        <w:rPr>
          <w:rFonts w:ascii="Times New Roman" w:hAnsi="Times New Roman" w:cs="Times New Roman"/>
        </w:rPr>
        <w:t>to users on Android devices without having a</w:t>
      </w:r>
      <w:r w:rsidR="006A0C2D">
        <w:rPr>
          <w:rFonts w:ascii="Times New Roman" w:hAnsi="Times New Roman" w:cs="Times New Roman"/>
        </w:rPr>
        <w:t>n</w:t>
      </w:r>
      <w:r w:rsidRPr="00667458">
        <w:rPr>
          <w:rFonts w:ascii="Times New Roman" w:hAnsi="Times New Roman" w:cs="Times New Roman"/>
        </w:rPr>
        <w:t xml:space="preserve"> </w:t>
      </w:r>
      <w:r w:rsidR="000F6536">
        <w:rPr>
          <w:rFonts w:ascii="Times New Roman" w:hAnsi="Times New Roman" w:cs="Times New Roman"/>
        </w:rPr>
        <w:t>exclusive</w:t>
      </w:r>
      <w:r w:rsidRPr="00667458">
        <w:rPr>
          <w:rFonts w:ascii="Times New Roman" w:hAnsi="Times New Roman" w:cs="Times New Roman"/>
        </w:rPr>
        <w:t xml:space="preserve"> sync solution.</w:t>
      </w:r>
    </w:p>
    <w:p w14:paraId="54C283DD" w14:textId="77777777" w:rsidR="00DC6711" w:rsidRPr="00667458" w:rsidRDefault="00DC6711" w:rsidP="00277B2B">
      <w:pPr>
        <w:pStyle w:val="ListParagraph"/>
        <w:numPr>
          <w:ilvl w:val="0"/>
          <w:numId w:val="27"/>
        </w:numPr>
        <w:spacing w:line="360" w:lineRule="auto"/>
        <w:jc w:val="both"/>
        <w:rPr>
          <w:rFonts w:ascii="Times New Roman" w:hAnsi="Times New Roman" w:cs="Times New Roman"/>
        </w:rPr>
      </w:pPr>
      <w:r w:rsidRPr="00667458">
        <w:rPr>
          <w:rFonts w:ascii="Times New Roman" w:hAnsi="Times New Roman" w:cs="Times New Roman"/>
        </w:rPr>
        <w:t>Wi-Fi Direct - A technology that lets apps discover and pair directly over a high-bandwidth P2P transmission.</w:t>
      </w:r>
    </w:p>
    <w:p w14:paraId="57A9AFB4" w14:textId="01242560" w:rsidR="0057185E" w:rsidRDefault="00DC6711" w:rsidP="00277B2B">
      <w:pPr>
        <w:pStyle w:val="ListParagraph"/>
        <w:numPr>
          <w:ilvl w:val="0"/>
          <w:numId w:val="27"/>
        </w:numPr>
        <w:spacing w:line="360" w:lineRule="auto"/>
        <w:jc w:val="both"/>
        <w:rPr>
          <w:rFonts w:ascii="Times New Roman" w:hAnsi="Times New Roman" w:cs="Times New Roman"/>
        </w:rPr>
      </w:pPr>
      <w:r w:rsidRPr="00667458">
        <w:rPr>
          <w:rFonts w:ascii="Times New Roman" w:hAnsi="Times New Roman" w:cs="Times New Roman"/>
        </w:rPr>
        <w:t>Android Beam - A NFC-based technology that allows users to</w:t>
      </w:r>
      <w:r w:rsidR="00EB76BA">
        <w:rPr>
          <w:rFonts w:ascii="Times New Roman" w:hAnsi="Times New Roman" w:cs="Times New Roman"/>
        </w:rPr>
        <w:t xml:space="preserve"> share </w:t>
      </w:r>
      <w:r w:rsidRPr="00667458">
        <w:rPr>
          <w:rFonts w:ascii="Times New Roman" w:hAnsi="Times New Roman" w:cs="Times New Roman"/>
        </w:rPr>
        <w:t>immediately</w:t>
      </w:r>
      <w:r w:rsidR="00D1205C">
        <w:rPr>
          <w:rFonts w:ascii="Times New Roman" w:hAnsi="Times New Roman" w:cs="Times New Roman"/>
        </w:rPr>
        <w:t xml:space="preserve"> </w:t>
      </w:r>
      <w:r w:rsidRPr="00667458">
        <w:rPr>
          <w:rFonts w:ascii="Times New Roman" w:hAnsi="Times New Roman" w:cs="Times New Roman"/>
        </w:rPr>
        <w:t xml:space="preserve">by touching two NFC-enabled phones together. </w:t>
      </w:r>
    </w:p>
    <w:p w14:paraId="21F4FA9E" w14:textId="3FCDDD25" w:rsidR="00667458" w:rsidRPr="0057185E" w:rsidRDefault="00DC6711" w:rsidP="00277B2B">
      <w:pPr>
        <w:spacing w:line="360" w:lineRule="auto"/>
        <w:ind w:firstLine="0"/>
        <w:jc w:val="both"/>
        <w:rPr>
          <w:rFonts w:ascii="Times New Roman" w:hAnsi="Times New Roman" w:cs="Times New Roman"/>
        </w:rPr>
      </w:pPr>
      <w:r w:rsidRPr="0057185E">
        <w:rPr>
          <w:rFonts w:ascii="Times New Roman" w:hAnsi="Times New Roman" w:cs="Times New Roman"/>
        </w:rPr>
        <w:t>(Android - Overview, 2021)</w:t>
      </w:r>
    </w:p>
    <w:p w14:paraId="6D020557" w14:textId="77777777" w:rsidR="00667458" w:rsidRDefault="00667458" w:rsidP="00277B2B">
      <w:pPr>
        <w:spacing w:line="360" w:lineRule="auto"/>
        <w:ind w:firstLine="0"/>
        <w:jc w:val="both"/>
        <w:rPr>
          <w:rFonts w:ascii="Times New Roman" w:hAnsi="Times New Roman" w:cs="Times New Roman"/>
        </w:rPr>
      </w:pPr>
    </w:p>
    <w:p w14:paraId="54F54B97" w14:textId="4E3F49E0" w:rsidR="00385BB9" w:rsidRDefault="001C1876" w:rsidP="00277B2B">
      <w:pPr>
        <w:spacing w:line="360" w:lineRule="auto"/>
        <w:ind w:firstLine="0"/>
        <w:jc w:val="both"/>
        <w:rPr>
          <w:rFonts w:ascii="Times New Roman" w:hAnsi="Times New Roman" w:cs="Times New Roman"/>
        </w:rPr>
      </w:pPr>
      <w:r w:rsidRPr="001C1876">
        <w:rPr>
          <w:rFonts w:ascii="Times New Roman" w:hAnsi="Times New Roman" w:cs="Times New Roman"/>
        </w:rPr>
        <w:t>However, looking at the benefits and an immense number of features that Android provides, there are also many downfalls in using the Android Operating System. Some applications on the Android Market can contain viruses and bugs, a considerable amount of background processes can lead to the battery quickly draining, advertisements would always be on display with these applications, they contain a high device fragmentation, and they have low-security policies on their Operating Systems (The Pros and Cons of Android, 2021) (Advantages and Disadvantages of Android &amp; iOS, 2021).</w:t>
      </w:r>
    </w:p>
    <w:p w14:paraId="4F041A88" w14:textId="77777777" w:rsidR="001C1876" w:rsidRDefault="001C1876" w:rsidP="00277B2B">
      <w:pPr>
        <w:spacing w:line="360" w:lineRule="auto"/>
        <w:ind w:firstLine="0"/>
        <w:jc w:val="both"/>
        <w:rPr>
          <w:rFonts w:ascii="Times New Roman" w:hAnsi="Times New Roman" w:cs="Times New Roman"/>
        </w:rPr>
      </w:pPr>
    </w:p>
    <w:p w14:paraId="66148B5A" w14:textId="270801E0" w:rsidR="00111CF7" w:rsidRDefault="00111CF7" w:rsidP="008B64F6">
      <w:pPr>
        <w:pStyle w:val="Heading3"/>
        <w:spacing w:line="360" w:lineRule="auto"/>
        <w:rPr>
          <w:i/>
          <w:iCs/>
        </w:rPr>
      </w:pPr>
      <w:bookmarkStart w:id="18" w:name="_Toc92365920"/>
      <w:r>
        <w:t>iOS</w:t>
      </w:r>
      <w:bookmarkEnd w:id="18"/>
    </w:p>
    <w:p w14:paraId="53D72DDE" w14:textId="75FCEF61" w:rsidR="001741B5" w:rsidRDefault="0017019D" w:rsidP="008B64F6">
      <w:pPr>
        <w:spacing w:line="360" w:lineRule="auto"/>
        <w:ind w:firstLine="0"/>
        <w:jc w:val="both"/>
      </w:pPr>
      <w:r w:rsidRPr="0017019D">
        <w:t>Apple iOS is an Operating System for i</w:t>
      </w:r>
      <w:r w:rsidR="00A94BDD">
        <w:t>Phones</w:t>
      </w:r>
      <w:r w:rsidRPr="0017019D">
        <w:t>, iPad and other smart</w:t>
      </w:r>
      <w:r w:rsidR="008D40EF">
        <w:t xml:space="preserve"> apple</w:t>
      </w:r>
      <w:r w:rsidRPr="0017019D">
        <w:t xml:space="preserve"> devices based on the Mac Operating system. iOS ranks as the second most used mobile application platform, right behind the Android Operating System. According to </w:t>
      </w:r>
      <w:r w:rsidR="006C594D" w:rsidRPr="003872CC">
        <w:rPr>
          <w:rFonts w:ascii="Times New Roman" w:hAnsi="Times New Roman" w:cs="Times New Roman"/>
        </w:rPr>
        <w:t>Statcounter</w:t>
      </w:r>
      <w:r w:rsidRPr="0017019D">
        <w:t xml:space="preserve">, in September 2021, Apple iOS held a 26.75% </w:t>
      </w:r>
      <w:r w:rsidR="00A77FE3">
        <w:t>portion</w:t>
      </w:r>
      <w:r w:rsidRPr="0017019D">
        <w:t xml:space="preserve"> of the mobile phone market (iOS Operating System Market Share Worldwide | Statcounter Global Stats, 2021). Apple Operating System was first released in June 2007 by Apple. Apple released their iPhone Software Development Kit in 2008, which allowed </w:t>
      </w:r>
      <w:r w:rsidRPr="0017019D">
        <w:lastRenderedPageBreak/>
        <w:t>developers to create applications for the Apple platform. Apple published their iOS version 12 in 2018, which paved advancements in design and functionality</w:t>
      </w:r>
      <w:r w:rsidR="0001136E">
        <w:t xml:space="preserve"> </w:t>
      </w:r>
      <w:r w:rsidR="0001136E" w:rsidRPr="000B7D96">
        <w:t>(Apple iOS, 2021)</w:t>
      </w:r>
      <w:r w:rsidR="0001136E">
        <w:t>.</w:t>
      </w:r>
    </w:p>
    <w:p w14:paraId="5CACFD4D" w14:textId="77777777" w:rsidR="0017019D" w:rsidRDefault="0017019D" w:rsidP="00277B2B">
      <w:pPr>
        <w:spacing w:line="360" w:lineRule="auto"/>
        <w:ind w:firstLine="0"/>
        <w:jc w:val="both"/>
      </w:pPr>
    </w:p>
    <w:p w14:paraId="1C3BD865" w14:textId="77777777" w:rsidR="000E271B" w:rsidRDefault="009235A0" w:rsidP="00277B2B">
      <w:pPr>
        <w:keepNext/>
        <w:spacing w:line="360" w:lineRule="auto"/>
        <w:ind w:firstLine="0"/>
        <w:jc w:val="both"/>
      </w:pPr>
      <w:r w:rsidRPr="009235A0">
        <w:rPr>
          <w:noProof/>
        </w:rPr>
        <w:drawing>
          <wp:inline distT="0" distB="0" distL="0" distR="0" wp14:anchorId="57CE0230" wp14:editId="4EB8EA7C">
            <wp:extent cx="5943600" cy="3298190"/>
            <wp:effectExtent l="0" t="0" r="0" b="0"/>
            <wp:docPr id="9" name="Picture 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ubble chart&#10;&#10;Description automatically generated"/>
                    <pic:cNvPicPr/>
                  </pic:nvPicPr>
                  <pic:blipFill>
                    <a:blip r:embed="rId22"/>
                    <a:stretch>
                      <a:fillRect/>
                    </a:stretch>
                  </pic:blipFill>
                  <pic:spPr>
                    <a:xfrm>
                      <a:off x="0" y="0"/>
                      <a:ext cx="5943600" cy="3298190"/>
                    </a:xfrm>
                    <a:prstGeom prst="rect">
                      <a:avLst/>
                    </a:prstGeom>
                  </pic:spPr>
                </pic:pic>
              </a:graphicData>
            </a:graphic>
          </wp:inline>
        </w:drawing>
      </w:r>
    </w:p>
    <w:p w14:paraId="6219F668" w14:textId="7AA08FEC" w:rsidR="00735347" w:rsidRDefault="000E271B" w:rsidP="00277B2B">
      <w:pPr>
        <w:pStyle w:val="Caption"/>
        <w:jc w:val="both"/>
      </w:pPr>
      <w:r>
        <w:t xml:space="preserve">Figure </w:t>
      </w:r>
      <w:fldSimple w:instr=" SEQ Figure \* ARABIC ">
        <w:r w:rsidR="00DD38A5">
          <w:rPr>
            <w:noProof/>
          </w:rPr>
          <w:t>5</w:t>
        </w:r>
      </w:fldSimple>
      <w:r>
        <w:t xml:space="preserve"> iOS</w:t>
      </w:r>
      <w:r w:rsidRPr="005D5431">
        <w:t xml:space="preserve"> Operating System Market Share Worldwide</w:t>
      </w:r>
    </w:p>
    <w:p w14:paraId="43F76FA1" w14:textId="77777777" w:rsidR="00501BE7" w:rsidRDefault="00501BE7" w:rsidP="00277B2B">
      <w:pPr>
        <w:spacing w:line="360" w:lineRule="auto"/>
        <w:ind w:firstLine="0"/>
        <w:jc w:val="both"/>
      </w:pPr>
    </w:p>
    <w:p w14:paraId="65FFA63F" w14:textId="6EF8E673" w:rsidR="00EC7CDF" w:rsidRDefault="000B7D96" w:rsidP="00277B2B">
      <w:pPr>
        <w:spacing w:line="360" w:lineRule="auto"/>
        <w:ind w:firstLine="0"/>
        <w:jc w:val="both"/>
      </w:pPr>
      <w:r w:rsidRPr="000B7D96">
        <w:t xml:space="preserve">There are multiple reasons why the Apple Operating System has become so popular and globally recognized. According to Investopedia, Apple sold nearly 218 million iPhones within the year 2018. Estimates show that iOS products have made around $1 Trillion of Revenue for Apple. iOS Operating System provides </w:t>
      </w:r>
      <w:r w:rsidR="00085DB3">
        <w:t>higher</w:t>
      </w:r>
      <w:r w:rsidRPr="000B7D96">
        <w:t xml:space="preserve"> revenue, Higher return in investments, takes less time to develop, offers a fluid user experience to consumers, and has better security (Apple iOS, 2021) (Top Reasons to Choose the iOS Platform for Mobile App Development, 2021).</w:t>
      </w:r>
    </w:p>
    <w:p w14:paraId="1C7B4C01" w14:textId="77777777" w:rsidR="000B7D96" w:rsidRDefault="000B7D96" w:rsidP="00277B2B">
      <w:pPr>
        <w:spacing w:line="360" w:lineRule="auto"/>
        <w:ind w:firstLine="0"/>
        <w:jc w:val="both"/>
      </w:pPr>
    </w:p>
    <w:p w14:paraId="0F0BCAAF" w14:textId="77777777" w:rsidR="002A6746" w:rsidRDefault="002A6746" w:rsidP="00277B2B">
      <w:pPr>
        <w:spacing w:line="360" w:lineRule="auto"/>
        <w:ind w:firstLine="0"/>
        <w:jc w:val="both"/>
      </w:pPr>
      <w:r>
        <w:t>There are many features that the iOS Operating System provides and supports. Some of the features and advantages of using an iOS Operating system are as follows:</w:t>
      </w:r>
    </w:p>
    <w:p w14:paraId="526B6202" w14:textId="77777777" w:rsidR="002A6746" w:rsidRDefault="002A6746" w:rsidP="00277B2B">
      <w:pPr>
        <w:pStyle w:val="ListParagraph"/>
        <w:numPr>
          <w:ilvl w:val="0"/>
          <w:numId w:val="29"/>
        </w:numPr>
        <w:spacing w:line="360" w:lineRule="auto"/>
        <w:jc w:val="both"/>
      </w:pPr>
      <w:r>
        <w:t>UI Design – Provides a modern and fluid user interface.</w:t>
      </w:r>
    </w:p>
    <w:p w14:paraId="7C9BB6AC" w14:textId="77777777" w:rsidR="002A6746" w:rsidRDefault="002A6746" w:rsidP="00277B2B">
      <w:pPr>
        <w:pStyle w:val="ListParagraph"/>
        <w:numPr>
          <w:ilvl w:val="0"/>
          <w:numId w:val="29"/>
        </w:numPr>
        <w:spacing w:line="360" w:lineRule="auto"/>
        <w:jc w:val="both"/>
      </w:pPr>
      <w:r>
        <w:t>Connectivity – Provides connections to a variety of technologies, with the main ones being Bluetooth and Wi-Fi.</w:t>
      </w:r>
    </w:p>
    <w:p w14:paraId="7CBBDD6A" w14:textId="77777777" w:rsidR="002A6746" w:rsidRDefault="002A6746" w:rsidP="00277B2B">
      <w:pPr>
        <w:pStyle w:val="ListParagraph"/>
        <w:numPr>
          <w:ilvl w:val="0"/>
          <w:numId w:val="29"/>
        </w:numPr>
        <w:spacing w:line="360" w:lineRule="auto"/>
        <w:jc w:val="both"/>
      </w:pPr>
      <w:r>
        <w:t>Storage – A Solid-State flash memory, which stores all the data.</w:t>
      </w:r>
    </w:p>
    <w:p w14:paraId="4E2A324E" w14:textId="77777777" w:rsidR="002A6746" w:rsidRDefault="002A6746" w:rsidP="00277B2B">
      <w:pPr>
        <w:pStyle w:val="ListParagraph"/>
        <w:numPr>
          <w:ilvl w:val="0"/>
          <w:numId w:val="29"/>
        </w:numPr>
        <w:spacing w:line="360" w:lineRule="auto"/>
        <w:jc w:val="both"/>
      </w:pPr>
      <w:r>
        <w:lastRenderedPageBreak/>
        <w:t>Media Support – Supports various media extensions, with the main ones being H.264, MPEG-4.</w:t>
      </w:r>
    </w:p>
    <w:p w14:paraId="43D8AB7C" w14:textId="77777777" w:rsidR="002A6746" w:rsidRDefault="002A6746" w:rsidP="00277B2B">
      <w:pPr>
        <w:pStyle w:val="ListParagraph"/>
        <w:numPr>
          <w:ilvl w:val="0"/>
          <w:numId w:val="29"/>
        </w:numPr>
        <w:spacing w:line="360" w:lineRule="auto"/>
        <w:jc w:val="both"/>
      </w:pPr>
      <w:r>
        <w:t>iMessaging – Allows for MMS and SMS type messaging</w:t>
      </w:r>
    </w:p>
    <w:p w14:paraId="6A378305" w14:textId="77777777" w:rsidR="002A6746" w:rsidRDefault="002A6746" w:rsidP="00277B2B">
      <w:pPr>
        <w:pStyle w:val="ListParagraph"/>
        <w:numPr>
          <w:ilvl w:val="0"/>
          <w:numId w:val="29"/>
        </w:numPr>
        <w:spacing w:line="360" w:lineRule="auto"/>
        <w:jc w:val="both"/>
      </w:pPr>
      <w:r>
        <w:t>Multi-Touch - Android has native support for multi-touch which recognizes more than one point of contact with the device surface for easy access.</w:t>
      </w:r>
    </w:p>
    <w:p w14:paraId="6EAA41E3" w14:textId="77777777" w:rsidR="002A6746" w:rsidRDefault="002A6746" w:rsidP="00277B2B">
      <w:pPr>
        <w:pStyle w:val="ListParagraph"/>
        <w:numPr>
          <w:ilvl w:val="0"/>
          <w:numId w:val="29"/>
        </w:numPr>
        <w:spacing w:line="360" w:lineRule="auto"/>
        <w:jc w:val="both"/>
      </w:pPr>
      <w:r>
        <w:t>Multi-Tasking - Users can jump from one application to another and can also concurrently run various applications at the same time.</w:t>
      </w:r>
    </w:p>
    <w:p w14:paraId="14AE90F6" w14:textId="77777777" w:rsidR="002A6746" w:rsidRDefault="002A6746" w:rsidP="00277B2B">
      <w:pPr>
        <w:pStyle w:val="ListParagraph"/>
        <w:numPr>
          <w:ilvl w:val="0"/>
          <w:numId w:val="29"/>
        </w:numPr>
        <w:spacing w:line="360" w:lineRule="auto"/>
        <w:jc w:val="both"/>
      </w:pPr>
      <w:r>
        <w:t>Apple Pair – Allows the user to pair and send data to other apple users.</w:t>
      </w:r>
    </w:p>
    <w:p w14:paraId="72727DF7" w14:textId="77777777" w:rsidR="00821259" w:rsidRDefault="00821259" w:rsidP="00277B2B">
      <w:pPr>
        <w:spacing w:line="360" w:lineRule="auto"/>
        <w:ind w:firstLine="0"/>
        <w:jc w:val="both"/>
      </w:pPr>
    </w:p>
    <w:p w14:paraId="330263D0" w14:textId="719E81E1" w:rsidR="00342FF1" w:rsidRDefault="009E6408" w:rsidP="00277B2B">
      <w:pPr>
        <w:spacing w:line="360" w:lineRule="auto"/>
        <w:ind w:firstLine="0"/>
        <w:jc w:val="both"/>
      </w:pPr>
      <w:r w:rsidRPr="009E6408">
        <w:t xml:space="preserve">Nonetheless, with all the benefits and features that the iOS Operating System provides, there are also disadvantages to the iOS Operating System, which are it is not compatible with any other types of platforms or devices, it has no widget support for iOS apps, does not provide NFC and is not radio </w:t>
      </w:r>
      <w:r w:rsidR="00742284" w:rsidRPr="009E6408">
        <w:t>built</w:t>
      </w:r>
      <w:r w:rsidR="00742284">
        <w:t xml:space="preserve"> in.</w:t>
      </w:r>
      <w:r w:rsidRPr="009E6408">
        <w:t xml:space="preserve"> The app size is usually too big, consuming too much storage and space (Advantages and Disadvantages of Android &amp; iOS, 2021) (Advantages and Disadvantages of iOS | IOS App Development Service, 2021).</w:t>
      </w:r>
    </w:p>
    <w:p w14:paraId="5212A377" w14:textId="77777777" w:rsidR="009E6408" w:rsidRPr="009F7789" w:rsidRDefault="009E6408" w:rsidP="00277B2B">
      <w:pPr>
        <w:spacing w:line="360" w:lineRule="auto"/>
        <w:ind w:firstLine="0"/>
        <w:jc w:val="both"/>
      </w:pPr>
    </w:p>
    <w:p w14:paraId="52879E36" w14:textId="07AE7261" w:rsidR="00801C21" w:rsidRDefault="00801C21" w:rsidP="00921FA1">
      <w:pPr>
        <w:pStyle w:val="Heading3"/>
        <w:spacing w:line="360" w:lineRule="auto"/>
        <w:rPr>
          <w:i/>
          <w:iCs/>
        </w:rPr>
      </w:pPr>
      <w:bookmarkStart w:id="19" w:name="_Toc92365921"/>
      <w:r>
        <w:t>Preference of Platform</w:t>
      </w:r>
      <w:bookmarkEnd w:id="19"/>
    </w:p>
    <w:p w14:paraId="700C4C6C" w14:textId="038F4397" w:rsidR="0003724F" w:rsidRDefault="009F7B1F" w:rsidP="00921FA1">
      <w:pPr>
        <w:spacing w:line="360" w:lineRule="auto"/>
        <w:ind w:firstLine="0"/>
        <w:jc w:val="both"/>
      </w:pPr>
      <w:r w:rsidRPr="009F7B1F">
        <w:t>The Author, after looking and researching the Android and iOS Operating Systems. The Author has decided to approach this project and develop this application using the Android OS. The main reason for choosing the Android O</w:t>
      </w:r>
      <w:r w:rsidR="00E82D34">
        <w:t xml:space="preserve">S </w:t>
      </w:r>
      <w:r w:rsidRPr="009F7B1F">
        <w:t xml:space="preserve">is because it has a wider market share compared to iOS OS, which in turn allows the Author to reach a wider audience. Android OS also provides an open-source environment in comparison to iOS OS, which is a closed source. There is also more customization allowed when developing on Android OS compared to customizing on iOS OS, which does not offer much customization on their platform. The Author </w:t>
      </w:r>
      <w:r w:rsidR="000E42D1">
        <w:t xml:space="preserve">would </w:t>
      </w:r>
      <w:r w:rsidR="00341B31">
        <w:t xml:space="preserve">also </w:t>
      </w:r>
      <w:r w:rsidR="00462B8B">
        <w:t xml:space="preserve">be using </w:t>
      </w:r>
      <w:r w:rsidRPr="009F7B1F">
        <w:t xml:space="preserve">the Android OS over the iOS OS due to </w:t>
      </w:r>
      <w:r w:rsidR="00B308F0">
        <w:t xml:space="preserve">the higher market share which would increase </w:t>
      </w:r>
      <w:r w:rsidR="00F316E3">
        <w:t xml:space="preserve">the target audiences using the mobile application </w:t>
      </w:r>
      <w:r w:rsidRPr="009F7B1F">
        <w:t xml:space="preserve">with Android compared to iOS </w:t>
      </w:r>
      <w:r w:rsidR="0074268E">
        <w:t>applications</w:t>
      </w:r>
      <w:r w:rsidR="00AB4DC0">
        <w:t xml:space="preserve"> </w:t>
      </w:r>
      <w:r w:rsidRPr="009F7B1F">
        <w:t>(Android vs iOS - Which mobile platform is better in 2020? 2021).</w:t>
      </w:r>
    </w:p>
    <w:p w14:paraId="038E9139" w14:textId="77777777" w:rsidR="009F7B1F" w:rsidRDefault="009F7B1F" w:rsidP="00277B2B">
      <w:pPr>
        <w:spacing w:line="360" w:lineRule="auto"/>
        <w:ind w:firstLine="0"/>
        <w:jc w:val="both"/>
      </w:pPr>
    </w:p>
    <w:p w14:paraId="7EA91A24" w14:textId="77777777" w:rsidR="00F865E7" w:rsidRDefault="00EA3010" w:rsidP="00277B2B">
      <w:pPr>
        <w:keepNext/>
        <w:spacing w:line="360" w:lineRule="auto"/>
        <w:ind w:firstLine="0"/>
        <w:jc w:val="both"/>
      </w:pPr>
      <w:r w:rsidRPr="00EA3010">
        <w:rPr>
          <w:noProof/>
        </w:rPr>
        <w:lastRenderedPageBreak/>
        <w:drawing>
          <wp:inline distT="0" distB="0" distL="0" distR="0" wp14:anchorId="0E4008A6" wp14:editId="6D83CFF1">
            <wp:extent cx="5943600" cy="3088640"/>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23"/>
                    <a:stretch>
                      <a:fillRect/>
                    </a:stretch>
                  </pic:blipFill>
                  <pic:spPr>
                    <a:xfrm>
                      <a:off x="0" y="0"/>
                      <a:ext cx="5943600" cy="3088640"/>
                    </a:xfrm>
                    <a:prstGeom prst="rect">
                      <a:avLst/>
                    </a:prstGeom>
                  </pic:spPr>
                </pic:pic>
              </a:graphicData>
            </a:graphic>
          </wp:inline>
        </w:drawing>
      </w:r>
    </w:p>
    <w:p w14:paraId="30E1EB79" w14:textId="2C493C4F" w:rsidR="00EA3010" w:rsidRDefault="00F865E7" w:rsidP="00277B2B">
      <w:pPr>
        <w:pStyle w:val="Caption"/>
        <w:jc w:val="both"/>
        <w:rPr>
          <w:noProof/>
        </w:rPr>
      </w:pPr>
      <w:r>
        <w:t xml:space="preserve">Figure </w:t>
      </w:r>
      <w:fldSimple w:instr=" SEQ Figure \* ARABIC ">
        <w:r w:rsidR="00DD38A5">
          <w:rPr>
            <w:noProof/>
          </w:rPr>
          <w:t>6</w:t>
        </w:r>
      </w:fldSimple>
      <w:r>
        <w:t xml:space="preserve"> Android</w:t>
      </w:r>
      <w:r w:rsidRPr="002E206E">
        <w:t xml:space="preserve"> Operating System Market Share Worldwide</w:t>
      </w:r>
      <w:r>
        <w:rPr>
          <w:noProof/>
        </w:rPr>
        <w:t xml:space="preserve"> vs </w:t>
      </w:r>
      <w:r w:rsidRPr="002E206E">
        <w:rPr>
          <w:noProof/>
        </w:rPr>
        <w:t>iOS Operating System Market Share Worldwide</w:t>
      </w:r>
    </w:p>
    <w:p w14:paraId="1010B46F" w14:textId="77777777" w:rsidR="0089675F" w:rsidRPr="0089675F" w:rsidRDefault="0089675F" w:rsidP="0089675F">
      <w:pPr>
        <w:ind w:firstLine="0"/>
      </w:pPr>
    </w:p>
    <w:p w14:paraId="4FE71C94" w14:textId="6164A86B" w:rsidR="00801C21" w:rsidRDefault="00690B83" w:rsidP="00E156B4">
      <w:pPr>
        <w:pStyle w:val="Heading3"/>
        <w:spacing w:line="360" w:lineRule="auto"/>
        <w:rPr>
          <w:i/>
          <w:iCs/>
        </w:rPr>
      </w:pPr>
      <w:bookmarkStart w:id="20" w:name="_Toc92365922"/>
      <w:r>
        <w:t>Java versus Kotlin</w:t>
      </w:r>
      <w:bookmarkEnd w:id="20"/>
    </w:p>
    <w:p w14:paraId="3E450423" w14:textId="5B098928" w:rsidR="003C5589" w:rsidRDefault="003C5589" w:rsidP="00E156B4">
      <w:pPr>
        <w:spacing w:line="360" w:lineRule="auto"/>
        <w:ind w:firstLine="0"/>
        <w:jc w:val="both"/>
      </w:pPr>
      <w:r>
        <w:t>There are two main programming languages used in developing an Android Application on Android Studio: Java</w:t>
      </w:r>
      <w:r w:rsidR="0099783F">
        <w:t xml:space="preserve"> and Kotlin</w:t>
      </w:r>
      <w:r>
        <w:t xml:space="preserve">. </w:t>
      </w:r>
    </w:p>
    <w:p w14:paraId="78BC7BD7" w14:textId="77777777" w:rsidR="003C5589" w:rsidRDefault="003C5589" w:rsidP="00461068">
      <w:pPr>
        <w:spacing w:line="360" w:lineRule="auto"/>
        <w:ind w:firstLine="0"/>
        <w:jc w:val="both"/>
      </w:pPr>
    </w:p>
    <w:p w14:paraId="0D4A0FF4" w14:textId="77777777" w:rsidR="00FC767E" w:rsidRDefault="003C5589" w:rsidP="00FC767E">
      <w:pPr>
        <w:spacing w:line="360" w:lineRule="auto"/>
        <w:ind w:firstLine="0"/>
        <w:jc w:val="both"/>
      </w:pPr>
      <w:r>
        <w:t>Java is a Programming Language developed in 1995 and emerged in 1995 by James Gosling at Sun Microsystems, which Oracle then acquired in 2009. Java is an object-oriented, open-source and general-purpose language. Java also works on most platforms and devices</w:t>
      </w:r>
      <w:r w:rsidR="00FC767E">
        <w:t xml:space="preserve"> (Kotlin vs Java: the 12 differences you should know, 2021).</w:t>
      </w:r>
    </w:p>
    <w:p w14:paraId="02BA7D17" w14:textId="77777777" w:rsidR="00660AF8" w:rsidRDefault="00660AF8" w:rsidP="003C5589">
      <w:pPr>
        <w:spacing w:line="360" w:lineRule="auto"/>
        <w:ind w:firstLine="0"/>
        <w:jc w:val="both"/>
      </w:pPr>
    </w:p>
    <w:p w14:paraId="67F44DAF" w14:textId="31728749" w:rsidR="004C0A2E" w:rsidRDefault="0003558F" w:rsidP="009F718A">
      <w:pPr>
        <w:spacing w:line="360" w:lineRule="auto"/>
        <w:ind w:firstLine="0"/>
        <w:jc w:val="both"/>
      </w:pPr>
      <w:r w:rsidRPr="0003558F">
        <w:t>Kotlin is also a Programming Language but is very new compared to Java, as it was first introduced in 2016.</w:t>
      </w:r>
      <w:r w:rsidR="00EF1B51">
        <w:t xml:space="preserve"> </w:t>
      </w:r>
      <w:r w:rsidRPr="0003558F">
        <w:t xml:space="preserve">Kotlin also supports various Libraries and Frameworks made from Java that are compatible with Kotlin Projects. Kotlin is also known as the Updated Java Programming Language for Android Development which allows for cleaner, more </w:t>
      </w:r>
      <w:r w:rsidR="005E71A4" w:rsidRPr="0003558F">
        <w:t>accessible,</w:t>
      </w:r>
      <w:r w:rsidRPr="0003558F">
        <w:t xml:space="preserve"> and faster compilations. It contains a mixture of functional and Object-oriented Programming</w:t>
      </w:r>
      <w:r w:rsidR="00C35460">
        <w:t xml:space="preserve"> (Kotlin vs Java: the 12 differences you should know, 2021).</w:t>
      </w:r>
    </w:p>
    <w:p w14:paraId="77472014" w14:textId="101CE527" w:rsidR="00A34AC3" w:rsidRDefault="00A34AC3" w:rsidP="00A34AC3">
      <w:pPr>
        <w:spacing w:line="360" w:lineRule="auto"/>
        <w:ind w:firstLine="0"/>
        <w:jc w:val="both"/>
      </w:pPr>
      <w:r>
        <w:lastRenderedPageBreak/>
        <w:t xml:space="preserve">Java and Kotlin are now the two most prominent Programming Languages for Android Development. The </w:t>
      </w:r>
      <w:r w:rsidR="003C52C5">
        <w:t>A</w:t>
      </w:r>
      <w:r>
        <w:t xml:space="preserve">uthor </w:t>
      </w:r>
      <w:r w:rsidR="00811BA9">
        <w:t xml:space="preserve">will </w:t>
      </w:r>
      <w:r>
        <w:t>conduct and present the main key differences between the two Languages and then select which language would be used to develop the mobile application. The main differences between Java and Kotlin Programming are as follows:</w:t>
      </w:r>
    </w:p>
    <w:p w14:paraId="7EA691AD" w14:textId="77777777" w:rsidR="00A34AC3" w:rsidRDefault="00A34AC3" w:rsidP="00A34AC3">
      <w:pPr>
        <w:pStyle w:val="ListParagraph"/>
        <w:numPr>
          <w:ilvl w:val="0"/>
          <w:numId w:val="32"/>
        </w:numPr>
        <w:spacing w:line="360" w:lineRule="auto"/>
        <w:jc w:val="both"/>
      </w:pPr>
      <w:r>
        <w:t>Code – Regarding code, Kotlin requires less code and is very concise, whereas, in Java, it requires more lines of code than Kotlin.</w:t>
      </w:r>
    </w:p>
    <w:p w14:paraId="572FA823" w14:textId="77777777" w:rsidR="00A34AC3" w:rsidRDefault="00A34AC3" w:rsidP="00A34AC3">
      <w:pPr>
        <w:pStyle w:val="ListParagraph"/>
        <w:numPr>
          <w:ilvl w:val="0"/>
          <w:numId w:val="32"/>
        </w:numPr>
        <w:spacing w:line="360" w:lineRule="auto"/>
        <w:jc w:val="both"/>
      </w:pPr>
      <w:r>
        <w:t>Functional Programming – In aspects of Functional Programming, Kotlin contains a combination of both functional and object-oriented programming, but in comparison, Java is only limited to object-oriented programming.</w:t>
      </w:r>
    </w:p>
    <w:p w14:paraId="5A521E28" w14:textId="77777777" w:rsidR="00A34AC3" w:rsidRDefault="00A34AC3" w:rsidP="00A34AC3">
      <w:pPr>
        <w:pStyle w:val="ListParagraph"/>
        <w:numPr>
          <w:ilvl w:val="0"/>
          <w:numId w:val="32"/>
        </w:numPr>
        <w:spacing w:line="360" w:lineRule="auto"/>
        <w:jc w:val="both"/>
      </w:pPr>
      <w:r>
        <w:t>Primitive Data Types – In Kotlin, once a primitive data type is initiated, it would be treated as an object. In contrast, in Java, variables of primitive types are not considered objects but are defined as Java data types.</w:t>
      </w:r>
    </w:p>
    <w:p w14:paraId="1B5BBD66" w14:textId="77777777" w:rsidR="00A34AC3" w:rsidRDefault="00A34AC3" w:rsidP="00A34AC3">
      <w:pPr>
        <w:pStyle w:val="ListParagraph"/>
        <w:numPr>
          <w:ilvl w:val="0"/>
          <w:numId w:val="32"/>
        </w:numPr>
        <w:spacing w:line="360" w:lineRule="auto"/>
        <w:jc w:val="both"/>
      </w:pPr>
      <w:r>
        <w:t>Wildcard Types – In Kotlin, it does not provide any form of wildcards, but on the other hand, Java offers and provides wildcards.</w:t>
      </w:r>
    </w:p>
    <w:p w14:paraId="297DB5DE" w14:textId="77777777" w:rsidR="00A34AC3" w:rsidRDefault="00A34AC3" w:rsidP="00A34AC3">
      <w:pPr>
        <w:pStyle w:val="ListParagraph"/>
        <w:numPr>
          <w:ilvl w:val="0"/>
          <w:numId w:val="32"/>
        </w:numPr>
        <w:spacing w:line="360" w:lineRule="auto"/>
        <w:jc w:val="both"/>
      </w:pPr>
      <w:r>
        <w:t xml:space="preserve">Public Fields – Kotlin does not offer public fields, whereas public fields are available in Java. </w:t>
      </w:r>
    </w:p>
    <w:p w14:paraId="56B6C7E2" w14:textId="17D46613" w:rsidR="00A34AC3" w:rsidRDefault="00A34AC3" w:rsidP="00A34AC3">
      <w:pPr>
        <w:pStyle w:val="ListParagraph"/>
        <w:numPr>
          <w:ilvl w:val="0"/>
          <w:numId w:val="32"/>
        </w:numPr>
        <w:spacing w:line="360" w:lineRule="auto"/>
        <w:jc w:val="both"/>
      </w:pPr>
      <w:r>
        <w:t xml:space="preserve">Data Classes – Kotlin imparts a more effortless path to create classes to store data by </w:t>
      </w:r>
      <w:r w:rsidR="00F72411">
        <w:t>using the</w:t>
      </w:r>
      <w:r>
        <w:t xml:space="preserve"> “data” keyword in the class definition. Still, in Java, Developers must initialize the fields to store the data, such as using the getter and setter functions and other functions.</w:t>
      </w:r>
    </w:p>
    <w:p w14:paraId="3D1F18D2" w14:textId="77777777" w:rsidR="00A34AC3" w:rsidRDefault="00A34AC3" w:rsidP="00A34AC3">
      <w:pPr>
        <w:pStyle w:val="ListParagraph"/>
        <w:numPr>
          <w:ilvl w:val="0"/>
          <w:numId w:val="32"/>
        </w:numPr>
        <w:spacing w:line="360" w:lineRule="auto"/>
        <w:jc w:val="both"/>
      </w:pPr>
      <w:r>
        <w:t xml:space="preserve">Casts – Smart cast features cater cast Checks by Kotlin, which automatically manage redundant cast while on the contrary, Developers much check the variable types per the operation. </w:t>
      </w:r>
    </w:p>
    <w:p w14:paraId="6D080375" w14:textId="77777777" w:rsidR="00A34AC3" w:rsidRDefault="00A34AC3" w:rsidP="00A34AC3">
      <w:pPr>
        <w:pStyle w:val="ListParagraph"/>
        <w:numPr>
          <w:ilvl w:val="0"/>
          <w:numId w:val="32"/>
        </w:numPr>
        <w:spacing w:line="360" w:lineRule="auto"/>
        <w:jc w:val="both"/>
      </w:pPr>
      <w:r>
        <w:t>Checked Exceptions – Checked exceptions are not supported on Kotlin, whereas it allows for checked exceptions in Java.</w:t>
      </w:r>
    </w:p>
    <w:p w14:paraId="6779912B" w14:textId="77777777" w:rsidR="00A34AC3" w:rsidRDefault="00A34AC3" w:rsidP="00A34AC3">
      <w:pPr>
        <w:pStyle w:val="ListParagraph"/>
        <w:numPr>
          <w:ilvl w:val="0"/>
          <w:numId w:val="32"/>
        </w:numPr>
        <w:spacing w:line="360" w:lineRule="auto"/>
        <w:jc w:val="both"/>
      </w:pPr>
      <w:r>
        <w:t>Null Safety – In Kotlin, it is impossible to attribute null values to variables or objects by default. Still, Java allows NullPointerException, enabling developers to assign a null value to any variable.</w:t>
      </w:r>
    </w:p>
    <w:p w14:paraId="3DC30D97" w14:textId="77777777" w:rsidR="00A34AC3" w:rsidRDefault="00A34AC3" w:rsidP="00A34AC3">
      <w:pPr>
        <w:pStyle w:val="ListParagraph"/>
        <w:numPr>
          <w:ilvl w:val="0"/>
          <w:numId w:val="32"/>
        </w:numPr>
        <w:spacing w:line="360" w:lineRule="auto"/>
        <w:jc w:val="both"/>
      </w:pPr>
      <w:r>
        <w:t>Extension Functions – Kotlin permits the developers to extend the functionality of classes without trying to inherit from a class. In contrast, Java requires creating new classes and inherit the functions from the parent class to extend the functionality of an existing class.</w:t>
      </w:r>
    </w:p>
    <w:p w14:paraId="7EED3411" w14:textId="2EDA3299" w:rsidR="00A34AC3" w:rsidRDefault="00A34AC3" w:rsidP="00A34AC3">
      <w:pPr>
        <w:pStyle w:val="ListParagraph"/>
        <w:numPr>
          <w:ilvl w:val="0"/>
          <w:numId w:val="32"/>
        </w:numPr>
        <w:spacing w:line="360" w:lineRule="auto"/>
        <w:jc w:val="both"/>
      </w:pPr>
      <w:r>
        <w:lastRenderedPageBreak/>
        <w:t xml:space="preserve">Coroutines Support – Kotlin provides coroutines assistance. Coroutines are </w:t>
      </w:r>
      <w:r w:rsidR="0014109B">
        <w:t>stackless</w:t>
      </w:r>
      <w:r w:rsidR="00461089">
        <w:t>,</w:t>
      </w:r>
      <w:r>
        <w:t xml:space="preserve"> </w:t>
      </w:r>
      <w:r w:rsidR="00A748AC">
        <w:t>which</w:t>
      </w:r>
      <w:r>
        <w:t xml:space="preserve"> </w:t>
      </w:r>
      <w:r w:rsidR="0071065E">
        <w:t xml:space="preserve">permit </w:t>
      </w:r>
      <w:r>
        <w:t>developer</w:t>
      </w:r>
      <w:r w:rsidR="0071065E">
        <w:t>s</w:t>
      </w:r>
      <w:r>
        <w:t xml:space="preserve"> to write code, suspend the execution and resume it later. Java, on the other hand, enables the formation of several background threads when handling lengthy operations.</w:t>
      </w:r>
    </w:p>
    <w:p w14:paraId="6CF364B0" w14:textId="77777777" w:rsidR="00A34AC3" w:rsidRDefault="00A34AC3" w:rsidP="00A34AC3">
      <w:pPr>
        <w:pStyle w:val="ListParagraph"/>
        <w:numPr>
          <w:ilvl w:val="0"/>
          <w:numId w:val="32"/>
        </w:numPr>
        <w:spacing w:line="360" w:lineRule="auto"/>
        <w:jc w:val="both"/>
      </w:pPr>
      <w:r>
        <w:t>Implicit Conversions – Kotlin does not support implicit widening conversions, while Java allows for implicit conversions, which means that’s developers do not need to perform explicit conversions.</w:t>
      </w:r>
    </w:p>
    <w:p w14:paraId="4C3DFB81" w14:textId="77777777" w:rsidR="00D81DE0" w:rsidRDefault="00A34AC3" w:rsidP="00A34AC3">
      <w:pPr>
        <w:spacing w:line="360" w:lineRule="auto"/>
        <w:ind w:firstLine="0"/>
        <w:jc w:val="both"/>
      </w:pPr>
      <w:r>
        <w:t>(Kotlin vs Java: the 12 differences you should know, 2021)</w:t>
      </w:r>
      <w:r w:rsidR="00D81DE0">
        <w:t>.</w:t>
      </w:r>
    </w:p>
    <w:p w14:paraId="21BF4764" w14:textId="365A874B" w:rsidR="00D81DE0" w:rsidRDefault="00D81DE0" w:rsidP="003B67B3">
      <w:pPr>
        <w:spacing w:line="360" w:lineRule="auto"/>
        <w:ind w:firstLine="0"/>
        <w:jc w:val="both"/>
      </w:pPr>
    </w:p>
    <w:p w14:paraId="4A05289B" w14:textId="345C01B6" w:rsidR="00F64C27" w:rsidRPr="00F64C27" w:rsidRDefault="00185592" w:rsidP="003B67B3">
      <w:pPr>
        <w:pStyle w:val="Heading3"/>
        <w:spacing w:line="360" w:lineRule="auto"/>
        <w:rPr>
          <w:i/>
          <w:iCs/>
        </w:rPr>
      </w:pPr>
      <w:bookmarkStart w:id="21" w:name="_Toc92365923"/>
      <w:r>
        <w:t>Preference of Programming Language</w:t>
      </w:r>
      <w:bookmarkEnd w:id="21"/>
    </w:p>
    <w:p w14:paraId="09F9E795" w14:textId="5162D5C8" w:rsidR="00E15F61" w:rsidRDefault="00EA5456" w:rsidP="003B67B3">
      <w:pPr>
        <w:spacing w:line="360" w:lineRule="auto"/>
        <w:ind w:firstLine="0"/>
        <w:jc w:val="both"/>
      </w:pPr>
      <w:r w:rsidRPr="00EA5456">
        <w:t xml:space="preserve">Making comparisons on both the Java and Kotlin Programming Languages for Android Development. The Author has </w:t>
      </w:r>
      <w:r w:rsidR="001A0567">
        <w:t>culminated</w:t>
      </w:r>
      <w:r w:rsidRPr="00EA5456">
        <w:t xml:space="preserve"> to develop this mobile application using the Java Programming Language. The Author has decided to go with Java over Kotlin for many reasons, for the first reason being that Java </w:t>
      </w:r>
      <w:r w:rsidR="002012C3">
        <w:t>has</w:t>
      </w:r>
      <w:r w:rsidRPr="00EA5456">
        <w:t xml:space="preserve"> faster and cleaner builds compared to Kotlin. (Lastovetska, 2021), also, there is a broader community for Java than Kotlin; hence it offers more resources</w:t>
      </w:r>
      <w:r w:rsidR="00E604EA">
        <w:t xml:space="preserve"> such as articles, </w:t>
      </w:r>
      <w:r w:rsidR="008D026D">
        <w:t>websites, journals,</w:t>
      </w:r>
      <w:r w:rsidR="00E604EA">
        <w:t xml:space="preserve"> and books</w:t>
      </w:r>
      <w:r w:rsidRPr="00EA5456">
        <w:t>. Another reason why the Author has concluded to develop this mobile application in Java is due to his proficiency in th</w:t>
      </w:r>
      <w:r w:rsidR="00144279">
        <w:t>is</w:t>
      </w:r>
      <w:r w:rsidRPr="00EA5456">
        <w:t xml:space="preserve"> programming language.</w:t>
      </w:r>
    </w:p>
    <w:p w14:paraId="0C882F25" w14:textId="77777777" w:rsidR="00EA5456" w:rsidRPr="00291493" w:rsidRDefault="00EA5456" w:rsidP="00A34AC3">
      <w:pPr>
        <w:spacing w:line="360" w:lineRule="auto"/>
        <w:ind w:firstLine="0"/>
        <w:jc w:val="both"/>
      </w:pPr>
    </w:p>
    <w:p w14:paraId="30EF310F" w14:textId="5668038E" w:rsidR="00FE2BCB" w:rsidRPr="00F369C8" w:rsidRDefault="00BF3024" w:rsidP="003B67B3">
      <w:pPr>
        <w:pStyle w:val="Heading2"/>
        <w:spacing w:line="360" w:lineRule="auto"/>
      </w:pPr>
      <w:bookmarkStart w:id="22" w:name="_Toc92365924"/>
      <w:r>
        <w:t>Databases</w:t>
      </w:r>
      <w:bookmarkEnd w:id="22"/>
    </w:p>
    <w:p w14:paraId="20980644" w14:textId="77777777" w:rsidR="009A2355" w:rsidRPr="00D917BA" w:rsidRDefault="009A2355" w:rsidP="003B67B3">
      <w:pPr>
        <w:spacing w:line="360" w:lineRule="auto"/>
        <w:ind w:firstLine="0"/>
        <w:jc w:val="both"/>
        <w:rPr>
          <w:rFonts w:ascii="Times New Roman" w:hAnsi="Times New Roman" w:cs="Times New Roman"/>
        </w:rPr>
      </w:pPr>
      <w:r w:rsidRPr="00D917BA">
        <w:rPr>
          <w:rFonts w:ascii="Times New Roman" w:hAnsi="Times New Roman" w:cs="Times New Roman"/>
        </w:rPr>
        <w:t>Databases are a huge part of any mobile application. A database is a structured gathering of different information, usually stored on a computer. A Database Management System (DBMS) generally runs a database. A DBMS is an interface that connects the database with the users or applications to retrieve, update, create or delete data allowing them to organize and manage the information. The database, the DBMS, and the applications that use them all work together and form a whole database system (What is a database? 2021).</w:t>
      </w:r>
    </w:p>
    <w:p w14:paraId="03352537" w14:textId="77777777" w:rsidR="009A2355" w:rsidRPr="00D917BA" w:rsidRDefault="009A2355" w:rsidP="009A2355">
      <w:pPr>
        <w:spacing w:line="360" w:lineRule="auto"/>
        <w:ind w:firstLine="0"/>
        <w:jc w:val="both"/>
        <w:rPr>
          <w:rFonts w:ascii="Times New Roman" w:hAnsi="Times New Roman" w:cs="Times New Roman"/>
        </w:rPr>
      </w:pPr>
    </w:p>
    <w:p w14:paraId="28E15F89" w14:textId="77777777" w:rsidR="009A2355" w:rsidRPr="00D917BA" w:rsidRDefault="009A2355" w:rsidP="009A2355">
      <w:pPr>
        <w:spacing w:line="360" w:lineRule="auto"/>
        <w:ind w:firstLine="0"/>
        <w:jc w:val="both"/>
        <w:rPr>
          <w:rFonts w:ascii="Times New Roman" w:hAnsi="Times New Roman" w:cs="Times New Roman"/>
        </w:rPr>
      </w:pPr>
      <w:r w:rsidRPr="00D917BA">
        <w:rPr>
          <w:rFonts w:ascii="Times New Roman" w:hAnsi="Times New Roman" w:cs="Times New Roman"/>
        </w:rPr>
        <w:t xml:space="preserve">There are many types of databases that are used, but the most popular of which are as follows: </w:t>
      </w:r>
    </w:p>
    <w:p w14:paraId="691AD938" w14:textId="77777777" w:rsidR="009A2355" w:rsidRPr="00D917BA" w:rsidRDefault="009A2355" w:rsidP="009A2355">
      <w:pPr>
        <w:pStyle w:val="ListParagraph"/>
        <w:numPr>
          <w:ilvl w:val="0"/>
          <w:numId w:val="33"/>
        </w:numPr>
        <w:spacing w:line="360" w:lineRule="auto"/>
        <w:jc w:val="both"/>
        <w:rPr>
          <w:rFonts w:ascii="Times New Roman" w:hAnsi="Times New Roman" w:cs="Times New Roman"/>
        </w:rPr>
      </w:pPr>
      <w:r w:rsidRPr="00D917BA">
        <w:rPr>
          <w:rFonts w:ascii="Times New Roman" w:hAnsi="Times New Roman" w:cs="Times New Roman"/>
        </w:rPr>
        <w:t>Relational Databases – In the 1980s, relational databases became the standard. A relational database's items are structured into tables with columns and rows. The most effective and versatile approach to access structured data is through using a relational database.</w:t>
      </w:r>
    </w:p>
    <w:p w14:paraId="5CC0D046" w14:textId="77777777" w:rsidR="009A2355" w:rsidRPr="00D917BA" w:rsidRDefault="009A2355" w:rsidP="009A2355">
      <w:pPr>
        <w:pStyle w:val="ListParagraph"/>
        <w:numPr>
          <w:ilvl w:val="0"/>
          <w:numId w:val="33"/>
        </w:numPr>
        <w:spacing w:line="360" w:lineRule="auto"/>
        <w:jc w:val="both"/>
        <w:rPr>
          <w:rFonts w:ascii="Times New Roman" w:hAnsi="Times New Roman" w:cs="Times New Roman"/>
        </w:rPr>
      </w:pPr>
      <w:r w:rsidRPr="00D917BA">
        <w:rPr>
          <w:rFonts w:ascii="Times New Roman" w:hAnsi="Times New Roman" w:cs="Times New Roman"/>
        </w:rPr>
        <w:lastRenderedPageBreak/>
        <w:t>NoSQL Databases – Unstructured and semi-structured data can be stored and manipulated in a NoSQL or non-relational database. As online applications became more frequent and complicated, NoSQL databases became increasingly popular.</w:t>
      </w:r>
    </w:p>
    <w:p w14:paraId="6C02F042" w14:textId="77777777" w:rsidR="009A2355" w:rsidRPr="00D917BA" w:rsidRDefault="009A2355" w:rsidP="009A2355">
      <w:pPr>
        <w:pStyle w:val="ListParagraph"/>
        <w:numPr>
          <w:ilvl w:val="0"/>
          <w:numId w:val="33"/>
        </w:numPr>
        <w:spacing w:line="360" w:lineRule="auto"/>
        <w:jc w:val="both"/>
        <w:rPr>
          <w:rFonts w:ascii="Times New Roman" w:hAnsi="Times New Roman" w:cs="Times New Roman"/>
        </w:rPr>
      </w:pPr>
      <w:r w:rsidRPr="00D917BA">
        <w:rPr>
          <w:rFonts w:ascii="Times New Roman" w:hAnsi="Times New Roman" w:cs="Times New Roman"/>
        </w:rPr>
        <w:t>Cloud Databases – A cloud database is a structured or unstructured collection of data stored on a non-public or public cloud computing platform. Traditional and database as a service are the two sorts of cloud database models (DBaaS). A service provider with DBaaS handles administrative and maintenance tasks.</w:t>
      </w:r>
    </w:p>
    <w:p w14:paraId="5F56B614" w14:textId="77777777" w:rsidR="009A2355" w:rsidRPr="00D917BA" w:rsidRDefault="009A2355" w:rsidP="009A2355">
      <w:pPr>
        <w:spacing w:line="360" w:lineRule="auto"/>
        <w:ind w:firstLine="0"/>
        <w:jc w:val="both"/>
        <w:rPr>
          <w:rFonts w:ascii="Times New Roman" w:hAnsi="Times New Roman" w:cs="Times New Roman"/>
        </w:rPr>
      </w:pPr>
      <w:r w:rsidRPr="00D917BA">
        <w:rPr>
          <w:rFonts w:ascii="Times New Roman" w:hAnsi="Times New Roman" w:cs="Times New Roman"/>
        </w:rPr>
        <w:t>(What is a database? 2021).</w:t>
      </w:r>
    </w:p>
    <w:p w14:paraId="1C940006" w14:textId="77777777" w:rsidR="009A2355" w:rsidRPr="00D917BA" w:rsidRDefault="009A2355" w:rsidP="009A2355">
      <w:pPr>
        <w:spacing w:line="360" w:lineRule="auto"/>
        <w:ind w:firstLine="0"/>
        <w:jc w:val="both"/>
        <w:rPr>
          <w:rFonts w:ascii="Times New Roman" w:hAnsi="Times New Roman" w:cs="Times New Roman"/>
        </w:rPr>
      </w:pPr>
    </w:p>
    <w:p w14:paraId="74D1A916" w14:textId="54946EAA" w:rsidR="009A2355" w:rsidRDefault="009A2355" w:rsidP="009A2355">
      <w:pPr>
        <w:spacing w:line="360" w:lineRule="auto"/>
        <w:ind w:firstLine="0"/>
        <w:jc w:val="both"/>
        <w:rPr>
          <w:rFonts w:ascii="Times New Roman" w:hAnsi="Times New Roman" w:cs="Times New Roman"/>
        </w:rPr>
      </w:pPr>
      <w:r w:rsidRPr="00D917BA">
        <w:rPr>
          <w:rFonts w:ascii="Times New Roman" w:hAnsi="Times New Roman" w:cs="Times New Roman"/>
        </w:rPr>
        <w:t>Android Mobile Applications can use various databases to implement and use when developing their applications. The Author has chosen to research the three most popular</w:t>
      </w:r>
      <w:r>
        <w:rPr>
          <w:rFonts w:ascii="Times New Roman" w:hAnsi="Times New Roman" w:cs="Times New Roman"/>
        </w:rPr>
        <w:t xml:space="preserve"> </w:t>
      </w:r>
      <w:r w:rsidRPr="00D917BA">
        <w:rPr>
          <w:rFonts w:ascii="Times New Roman" w:hAnsi="Times New Roman" w:cs="Times New Roman"/>
        </w:rPr>
        <w:t xml:space="preserve">databases: Firebase, </w:t>
      </w:r>
      <w:r w:rsidR="00912A96">
        <w:rPr>
          <w:rFonts w:ascii="Times New Roman" w:hAnsi="Times New Roman" w:cs="Times New Roman"/>
        </w:rPr>
        <w:t>MySQL Lite</w:t>
      </w:r>
      <w:r w:rsidRPr="00D917BA">
        <w:rPr>
          <w:rFonts w:ascii="Times New Roman" w:hAnsi="Times New Roman" w:cs="Times New Roman"/>
        </w:rPr>
        <w:t xml:space="preserve">, and </w:t>
      </w:r>
      <w:r w:rsidR="00AE74D3">
        <w:rPr>
          <w:rFonts w:ascii="Times New Roman" w:hAnsi="Times New Roman" w:cs="Times New Roman"/>
        </w:rPr>
        <w:t>AWS DynamoD</w:t>
      </w:r>
      <w:r w:rsidR="00891A08">
        <w:rPr>
          <w:rFonts w:ascii="Times New Roman" w:hAnsi="Times New Roman" w:cs="Times New Roman"/>
        </w:rPr>
        <w:t>B</w:t>
      </w:r>
      <w:r w:rsidRPr="00D917BA">
        <w:rPr>
          <w:rFonts w:ascii="Times New Roman" w:hAnsi="Times New Roman" w:cs="Times New Roman"/>
        </w:rPr>
        <w:t xml:space="preserve">. After looking in-depth at the three databases, the Author would </w:t>
      </w:r>
      <w:r w:rsidR="007036A1">
        <w:rPr>
          <w:rFonts w:ascii="Times New Roman" w:hAnsi="Times New Roman" w:cs="Times New Roman"/>
        </w:rPr>
        <w:t xml:space="preserve">then </w:t>
      </w:r>
      <w:r w:rsidR="006F48AD">
        <w:rPr>
          <w:rFonts w:ascii="Times New Roman" w:hAnsi="Times New Roman" w:cs="Times New Roman"/>
        </w:rPr>
        <w:t>decide on</w:t>
      </w:r>
      <w:r w:rsidRPr="00D917BA">
        <w:rPr>
          <w:rFonts w:ascii="Times New Roman" w:hAnsi="Times New Roman" w:cs="Times New Roman"/>
        </w:rPr>
        <w:t xml:space="preserve"> which database would be used when developing the </w:t>
      </w:r>
      <w:r w:rsidR="00E57E0F">
        <w:rPr>
          <w:rFonts w:ascii="Times New Roman" w:hAnsi="Times New Roman" w:cs="Times New Roman"/>
        </w:rPr>
        <w:t xml:space="preserve">mobile </w:t>
      </w:r>
      <w:r w:rsidRPr="00D917BA">
        <w:rPr>
          <w:rFonts w:ascii="Times New Roman" w:hAnsi="Times New Roman" w:cs="Times New Roman"/>
        </w:rPr>
        <w:t>application.</w:t>
      </w:r>
    </w:p>
    <w:p w14:paraId="7FF2118E" w14:textId="77777777" w:rsidR="0021056D" w:rsidRDefault="0021056D" w:rsidP="009A2355">
      <w:pPr>
        <w:spacing w:line="360" w:lineRule="auto"/>
        <w:ind w:firstLine="0"/>
        <w:jc w:val="both"/>
        <w:rPr>
          <w:rFonts w:ascii="Times New Roman" w:hAnsi="Times New Roman" w:cs="Times New Roman"/>
        </w:rPr>
      </w:pPr>
    </w:p>
    <w:p w14:paraId="76CAAF4D" w14:textId="5EF021FD" w:rsidR="00CA2D5C" w:rsidRDefault="000465BA" w:rsidP="003B67B3">
      <w:pPr>
        <w:pStyle w:val="Heading3"/>
        <w:spacing w:line="360" w:lineRule="auto"/>
        <w:rPr>
          <w:i/>
          <w:iCs/>
        </w:rPr>
      </w:pPr>
      <w:bookmarkStart w:id="23" w:name="_Toc92365925"/>
      <w:r>
        <w:t>Firebase</w:t>
      </w:r>
      <w:r w:rsidR="008B28DC">
        <w:t xml:space="preserve"> Cloud Database</w:t>
      </w:r>
      <w:bookmarkEnd w:id="23"/>
    </w:p>
    <w:p w14:paraId="2185FE12" w14:textId="42724054" w:rsidR="001E2F3E" w:rsidRDefault="006D4BDC" w:rsidP="003B67B3">
      <w:pPr>
        <w:spacing w:line="360" w:lineRule="auto"/>
        <w:ind w:firstLine="0"/>
        <w:jc w:val="both"/>
      </w:pPr>
      <w:r>
        <w:t xml:space="preserve">Firebase </w:t>
      </w:r>
      <w:r w:rsidR="00AA0DC7">
        <w:t>is a real time database feature that is very efficient and easy to use</w:t>
      </w:r>
      <w:r w:rsidR="00E46916">
        <w:t>.</w:t>
      </w:r>
      <w:r w:rsidR="00720B7D">
        <w:t xml:space="preserve"> It is a </w:t>
      </w:r>
      <w:r w:rsidR="00103E33">
        <w:t xml:space="preserve">NoSQL </w:t>
      </w:r>
      <w:r w:rsidR="00FA36B7">
        <w:t>cloud-based</w:t>
      </w:r>
      <w:r w:rsidR="00103E33">
        <w:t xml:space="preserve"> database which </w:t>
      </w:r>
      <w:r w:rsidR="00FA36B7">
        <w:t>stores and sync’s data</w:t>
      </w:r>
      <w:r w:rsidR="00AF2B9E">
        <w:t xml:space="preserve">. </w:t>
      </w:r>
      <w:r w:rsidR="00022B5F">
        <w:t xml:space="preserve">The data always remains available and synced to the developer </w:t>
      </w:r>
      <w:r w:rsidR="00865493">
        <w:t xml:space="preserve">even when the application is offline. </w:t>
      </w:r>
      <w:r w:rsidR="007D4C11">
        <w:t xml:space="preserve">Firebase is </w:t>
      </w:r>
      <w:r w:rsidR="0058646A">
        <w:t xml:space="preserve">also </w:t>
      </w:r>
      <w:r w:rsidR="007D4C11">
        <w:t>stored in a JSON format</w:t>
      </w:r>
      <w:r w:rsidR="0058646A">
        <w:t xml:space="preserve"> </w:t>
      </w:r>
      <w:r w:rsidR="002A7528" w:rsidRPr="002A7528">
        <w:t xml:space="preserve">(Firebase Realtime </w:t>
      </w:r>
      <w:r w:rsidR="00217078" w:rsidRPr="002A7528">
        <w:t>Database |</w:t>
      </w:r>
      <w:r w:rsidR="002A7528" w:rsidRPr="002A7528">
        <w:t xml:space="preserve">  Firebase Documentation, 2021) </w:t>
      </w:r>
      <w:r w:rsidR="001E2F3E">
        <w:t>(Khawas and Shah, 2018)</w:t>
      </w:r>
    </w:p>
    <w:p w14:paraId="2C70A9EB" w14:textId="06003501" w:rsidR="001E2F3E" w:rsidRDefault="001E2F3E" w:rsidP="0058646A">
      <w:pPr>
        <w:spacing w:line="360" w:lineRule="auto"/>
        <w:ind w:firstLine="0"/>
        <w:jc w:val="both"/>
      </w:pPr>
      <w:r>
        <w:t xml:space="preserve">Advantages and </w:t>
      </w:r>
      <w:r w:rsidR="002C2383">
        <w:t>Disadvantages</w:t>
      </w:r>
      <w:r>
        <w:t xml:space="preserve"> of Firebase (Firebase Pros and Cons: When You Should and Shouldn’t Use Firebase | OSDB, 2021)</w:t>
      </w:r>
      <w:r w:rsidR="00AC6DC9">
        <w:t>.</w:t>
      </w:r>
    </w:p>
    <w:p w14:paraId="50FE08C8" w14:textId="77777777" w:rsidR="0085186D" w:rsidRDefault="0085186D" w:rsidP="0058646A">
      <w:pPr>
        <w:spacing w:line="360" w:lineRule="auto"/>
        <w:ind w:firstLine="0"/>
        <w:jc w:val="both"/>
      </w:pPr>
    </w:p>
    <w:p w14:paraId="7AB983E7" w14:textId="77777777" w:rsidR="00F75616" w:rsidRDefault="0085186D" w:rsidP="00F75616">
      <w:pPr>
        <w:keepNext/>
        <w:ind w:firstLine="0"/>
      </w:pPr>
      <w:r>
        <w:rPr>
          <w:noProof/>
        </w:rPr>
        <w:lastRenderedPageBreak/>
        <w:drawing>
          <wp:inline distT="0" distB="0" distL="0" distR="0" wp14:anchorId="23F64F6C" wp14:editId="39016804">
            <wp:extent cx="5667375" cy="2520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8139" cy="2525277"/>
                    </a:xfrm>
                    <a:prstGeom prst="rect">
                      <a:avLst/>
                    </a:prstGeom>
                    <a:noFill/>
                  </pic:spPr>
                </pic:pic>
              </a:graphicData>
            </a:graphic>
          </wp:inline>
        </w:drawing>
      </w:r>
    </w:p>
    <w:p w14:paraId="27C9F97B" w14:textId="6EC34E75" w:rsidR="00DA259A" w:rsidRDefault="00F75616" w:rsidP="00F75616">
      <w:pPr>
        <w:pStyle w:val="Caption"/>
      </w:pPr>
      <w:r>
        <w:t xml:space="preserve">Figure </w:t>
      </w:r>
      <w:fldSimple w:instr=" SEQ Figure \* ARABIC ">
        <w:r w:rsidR="00DD38A5">
          <w:rPr>
            <w:noProof/>
          </w:rPr>
          <w:t>7</w:t>
        </w:r>
      </w:fldSimple>
      <w:r>
        <w:t xml:space="preserve"> Firebase </w:t>
      </w:r>
      <w:r w:rsidRPr="00F30851">
        <w:t>Database Structure of app</w:t>
      </w:r>
    </w:p>
    <w:p w14:paraId="20B14CF3" w14:textId="77777777" w:rsidR="00DA259A" w:rsidRPr="00DA259A" w:rsidRDefault="00DA259A" w:rsidP="00DA259A">
      <w:pPr>
        <w:spacing w:line="360" w:lineRule="auto"/>
        <w:jc w:val="both"/>
      </w:pPr>
    </w:p>
    <w:p w14:paraId="3C68BFA1" w14:textId="0FA049AC" w:rsidR="004C1532" w:rsidRDefault="00DA259A" w:rsidP="004C1532">
      <w:pPr>
        <w:spacing w:line="360" w:lineRule="auto"/>
        <w:ind w:firstLine="0"/>
        <w:jc w:val="both"/>
      </w:pPr>
      <w:r>
        <w:t xml:space="preserve">The Firebase Real-Time database provides many key capabilities </w:t>
      </w:r>
      <w:r w:rsidR="00DA3EBD">
        <w:t xml:space="preserve">and </w:t>
      </w:r>
      <w:r w:rsidR="005524A0">
        <w:t>advantages</w:t>
      </w:r>
      <w:r w:rsidR="00DA3EBD">
        <w:t xml:space="preserve"> </w:t>
      </w:r>
      <w:r w:rsidR="00497CD7">
        <w:t xml:space="preserve">such as </w:t>
      </w:r>
      <w:r w:rsidR="00B71254">
        <w:t>it</w:t>
      </w:r>
      <w:r w:rsidR="00AE126E">
        <w:t xml:space="preserve">s </w:t>
      </w:r>
      <w:r w:rsidR="00FB366D">
        <w:t>running</w:t>
      </w:r>
      <w:r w:rsidR="00230DB9">
        <w:t xml:space="preserve"> in real-time which permits for data synchronization </w:t>
      </w:r>
      <w:r w:rsidR="005B4098">
        <w:t xml:space="preserve">for any changes in the data </w:t>
      </w:r>
      <w:r w:rsidR="004651C9">
        <w:t xml:space="preserve">which could be received within milliseconds up the update. </w:t>
      </w:r>
      <w:r w:rsidR="00F75616">
        <w:t>Also, Firebase applications remain active even when the application is offline due to the SDK requesting the data to disk</w:t>
      </w:r>
      <w:r w:rsidR="0001437D">
        <w:t xml:space="preserve">. </w:t>
      </w:r>
      <w:r w:rsidR="00991EE7">
        <w:t xml:space="preserve">Firebase in addition </w:t>
      </w:r>
      <w:r w:rsidR="00A20398">
        <w:t xml:space="preserve">is accessible from various client devices by directly </w:t>
      </w:r>
      <w:r w:rsidR="00E47BA6">
        <w:t>allowing it to connect to client devices by security and data validation rules</w:t>
      </w:r>
      <w:r w:rsidR="00494A05">
        <w:t xml:space="preserve">. </w:t>
      </w:r>
      <w:r w:rsidR="00606F72">
        <w:t xml:space="preserve">Firebase further authorizes to scale across multiple devices databases by </w:t>
      </w:r>
      <w:r w:rsidR="00E41621">
        <w:t xml:space="preserve">subscribing to a free blaze plan on Firebase. </w:t>
      </w:r>
      <w:r w:rsidR="009400BD">
        <w:t>Firebase is also very easy to configur</w:t>
      </w:r>
      <w:r w:rsidR="002379C6">
        <w:t xml:space="preserve">e for android mobile applications and is not complex. </w:t>
      </w:r>
      <w:r w:rsidR="00921B5C">
        <w:t xml:space="preserve">Looking at figure 7 we can also see that </w:t>
      </w:r>
      <w:r w:rsidR="00F6283B">
        <w:t>Firebase has a very structured and ordered layout when it comes to displaying the data</w:t>
      </w:r>
      <w:r w:rsidR="004D2B5B">
        <w:t xml:space="preserve"> </w:t>
      </w:r>
      <w:r w:rsidR="004C1532" w:rsidRPr="002A7528">
        <w:t xml:space="preserve">(Firebase Realtime </w:t>
      </w:r>
      <w:r w:rsidR="00ED69D4" w:rsidRPr="002A7528">
        <w:t>Database |</w:t>
      </w:r>
      <w:r w:rsidR="004C1532" w:rsidRPr="002A7528">
        <w:t xml:space="preserve">  Firebase Documentation, 2021) </w:t>
      </w:r>
      <w:r w:rsidR="004C1532">
        <w:t>(Khawas and Shah, 2018)</w:t>
      </w:r>
    </w:p>
    <w:p w14:paraId="626DEBED" w14:textId="4A62E5DF" w:rsidR="00DA259A" w:rsidRDefault="004C1532" w:rsidP="00DA259A">
      <w:pPr>
        <w:spacing w:line="360" w:lineRule="auto"/>
        <w:ind w:firstLine="0"/>
        <w:jc w:val="both"/>
      </w:pPr>
      <w:r>
        <w:t>Advantages and Disadvantages of Firebase (Firebase Pros and Cons: When You Should and Shouldn’t Use Firebase | OSDB, 2021).</w:t>
      </w:r>
    </w:p>
    <w:p w14:paraId="4F196750" w14:textId="1C9D56F5" w:rsidR="005136A3" w:rsidRDefault="005136A3" w:rsidP="00DA259A">
      <w:pPr>
        <w:spacing w:line="360" w:lineRule="auto"/>
        <w:ind w:firstLine="0"/>
        <w:jc w:val="both"/>
      </w:pPr>
    </w:p>
    <w:p w14:paraId="5B1DC83F" w14:textId="398B59B7" w:rsidR="005136A3" w:rsidRDefault="00B946FE" w:rsidP="00DA259A">
      <w:pPr>
        <w:spacing w:line="360" w:lineRule="auto"/>
        <w:ind w:firstLine="0"/>
        <w:jc w:val="both"/>
      </w:pPr>
      <w:r>
        <w:t>However,</w:t>
      </w:r>
      <w:r w:rsidR="005136A3">
        <w:t xml:space="preserve"> with all the capabilities and </w:t>
      </w:r>
      <w:r w:rsidR="00AF1A89">
        <w:t>advantages</w:t>
      </w:r>
      <w:r w:rsidR="005136A3">
        <w:t xml:space="preserve"> that Firebase has. </w:t>
      </w:r>
      <w:r>
        <w:t>Some disadvantages</w:t>
      </w:r>
      <w:r w:rsidR="00F06A9D">
        <w:t xml:space="preserve"> of Firebase</w:t>
      </w:r>
      <w:r>
        <w:t xml:space="preserve"> </w:t>
      </w:r>
      <w:r w:rsidR="00C26687">
        <w:t>include</w:t>
      </w:r>
      <w:r w:rsidR="00070B2F">
        <w:t xml:space="preserve"> it not having the ability to </w:t>
      </w:r>
      <w:r w:rsidR="00562DD8">
        <w:t>manage</w:t>
      </w:r>
      <w:r w:rsidR="00070B2F">
        <w:t xml:space="preserve"> immense</w:t>
      </w:r>
      <w:r w:rsidR="00562DD8">
        <w:t xml:space="preserve"> and complex</w:t>
      </w:r>
      <w:r w:rsidR="00070B2F">
        <w:t xml:space="preserve"> </w:t>
      </w:r>
      <w:r w:rsidR="00493B83">
        <w:t>quer</w:t>
      </w:r>
      <w:r w:rsidR="00562DD8">
        <w:t>ies</w:t>
      </w:r>
      <w:r w:rsidR="00493B83">
        <w:t>, limited data migration</w:t>
      </w:r>
      <w:r w:rsidR="00A734F1">
        <w:t xml:space="preserve"> transfer</w:t>
      </w:r>
      <w:r w:rsidR="00493B83">
        <w:t xml:space="preserve">, </w:t>
      </w:r>
      <w:r w:rsidR="00910454">
        <w:t xml:space="preserve">and </w:t>
      </w:r>
      <w:r w:rsidR="00493B83">
        <w:t>it</w:t>
      </w:r>
      <w:r w:rsidR="00910454">
        <w:t xml:space="preserve"> </w:t>
      </w:r>
      <w:r w:rsidR="007838BD">
        <w:t>being very android centered</w:t>
      </w:r>
      <w:r w:rsidR="00CA1412">
        <w:t xml:space="preserve"> </w:t>
      </w:r>
      <w:r w:rsidR="00493B83">
        <w:t>(Firebase Pros and Cons: When You Should and Shouldn’t Use Firebase | OSDB, 2021).</w:t>
      </w:r>
    </w:p>
    <w:p w14:paraId="273355E8" w14:textId="77777777" w:rsidR="00B946FE" w:rsidRDefault="00B946FE" w:rsidP="00DA259A">
      <w:pPr>
        <w:spacing w:line="360" w:lineRule="auto"/>
        <w:ind w:firstLine="0"/>
        <w:jc w:val="both"/>
      </w:pPr>
    </w:p>
    <w:p w14:paraId="23AF2694" w14:textId="5AA3B564" w:rsidR="000465BA" w:rsidRDefault="00BD4CD0" w:rsidP="00456499">
      <w:pPr>
        <w:pStyle w:val="Heading3"/>
        <w:spacing w:line="360" w:lineRule="auto"/>
        <w:rPr>
          <w:i/>
          <w:iCs/>
        </w:rPr>
      </w:pPr>
      <w:bookmarkStart w:id="24" w:name="_Toc92365926"/>
      <w:r>
        <w:lastRenderedPageBreak/>
        <w:t>MySQL</w:t>
      </w:r>
      <w:r w:rsidR="00505DAD">
        <w:t xml:space="preserve"> Lite </w:t>
      </w:r>
      <w:r w:rsidR="004574B1">
        <w:t>Database</w:t>
      </w:r>
      <w:bookmarkEnd w:id="24"/>
    </w:p>
    <w:p w14:paraId="5ED26806" w14:textId="18ABE0AD" w:rsidR="00DC37F1" w:rsidRDefault="00DC37F1" w:rsidP="00456499">
      <w:pPr>
        <w:spacing w:line="360" w:lineRule="auto"/>
        <w:ind w:firstLine="0"/>
        <w:jc w:val="both"/>
      </w:pPr>
      <w:r>
        <w:t>MySQL Lite is a C-</w:t>
      </w:r>
      <w:r w:rsidR="006133F6">
        <w:t>Language Library</w:t>
      </w:r>
      <w:r>
        <w:t xml:space="preserve"> that performs a small, fast, high reliability and whole </w:t>
      </w:r>
      <w:r w:rsidR="0012323D">
        <w:t>featured Structured</w:t>
      </w:r>
      <w:r>
        <w:t xml:space="preserve"> Query Language (SQL) database engine. The most popular type of database used in Android development is the MySQL Lite. For Android Development, MySQL Lite is usually the default </w:t>
      </w:r>
      <w:r w:rsidR="006133F6">
        <w:t>database (</w:t>
      </w:r>
      <w:r>
        <w:t>SQLite Home Page, 2021)</w:t>
      </w:r>
    </w:p>
    <w:p w14:paraId="48ED8A57" w14:textId="77777777" w:rsidR="00DC37F1" w:rsidRDefault="00DC37F1" w:rsidP="00DC37F1">
      <w:pPr>
        <w:spacing w:line="360" w:lineRule="auto"/>
        <w:ind w:firstLine="0"/>
        <w:jc w:val="both"/>
      </w:pPr>
    </w:p>
    <w:p w14:paraId="5BE1157A" w14:textId="77777777" w:rsidR="00DC37F1" w:rsidRDefault="00DC37F1" w:rsidP="00DC37F1">
      <w:pPr>
        <w:spacing w:line="360" w:lineRule="auto"/>
        <w:ind w:firstLine="0"/>
        <w:jc w:val="both"/>
      </w:pPr>
      <w:r>
        <w:t>One advantage of MySQL Lite is that the database is very light and compact. Also, it offers better performance for writing and reading operations which is 35% faster than the default file system. There is also no need for installation needed which makes it very easy to use. It also offers excellent reliability by continuously updating data so little or no data is lost in the event of a crash or power failure. MySQL Lite is accessible through a wide variety of third-party tools and is also portable across multiple 32-bit and 64-bit operating systems (SQLite Advantages and Disadvantages - javatpoint, 2021).</w:t>
      </w:r>
    </w:p>
    <w:p w14:paraId="6501DC69" w14:textId="77777777" w:rsidR="00DC37F1" w:rsidRDefault="00DC37F1" w:rsidP="00DC37F1">
      <w:pPr>
        <w:spacing w:line="360" w:lineRule="auto"/>
        <w:ind w:firstLine="0"/>
        <w:jc w:val="both"/>
      </w:pPr>
    </w:p>
    <w:p w14:paraId="774E5F62" w14:textId="4D3B133C" w:rsidR="005C1911" w:rsidRDefault="00DC37F1" w:rsidP="00DC37F1">
      <w:pPr>
        <w:spacing w:line="360" w:lineRule="auto"/>
        <w:ind w:firstLine="0"/>
        <w:jc w:val="both"/>
      </w:pPr>
      <w:r>
        <w:t xml:space="preserve">Nevertheless, MySQL Lite has some downfalls as well. MySQL Lite is usually used to handle low to medium-sized traffic HTTP requests. The database size is restricted to only 2GB in most cases which could be a nuisance if the application being developed requires more data to be stored. </w:t>
      </w:r>
      <w:r w:rsidR="003F04D2">
        <w:t xml:space="preserve">MySQL Lite also requires developers </w:t>
      </w:r>
      <w:r w:rsidR="003C24A3">
        <w:t xml:space="preserve">to have </w:t>
      </w:r>
      <w:r w:rsidR="00AE3AD7">
        <w:t xml:space="preserve">in-depth </w:t>
      </w:r>
      <w:r w:rsidR="003C24A3">
        <w:t xml:space="preserve">knowledge of using SQL and </w:t>
      </w:r>
      <w:r w:rsidR="0017169D">
        <w:t xml:space="preserve">understanding </w:t>
      </w:r>
      <w:r w:rsidR="003C24A3">
        <w:t xml:space="preserve">its syntax. </w:t>
      </w:r>
      <w:r>
        <w:t>(SQLite Advantages and Disadvantages - javatpoint, 2021).</w:t>
      </w:r>
    </w:p>
    <w:p w14:paraId="0424B6C6" w14:textId="0F848D72" w:rsidR="00003643" w:rsidRDefault="00003643" w:rsidP="00DC37F1">
      <w:pPr>
        <w:spacing w:line="360" w:lineRule="auto"/>
        <w:ind w:firstLine="0"/>
        <w:jc w:val="both"/>
      </w:pPr>
    </w:p>
    <w:p w14:paraId="06651B4A" w14:textId="77777777" w:rsidR="00FC4C73" w:rsidRDefault="00FC4C73" w:rsidP="00FC4C73">
      <w:pPr>
        <w:keepNext/>
        <w:spacing w:line="360" w:lineRule="auto"/>
        <w:ind w:firstLine="0"/>
        <w:jc w:val="both"/>
      </w:pPr>
      <w:r>
        <w:rPr>
          <w:noProof/>
        </w:rPr>
        <w:drawing>
          <wp:inline distT="0" distB="0" distL="0" distR="0" wp14:anchorId="18ADAD77" wp14:editId="318A5AA1">
            <wp:extent cx="3171825" cy="1903095"/>
            <wp:effectExtent l="0" t="0" r="952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1825" cy="1903095"/>
                    </a:xfrm>
                    <a:prstGeom prst="rect">
                      <a:avLst/>
                    </a:prstGeom>
                    <a:noFill/>
                  </pic:spPr>
                </pic:pic>
              </a:graphicData>
            </a:graphic>
          </wp:inline>
        </w:drawing>
      </w:r>
    </w:p>
    <w:p w14:paraId="4DEEA7BC" w14:textId="567FC360" w:rsidR="00DC37F1" w:rsidRPr="00462DF5" w:rsidRDefault="00FC4C73" w:rsidP="00AB7A83">
      <w:pPr>
        <w:pStyle w:val="Caption"/>
        <w:jc w:val="both"/>
      </w:pPr>
      <w:r>
        <w:t xml:space="preserve">Figure </w:t>
      </w:r>
      <w:fldSimple w:instr=" SEQ Figure \* ARABIC ">
        <w:r w:rsidR="00DD38A5">
          <w:rPr>
            <w:noProof/>
          </w:rPr>
          <w:t>8</w:t>
        </w:r>
      </w:fldSimple>
      <w:r>
        <w:t xml:space="preserve"> MySQL Lite Query</w:t>
      </w:r>
    </w:p>
    <w:p w14:paraId="420F57DD" w14:textId="7524BA8D" w:rsidR="006801C7" w:rsidRDefault="007203A5" w:rsidP="00456499">
      <w:pPr>
        <w:pStyle w:val="Heading3"/>
        <w:spacing w:line="360" w:lineRule="auto"/>
        <w:rPr>
          <w:i/>
          <w:iCs/>
        </w:rPr>
      </w:pPr>
      <w:bookmarkStart w:id="25" w:name="_Toc92365927"/>
      <w:r>
        <w:lastRenderedPageBreak/>
        <w:t>AWS DynamoDB</w:t>
      </w:r>
      <w:r w:rsidR="00757309">
        <w:t xml:space="preserve"> Database</w:t>
      </w:r>
      <w:bookmarkEnd w:id="25"/>
    </w:p>
    <w:p w14:paraId="7FC7EA23" w14:textId="65B600C6" w:rsidR="0055696D" w:rsidRDefault="00BE222A" w:rsidP="00456499">
      <w:pPr>
        <w:spacing w:line="360" w:lineRule="auto"/>
        <w:ind w:firstLine="0"/>
        <w:jc w:val="both"/>
      </w:pPr>
      <w:r w:rsidRPr="00BE222A">
        <w:t>Amazon DynamoDB is a wholly managed, serverless NoSQL database built to run high-performance applications of any size. Amazon DynamoDB comes with built-in encryption, automated backups, memory caching, and data expertise tools</w:t>
      </w:r>
      <w:r w:rsidR="00BB09EE">
        <w:t xml:space="preserve"> </w:t>
      </w:r>
      <w:r w:rsidR="00BB09EE" w:rsidRPr="00BB09EE">
        <w:t>(Fast NoSQL Key-Value Database – Amazon DynamoDB – Amazon Web Services, 2021)</w:t>
      </w:r>
      <w:r w:rsidR="00126044">
        <w:t>.</w:t>
      </w:r>
    </w:p>
    <w:p w14:paraId="3127A239" w14:textId="58873D59" w:rsidR="00BE222A" w:rsidRDefault="00BE222A" w:rsidP="0055696D">
      <w:pPr>
        <w:spacing w:line="360" w:lineRule="auto"/>
        <w:ind w:firstLine="0"/>
        <w:jc w:val="both"/>
      </w:pPr>
    </w:p>
    <w:p w14:paraId="541DB636" w14:textId="77777777" w:rsidR="003D3EB7" w:rsidRDefault="003D3EB7" w:rsidP="003D3EB7">
      <w:pPr>
        <w:keepNext/>
        <w:spacing w:line="360" w:lineRule="auto"/>
        <w:ind w:firstLine="0"/>
        <w:jc w:val="both"/>
      </w:pPr>
      <w:r>
        <w:rPr>
          <w:noProof/>
        </w:rPr>
        <w:drawing>
          <wp:inline distT="0" distB="0" distL="0" distR="0" wp14:anchorId="7080C600" wp14:editId="13FD720D">
            <wp:extent cx="6329028" cy="2209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19050" cy="2241231"/>
                    </a:xfrm>
                    <a:prstGeom prst="rect">
                      <a:avLst/>
                    </a:prstGeom>
                    <a:noFill/>
                  </pic:spPr>
                </pic:pic>
              </a:graphicData>
            </a:graphic>
          </wp:inline>
        </w:drawing>
      </w:r>
    </w:p>
    <w:p w14:paraId="57495499" w14:textId="1F11F4BD" w:rsidR="00BE222A" w:rsidRDefault="003D3EB7" w:rsidP="003D3EB7">
      <w:pPr>
        <w:pStyle w:val="Caption"/>
        <w:jc w:val="both"/>
      </w:pPr>
      <w:r>
        <w:t xml:space="preserve">Figure </w:t>
      </w:r>
      <w:fldSimple w:instr=" SEQ Figure \* ARABIC ">
        <w:r w:rsidR="00DD38A5">
          <w:rPr>
            <w:noProof/>
          </w:rPr>
          <w:t>9</w:t>
        </w:r>
      </w:fldSimple>
      <w:r>
        <w:t xml:space="preserve"> Features of Amazon DynamoDB</w:t>
      </w:r>
    </w:p>
    <w:p w14:paraId="64EEDC7A" w14:textId="773DEE5F" w:rsidR="003D3EB7" w:rsidRDefault="003D3EB7" w:rsidP="003D3EB7"/>
    <w:p w14:paraId="14ADB7B0" w14:textId="417F9ADF" w:rsidR="004E227B" w:rsidRDefault="004E227B" w:rsidP="004E227B">
      <w:pPr>
        <w:spacing w:line="360" w:lineRule="auto"/>
        <w:ind w:firstLine="0"/>
        <w:jc w:val="both"/>
      </w:pPr>
      <w:r>
        <w:t xml:space="preserve">Some key advantages of using the Amazon DynamoDB database is that it offers and provides scalability, which means that users can store infinity quantities of data according to their needs. Amazon DynamoDB also allows for Data Replication, managed across multiple availability zones in a region or across multiple areas. It is a schemeless database, which is exemplary for </w:t>
      </w:r>
      <w:r w:rsidR="00A3415E">
        <w:t>IoT, mobile</w:t>
      </w:r>
      <w:r>
        <w:t xml:space="preserve"> and gaming. It is also very secure and monitors and alerts Database Threat Detections, Customizable traffic filtering and more (DynamoDB, 2021).</w:t>
      </w:r>
    </w:p>
    <w:p w14:paraId="676C9993" w14:textId="77777777" w:rsidR="004E227B" w:rsidRDefault="004E227B" w:rsidP="004E227B">
      <w:pPr>
        <w:spacing w:line="360" w:lineRule="auto"/>
        <w:ind w:firstLine="0"/>
        <w:jc w:val="both"/>
      </w:pPr>
    </w:p>
    <w:p w14:paraId="0122612D" w14:textId="314641CF" w:rsidR="00AA3228" w:rsidRDefault="004E227B" w:rsidP="004E227B">
      <w:pPr>
        <w:spacing w:line="360" w:lineRule="auto"/>
        <w:ind w:firstLine="0"/>
        <w:jc w:val="both"/>
      </w:pPr>
      <w:r>
        <w:t>Yet, Amazon DynamoDB being some powerful and efficient as a database, there can be disadvantages that come with them. Some workloads are not suitable for Amazon DynamoDB, for instance, when menu-items transactions are required, when complex queries are essential and when real-time data on necessary data is needed (DynamoDB, 2021).</w:t>
      </w:r>
    </w:p>
    <w:p w14:paraId="6F5781E1" w14:textId="77777777" w:rsidR="004E227B" w:rsidRPr="003D3EB7" w:rsidRDefault="004E227B" w:rsidP="004E227B">
      <w:pPr>
        <w:spacing w:line="360" w:lineRule="auto"/>
        <w:ind w:firstLine="0"/>
        <w:jc w:val="both"/>
      </w:pPr>
    </w:p>
    <w:p w14:paraId="7CC3A5C6" w14:textId="7D24470B" w:rsidR="0029590B" w:rsidRDefault="008F5B64" w:rsidP="00456499">
      <w:pPr>
        <w:pStyle w:val="Heading3"/>
        <w:spacing w:line="360" w:lineRule="auto"/>
        <w:rPr>
          <w:i/>
          <w:iCs/>
        </w:rPr>
      </w:pPr>
      <w:bookmarkStart w:id="26" w:name="_Toc92365928"/>
      <w:r>
        <w:lastRenderedPageBreak/>
        <w:t>Preference of Database</w:t>
      </w:r>
      <w:bookmarkEnd w:id="26"/>
    </w:p>
    <w:p w14:paraId="3544CE35" w14:textId="3289AFE7" w:rsidR="00305FB4" w:rsidRDefault="00E54191" w:rsidP="00456499">
      <w:pPr>
        <w:spacing w:line="360" w:lineRule="auto"/>
        <w:ind w:firstLine="0"/>
        <w:jc w:val="both"/>
      </w:pPr>
      <w:r>
        <w:t xml:space="preserve">Evaluating and inspecting the three different databases that the Author has proposed, The Author </w:t>
      </w:r>
      <w:r w:rsidR="008F34FA">
        <w:t>will</w:t>
      </w:r>
      <w:r>
        <w:t xml:space="preserve"> use the Firebase Real-Time Database for many reasons. The first reason is that Firebase allows for more easy sharing of data, and secondly because it can support various real-time features like notifications, </w:t>
      </w:r>
      <w:r w:rsidR="00DE1D8D">
        <w:t>chats,</w:t>
      </w:r>
      <w:r>
        <w:t xml:space="preserve"> and real-time feeds. Another reason why the Author </w:t>
      </w:r>
      <w:r w:rsidR="00FD449E">
        <w:t xml:space="preserve">has </w:t>
      </w:r>
      <w:r>
        <w:t>purpose</w:t>
      </w:r>
      <w:r w:rsidR="00FD449E">
        <w:t>d</w:t>
      </w:r>
      <w:r>
        <w:t xml:space="preserve"> o</w:t>
      </w:r>
      <w:r w:rsidR="00356777">
        <w:t>n</w:t>
      </w:r>
      <w:r>
        <w:t xml:space="preserve"> using Firebase as the database used to develop this application is it allows for integration with other tools, such as Google Ads, Data Studio and Google Analytics, which in turn guarantees better user experience and smarter marketing feedbacks</w:t>
      </w:r>
      <w:r w:rsidR="00046325">
        <w:t xml:space="preserve"> such as</w:t>
      </w:r>
      <w:r w:rsidR="00694B1C">
        <w:t xml:space="preserve"> </w:t>
      </w:r>
      <w:r w:rsidR="00E425DE">
        <w:t>collecting</w:t>
      </w:r>
      <w:r w:rsidR="00694B1C">
        <w:t xml:space="preserve"> information </w:t>
      </w:r>
      <w:r w:rsidR="00E425DE">
        <w:t xml:space="preserve">on the target audiences using the mobile </w:t>
      </w:r>
      <w:r w:rsidR="00E02882">
        <w:t xml:space="preserve">application </w:t>
      </w:r>
      <w:r w:rsidR="009A7158">
        <w:t>and also marketing information to see how many people have view</w:t>
      </w:r>
      <w:r w:rsidR="001B0202">
        <w:t>ed and used the mobile application</w:t>
      </w:r>
      <w:r w:rsidR="003119D5">
        <w:t xml:space="preserve"> within different </w:t>
      </w:r>
      <w:r w:rsidR="00B221B3">
        <w:t xml:space="preserve">timeframes </w:t>
      </w:r>
      <w:r>
        <w:t>(Firebase Realtime Database</w:t>
      </w:r>
      <w:r w:rsidR="001367CA">
        <w:t xml:space="preserve"> </w:t>
      </w:r>
      <w:r>
        <w:t>| Firebase Documentation, 2021) (Khawas and Shah, 2018).</w:t>
      </w:r>
    </w:p>
    <w:p w14:paraId="50FC34E6" w14:textId="77777777" w:rsidR="00E54191" w:rsidRPr="00C51714" w:rsidRDefault="00E54191" w:rsidP="00E54191">
      <w:pPr>
        <w:spacing w:line="360" w:lineRule="auto"/>
        <w:ind w:firstLine="0"/>
        <w:jc w:val="both"/>
      </w:pPr>
    </w:p>
    <w:p w14:paraId="7A3A3ED7" w14:textId="7CB64763" w:rsidR="00FE2BCB" w:rsidRPr="00F369C8" w:rsidRDefault="00E8252B" w:rsidP="00456499">
      <w:pPr>
        <w:pStyle w:val="Heading2"/>
        <w:spacing w:line="360" w:lineRule="auto"/>
      </w:pPr>
      <w:bookmarkStart w:id="27" w:name="_Toc92365929"/>
      <w:r>
        <w:t>Technology for</w:t>
      </w:r>
      <w:r w:rsidR="008A2595">
        <w:t xml:space="preserve"> </w:t>
      </w:r>
      <w:r w:rsidR="00FE2BCB" w:rsidRPr="00F369C8">
        <w:t>G</w:t>
      </w:r>
      <w:r w:rsidR="006B6077" w:rsidRPr="00F369C8">
        <w:t>eo</w:t>
      </w:r>
      <w:r w:rsidR="00FE2BCB" w:rsidRPr="00F369C8">
        <w:t>-L</w:t>
      </w:r>
      <w:r w:rsidR="006B6077" w:rsidRPr="00F369C8">
        <w:t xml:space="preserve">ocation </w:t>
      </w:r>
      <w:r w:rsidR="00FE2BCB" w:rsidRPr="00F369C8">
        <w:t>S</w:t>
      </w:r>
      <w:r w:rsidR="008856F1" w:rsidRPr="00F369C8">
        <w:t>ervices</w:t>
      </w:r>
      <w:bookmarkEnd w:id="27"/>
    </w:p>
    <w:p w14:paraId="0336521F" w14:textId="752577AB" w:rsidR="005D1363" w:rsidRPr="005D1363" w:rsidRDefault="005D1363" w:rsidP="00456499">
      <w:pPr>
        <w:spacing w:line="360" w:lineRule="auto"/>
        <w:ind w:firstLine="0"/>
        <w:jc w:val="both"/>
        <w:rPr>
          <w:rFonts w:cstheme="minorHAnsi"/>
        </w:rPr>
      </w:pPr>
      <w:r w:rsidRPr="005D1363">
        <w:rPr>
          <w:rFonts w:cstheme="minorHAnsi"/>
        </w:rPr>
        <w:t xml:space="preserve">As mentioned previously, a critical factor that this application would incorporate would be using the Geo-Location API to allow users to connect to buddies by nearest locations. There are many ways this feature can be achievable, but the Author </w:t>
      </w:r>
      <w:r w:rsidR="002C4D65">
        <w:rPr>
          <w:rFonts w:cstheme="minorHAnsi"/>
        </w:rPr>
        <w:t>would</w:t>
      </w:r>
      <w:r w:rsidRPr="005D1363">
        <w:rPr>
          <w:rFonts w:cstheme="minorHAnsi"/>
        </w:rPr>
        <w:t xml:space="preserve"> us</w:t>
      </w:r>
      <w:r w:rsidR="00831648">
        <w:rPr>
          <w:rFonts w:cstheme="minorHAnsi"/>
        </w:rPr>
        <w:t>e</w:t>
      </w:r>
      <w:r w:rsidRPr="005D1363">
        <w:rPr>
          <w:rFonts w:cstheme="minorHAnsi"/>
        </w:rPr>
        <w:t xml:space="preserve"> device-based collections. A device-based collection is banked on using cellular networks and GPS, which allows it to be more accurate in areas with higher population density since there is a narrower triangulation distance. The accuracy, on the other hand, decreases when the population density falls. There are generally delays or pauses in data in these situations. This, in turn, escalates the margin for error. People can use (and be used by) these services to find people's general location via GPS-tower-device triangulation as long as location-based services are enabled and have a GPS chip and a mobile network signal. However, users must allow location detection on each device and each application for this feature to work (What is Geolocation? How it Works &amp; Why it Matters | Gravitate, 2021).</w:t>
      </w:r>
    </w:p>
    <w:p w14:paraId="55F919BF" w14:textId="77777777" w:rsidR="005D1363" w:rsidRPr="005D1363" w:rsidRDefault="005D1363" w:rsidP="005D1363">
      <w:pPr>
        <w:spacing w:line="360" w:lineRule="auto"/>
        <w:ind w:firstLine="0"/>
        <w:jc w:val="both"/>
        <w:rPr>
          <w:rFonts w:cstheme="minorHAnsi"/>
        </w:rPr>
      </w:pPr>
    </w:p>
    <w:p w14:paraId="501F15AB" w14:textId="1B9DFADA" w:rsidR="00FE2D7A" w:rsidRDefault="005D1363" w:rsidP="005D1363">
      <w:pPr>
        <w:spacing w:line="360" w:lineRule="auto"/>
        <w:ind w:firstLine="0"/>
        <w:jc w:val="both"/>
        <w:rPr>
          <w:rFonts w:cstheme="minorHAnsi"/>
        </w:rPr>
      </w:pPr>
      <w:r w:rsidRPr="005D1363">
        <w:rPr>
          <w:rFonts w:cstheme="minorHAnsi"/>
        </w:rPr>
        <w:t xml:space="preserve">There are various Geolocation API's Properties that can be used to get the user's location on the map, such as the getCurrentPosition(), watchPosition(), and clearWatch(). The Author </w:t>
      </w:r>
      <w:r w:rsidR="00F92E76">
        <w:rPr>
          <w:rFonts w:cstheme="minorHAnsi"/>
        </w:rPr>
        <w:t>will</w:t>
      </w:r>
      <w:r w:rsidRPr="005D1363">
        <w:rPr>
          <w:rFonts w:cstheme="minorHAnsi"/>
        </w:rPr>
        <w:t xml:space="preserve"> use the getCurrentPosition() property from the Geo-Location API mainly because the mobile application will only need one position to get the user's base location and not continuously change location as the user is travelling to different places. The getCurrentPosition() property fetches the device locations data and stores it in latitude, longitude and accuracy into a position object which can then </w:t>
      </w:r>
      <w:r w:rsidRPr="005D1363">
        <w:rPr>
          <w:rFonts w:cstheme="minorHAnsi"/>
        </w:rPr>
        <w:lastRenderedPageBreak/>
        <w:t>be used in a callback function. It is also possible to add arguments to specify the accuracy, timeout value and the maximum age to cache position data (What is a Geolocation API and how is it used? 2021).</w:t>
      </w:r>
    </w:p>
    <w:p w14:paraId="0FE1876B" w14:textId="77777777" w:rsidR="005D1363" w:rsidRPr="00F369C8" w:rsidRDefault="005D1363" w:rsidP="005D1363">
      <w:pPr>
        <w:spacing w:line="360" w:lineRule="auto"/>
        <w:ind w:firstLine="0"/>
        <w:jc w:val="both"/>
        <w:rPr>
          <w:rFonts w:cstheme="minorHAnsi"/>
        </w:rPr>
      </w:pPr>
    </w:p>
    <w:p w14:paraId="684B85FB" w14:textId="7E3B6A07" w:rsidR="00FE2BCB" w:rsidRDefault="00FD73B8" w:rsidP="00A45AFD">
      <w:pPr>
        <w:pStyle w:val="Heading2"/>
        <w:spacing w:line="360" w:lineRule="auto"/>
      </w:pPr>
      <w:bookmarkStart w:id="28" w:name="_Toc92365930"/>
      <w:r>
        <w:t xml:space="preserve">Technology for </w:t>
      </w:r>
      <w:r w:rsidR="00260C53" w:rsidRPr="00F369C8">
        <w:t>Accessibility Features</w:t>
      </w:r>
      <w:bookmarkEnd w:id="28"/>
    </w:p>
    <w:p w14:paraId="61197DC0" w14:textId="63F32395" w:rsidR="00E87100" w:rsidRDefault="00DE6D90" w:rsidP="00DE6D90">
      <w:pPr>
        <w:spacing w:line="360" w:lineRule="auto"/>
        <w:ind w:firstLine="0"/>
        <w:jc w:val="both"/>
      </w:pPr>
      <w:r w:rsidRPr="00DE6D90">
        <w:t>Another prominent feature the Author has built into this mobile application is using accessibility features to cater to people with disabilities. The Author has increased text visibility and used extensive and straightforward controls for people with visual impairments to see clearly, which would be achieved by going into the UI design on Android Studio and making adjustments. Secondly, the Author has implemented a screen reader for people having difficulties looking and interacting with online content; an Audio reader is also incorporated into this mobile application to help people with visual impairments. On-screen text and fingerprint gestures will be implemented to help people with any speech and cognitive impairments. These features are all implemented using the Accessibility service that Android Studio provides. The Author creates a button on the mobile application that would directly link the user to the device settings on the mobile device and allow the user to get accessibility features on the mobile application. The accessibility service, which connects to the android-based accessibility menu, will also enable users with disabilities to take screenshots, lock screens, open google assistant, open quick settings and notifications, control volume, and control brightness by allowing the user to use hand gestures and easily accessible buttons. Another prominent feature implemented into the mobile application is the Dark/White mode toggle button, enabling users to toggle between these two different themes and access their preferred version of themes based on their preference. Last but not least, the Author has designed a workflow before the development phase to plan the least number of clicks to get to each page to provide the most enjoyable experience for the user (The Mobile Accessibility Landscape - Level Access, 2021)</w:t>
      </w:r>
      <w:r w:rsidR="00CD34F1">
        <w:t xml:space="preserve"> </w:t>
      </w:r>
      <w:r w:rsidR="00CD34F1" w:rsidRPr="00CD34F1">
        <w:t>(Use the Accessibility Menu - Android Accessibility Help, 2021)</w:t>
      </w:r>
      <w:r w:rsidR="00CD34F1">
        <w:t>.</w:t>
      </w:r>
    </w:p>
    <w:p w14:paraId="1C6B3EBB" w14:textId="77777777" w:rsidR="00DE6D90" w:rsidRPr="00C00085" w:rsidRDefault="00DE6D90" w:rsidP="00DE6D90">
      <w:pPr>
        <w:spacing w:line="360" w:lineRule="auto"/>
        <w:ind w:firstLine="0"/>
        <w:jc w:val="both"/>
      </w:pPr>
    </w:p>
    <w:p w14:paraId="5DAE1021" w14:textId="0FD726A1" w:rsidR="00FE2BCB" w:rsidRPr="00F369C8" w:rsidRDefault="00E5127D" w:rsidP="008F175E">
      <w:pPr>
        <w:pStyle w:val="Heading2"/>
        <w:spacing w:line="360" w:lineRule="auto"/>
      </w:pPr>
      <w:bookmarkStart w:id="29" w:name="_Toc92365931"/>
      <w:r>
        <w:t>Te</w:t>
      </w:r>
      <w:r w:rsidR="005912A2">
        <w:t>c</w:t>
      </w:r>
      <w:r>
        <w:t xml:space="preserve">hnology for </w:t>
      </w:r>
      <w:r w:rsidR="00FE2BCB" w:rsidRPr="00F369C8">
        <w:t>C</w:t>
      </w:r>
      <w:r w:rsidR="008069CF" w:rsidRPr="00F369C8">
        <w:t>hat</w:t>
      </w:r>
      <w:r w:rsidR="00FE2BCB" w:rsidRPr="00F369C8">
        <w:t xml:space="preserve"> S</w:t>
      </w:r>
      <w:r w:rsidR="008069CF" w:rsidRPr="00F369C8">
        <w:t>ervices</w:t>
      </w:r>
      <w:bookmarkEnd w:id="29"/>
    </w:p>
    <w:p w14:paraId="214852F8" w14:textId="1539B513" w:rsidR="006A46B8" w:rsidRDefault="00200706" w:rsidP="008F175E">
      <w:pPr>
        <w:spacing w:line="360" w:lineRule="auto"/>
        <w:ind w:firstLine="0"/>
        <w:jc w:val="both"/>
        <w:rPr>
          <w:rFonts w:cstheme="minorHAnsi"/>
        </w:rPr>
      </w:pPr>
      <w:r>
        <w:rPr>
          <w:rFonts w:cstheme="minorHAnsi"/>
        </w:rPr>
        <w:t xml:space="preserve">The chat service for messaging </w:t>
      </w:r>
      <w:r w:rsidR="00DB0DF7">
        <w:rPr>
          <w:rFonts w:cstheme="minorHAnsi"/>
        </w:rPr>
        <w:t>via the mobile application</w:t>
      </w:r>
      <w:r w:rsidR="00AB0A8D">
        <w:rPr>
          <w:rFonts w:cstheme="minorHAnsi"/>
        </w:rPr>
        <w:t xml:space="preserve"> between buddies is also an important feature that would be </w:t>
      </w:r>
      <w:r w:rsidR="005C4772">
        <w:rPr>
          <w:rFonts w:cstheme="minorHAnsi"/>
        </w:rPr>
        <w:t>consolidated</w:t>
      </w:r>
      <w:r w:rsidR="00AB0A8D">
        <w:rPr>
          <w:rFonts w:cstheme="minorHAnsi"/>
        </w:rPr>
        <w:t xml:space="preserve"> within </w:t>
      </w:r>
      <w:r w:rsidR="005C4772">
        <w:rPr>
          <w:rFonts w:cstheme="minorHAnsi"/>
        </w:rPr>
        <w:t>application.</w:t>
      </w:r>
      <w:r w:rsidR="00B060A2">
        <w:rPr>
          <w:rFonts w:cstheme="minorHAnsi"/>
        </w:rPr>
        <w:t xml:space="preserve"> The Author </w:t>
      </w:r>
      <w:r w:rsidR="00FC179E">
        <w:rPr>
          <w:rFonts w:cstheme="minorHAnsi"/>
        </w:rPr>
        <w:t>would</w:t>
      </w:r>
      <w:r w:rsidR="00B060A2">
        <w:rPr>
          <w:rFonts w:cstheme="minorHAnsi"/>
        </w:rPr>
        <w:t xml:space="preserve"> do this </w:t>
      </w:r>
      <w:r w:rsidR="00F204F7">
        <w:rPr>
          <w:rFonts w:cstheme="minorHAnsi"/>
        </w:rPr>
        <w:t>using Android Studio</w:t>
      </w:r>
      <w:r w:rsidR="00945817">
        <w:rPr>
          <w:rFonts w:cstheme="minorHAnsi"/>
        </w:rPr>
        <w:t xml:space="preserve"> with </w:t>
      </w:r>
      <w:r w:rsidR="00983F83">
        <w:rPr>
          <w:rFonts w:cstheme="minorHAnsi"/>
        </w:rPr>
        <w:t xml:space="preserve">first creating the </w:t>
      </w:r>
      <w:r w:rsidR="0008193A">
        <w:rPr>
          <w:rFonts w:cstheme="minorHAnsi"/>
        </w:rPr>
        <w:t>Messaging</w:t>
      </w:r>
      <w:r w:rsidR="00983F83">
        <w:rPr>
          <w:rFonts w:cstheme="minorHAnsi"/>
        </w:rPr>
        <w:t xml:space="preserve"> User Interface, then </w:t>
      </w:r>
      <w:r w:rsidR="004A0700">
        <w:rPr>
          <w:rFonts w:cstheme="minorHAnsi"/>
        </w:rPr>
        <w:t xml:space="preserve">creating </w:t>
      </w:r>
      <w:r w:rsidR="00152D11">
        <w:rPr>
          <w:rFonts w:cstheme="minorHAnsi"/>
        </w:rPr>
        <w:t>the</w:t>
      </w:r>
      <w:r w:rsidR="00701403">
        <w:rPr>
          <w:rFonts w:cstheme="minorHAnsi"/>
        </w:rPr>
        <w:t xml:space="preserve"> </w:t>
      </w:r>
      <w:r w:rsidR="004A0700">
        <w:rPr>
          <w:rFonts w:cstheme="minorHAnsi"/>
        </w:rPr>
        <w:t>view which connects the messages with the UI design.</w:t>
      </w:r>
      <w:r w:rsidR="00E1422E">
        <w:rPr>
          <w:rFonts w:cstheme="minorHAnsi"/>
        </w:rPr>
        <w:t xml:space="preserve"> </w:t>
      </w:r>
      <w:r w:rsidR="000A10A6">
        <w:rPr>
          <w:rFonts w:cstheme="minorHAnsi"/>
        </w:rPr>
        <w:t xml:space="preserve">After </w:t>
      </w:r>
      <w:r w:rsidR="0033252D">
        <w:rPr>
          <w:rFonts w:cstheme="minorHAnsi"/>
        </w:rPr>
        <w:t xml:space="preserve">that </w:t>
      </w:r>
      <w:r w:rsidR="00FA3561">
        <w:rPr>
          <w:rFonts w:cstheme="minorHAnsi"/>
        </w:rPr>
        <w:t xml:space="preserve">the Author </w:t>
      </w:r>
      <w:r w:rsidR="00DD7DA2">
        <w:rPr>
          <w:rFonts w:cstheme="minorHAnsi"/>
        </w:rPr>
        <w:t>would</w:t>
      </w:r>
      <w:r w:rsidR="003A32B2">
        <w:rPr>
          <w:rFonts w:cstheme="minorHAnsi"/>
        </w:rPr>
        <w:t xml:space="preserve"> create </w:t>
      </w:r>
      <w:r w:rsidR="00D14A64">
        <w:rPr>
          <w:rFonts w:cstheme="minorHAnsi"/>
        </w:rPr>
        <w:t>an activity</w:t>
      </w:r>
      <w:r w:rsidR="00CA7D1A" w:rsidRPr="00CA7D1A">
        <w:rPr>
          <w:rFonts w:cstheme="minorHAnsi"/>
        </w:rPr>
        <w:t xml:space="preserve"> </w:t>
      </w:r>
      <w:r w:rsidR="00D14A64">
        <w:rPr>
          <w:rFonts w:cstheme="minorHAnsi"/>
        </w:rPr>
        <w:t xml:space="preserve">to </w:t>
      </w:r>
      <w:r w:rsidR="00AB105C">
        <w:rPr>
          <w:rFonts w:cstheme="minorHAnsi"/>
        </w:rPr>
        <w:t xml:space="preserve">allow for </w:t>
      </w:r>
      <w:r w:rsidR="00157D6B">
        <w:rPr>
          <w:rFonts w:cstheme="minorHAnsi"/>
        </w:rPr>
        <w:lastRenderedPageBreak/>
        <w:t>communication</w:t>
      </w:r>
      <w:r w:rsidR="00DE17CD">
        <w:rPr>
          <w:rFonts w:cstheme="minorHAnsi"/>
        </w:rPr>
        <w:t xml:space="preserve">. Once all these steps are </w:t>
      </w:r>
      <w:r w:rsidR="00AF0457">
        <w:rPr>
          <w:rFonts w:cstheme="minorHAnsi"/>
        </w:rPr>
        <w:t>completed</w:t>
      </w:r>
      <w:r w:rsidR="00DE17CD">
        <w:rPr>
          <w:rFonts w:cstheme="minorHAnsi"/>
        </w:rPr>
        <w:t xml:space="preserve"> the Messaging system will work </w:t>
      </w:r>
      <w:r w:rsidR="001B070C">
        <w:rPr>
          <w:rFonts w:cstheme="minorHAnsi"/>
        </w:rPr>
        <w:t xml:space="preserve">and allow users/buddies to interact and </w:t>
      </w:r>
      <w:r w:rsidR="00B50E2B">
        <w:rPr>
          <w:rFonts w:cstheme="minorHAnsi"/>
        </w:rPr>
        <w:t xml:space="preserve">communicate via each other </w:t>
      </w:r>
      <w:r w:rsidR="009C5863">
        <w:rPr>
          <w:rFonts w:cstheme="minorHAnsi"/>
        </w:rPr>
        <w:t xml:space="preserve">via messaging. </w:t>
      </w:r>
      <w:r w:rsidR="00E758E0">
        <w:rPr>
          <w:rFonts w:cstheme="minorHAnsi"/>
        </w:rPr>
        <w:t xml:space="preserve">After that </w:t>
      </w:r>
      <w:r w:rsidR="004B3471">
        <w:rPr>
          <w:rFonts w:cstheme="minorHAnsi"/>
        </w:rPr>
        <w:t>the Author would</w:t>
      </w:r>
      <w:r w:rsidR="00D37C19">
        <w:rPr>
          <w:rFonts w:cstheme="minorHAnsi"/>
        </w:rPr>
        <w:t xml:space="preserve"> then</w:t>
      </w:r>
      <w:r w:rsidR="004B3471">
        <w:rPr>
          <w:rFonts w:cstheme="minorHAnsi"/>
        </w:rPr>
        <w:t xml:space="preserve"> implement the calli</w:t>
      </w:r>
      <w:r w:rsidR="007961AE">
        <w:rPr>
          <w:rFonts w:cstheme="minorHAnsi"/>
        </w:rPr>
        <w:t>ng</w:t>
      </w:r>
      <w:r w:rsidR="0035301B">
        <w:rPr>
          <w:rFonts w:cstheme="minorHAnsi"/>
        </w:rPr>
        <w:t xml:space="preserve"> </w:t>
      </w:r>
      <w:r w:rsidR="007961AE">
        <w:rPr>
          <w:rFonts w:cstheme="minorHAnsi"/>
        </w:rPr>
        <w:t xml:space="preserve">features </w:t>
      </w:r>
      <w:r w:rsidR="004A787F">
        <w:rPr>
          <w:rFonts w:cstheme="minorHAnsi"/>
        </w:rPr>
        <w:t xml:space="preserve">that would enable </w:t>
      </w:r>
      <w:r w:rsidR="001F4298">
        <w:rPr>
          <w:rFonts w:cstheme="minorHAnsi"/>
        </w:rPr>
        <w:t>users/buddies to call other buddies and speak with them</w:t>
      </w:r>
      <w:r w:rsidR="007803C3">
        <w:rPr>
          <w:rFonts w:cstheme="minorHAnsi"/>
        </w:rPr>
        <w:t>, this would be done</w:t>
      </w:r>
      <w:r w:rsidR="008F17B3">
        <w:rPr>
          <w:rFonts w:cstheme="minorHAnsi"/>
        </w:rPr>
        <w:t xml:space="preserve"> </w:t>
      </w:r>
      <w:r w:rsidR="006B7028">
        <w:rPr>
          <w:rFonts w:cstheme="minorHAnsi"/>
        </w:rPr>
        <w:t xml:space="preserve">by </w:t>
      </w:r>
      <w:r w:rsidR="000261D3">
        <w:rPr>
          <w:rFonts w:cstheme="minorHAnsi"/>
        </w:rPr>
        <w:t xml:space="preserve">granting </w:t>
      </w:r>
      <w:r w:rsidR="00474345">
        <w:rPr>
          <w:rFonts w:cstheme="minorHAnsi"/>
        </w:rPr>
        <w:t>permissions to allow the application to gather the user’s contact details</w:t>
      </w:r>
      <w:r w:rsidR="002C5A76">
        <w:rPr>
          <w:rFonts w:cstheme="minorHAnsi"/>
        </w:rPr>
        <w:t xml:space="preserve">, followed by implementing the connection service, </w:t>
      </w:r>
      <w:r w:rsidR="00012299">
        <w:rPr>
          <w:rFonts w:cstheme="minorHAnsi"/>
        </w:rPr>
        <w:t>to</w:t>
      </w:r>
      <w:r w:rsidR="00A06CA8">
        <w:rPr>
          <w:rFonts w:cstheme="minorHAnsi"/>
        </w:rPr>
        <w:t xml:space="preserve"> </w:t>
      </w:r>
      <w:r w:rsidR="00865E21">
        <w:rPr>
          <w:rFonts w:cstheme="minorHAnsi"/>
        </w:rPr>
        <w:t>handl</w:t>
      </w:r>
      <w:r w:rsidR="009C0775">
        <w:rPr>
          <w:rFonts w:cstheme="minorHAnsi"/>
        </w:rPr>
        <w:t>e</w:t>
      </w:r>
      <w:r w:rsidR="00865E21">
        <w:rPr>
          <w:rFonts w:cstheme="minorHAnsi"/>
        </w:rPr>
        <w:t xml:space="preserve"> all </w:t>
      </w:r>
      <w:r w:rsidR="00F9678D">
        <w:rPr>
          <w:rFonts w:cstheme="minorHAnsi"/>
        </w:rPr>
        <w:t xml:space="preserve">the common calling </w:t>
      </w:r>
      <w:r w:rsidR="00A873FE">
        <w:rPr>
          <w:rFonts w:cstheme="minorHAnsi"/>
        </w:rPr>
        <w:t xml:space="preserve">scenarios </w:t>
      </w:r>
      <w:r w:rsidR="00FE011C">
        <w:rPr>
          <w:rFonts w:cstheme="minorHAnsi"/>
        </w:rPr>
        <w:t xml:space="preserve">such as starting, </w:t>
      </w:r>
      <w:r w:rsidR="00D533F0">
        <w:rPr>
          <w:rFonts w:cstheme="minorHAnsi"/>
        </w:rPr>
        <w:t>holding,</w:t>
      </w:r>
      <w:r w:rsidR="00FE011C">
        <w:rPr>
          <w:rFonts w:cstheme="minorHAnsi"/>
        </w:rPr>
        <w:t xml:space="preserve"> and ending calls</w:t>
      </w:r>
      <w:r w:rsidR="00495831">
        <w:rPr>
          <w:rFonts w:cstheme="minorHAnsi"/>
        </w:rPr>
        <w:t xml:space="preserve">. </w:t>
      </w:r>
      <w:r w:rsidR="00165A7A">
        <w:rPr>
          <w:rFonts w:cstheme="minorHAnsi"/>
        </w:rPr>
        <w:t xml:space="preserve">After the </w:t>
      </w:r>
      <w:r w:rsidR="00D533F0">
        <w:rPr>
          <w:rFonts w:cstheme="minorHAnsi"/>
        </w:rPr>
        <w:t>Author</w:t>
      </w:r>
      <w:r w:rsidR="00165A7A">
        <w:rPr>
          <w:rFonts w:cstheme="minorHAnsi"/>
        </w:rPr>
        <w:t xml:space="preserve"> would incorporate mandatory chat </w:t>
      </w:r>
      <w:r w:rsidR="00D533F0">
        <w:rPr>
          <w:rFonts w:cstheme="minorHAnsi"/>
        </w:rPr>
        <w:t>features</w:t>
      </w:r>
      <w:r w:rsidR="00165A7A">
        <w:rPr>
          <w:rFonts w:cstheme="minorHAnsi"/>
        </w:rPr>
        <w:t xml:space="preserve"> included in all mobile </w:t>
      </w:r>
      <w:r w:rsidR="00D533F0">
        <w:rPr>
          <w:rFonts w:cstheme="minorHAnsi"/>
        </w:rPr>
        <w:t>applications</w:t>
      </w:r>
      <w:r w:rsidR="00165A7A">
        <w:rPr>
          <w:rFonts w:cstheme="minorHAnsi"/>
        </w:rPr>
        <w:t xml:space="preserve"> chat services such as</w:t>
      </w:r>
      <w:r w:rsidR="00296463">
        <w:rPr>
          <w:rFonts w:cstheme="minorHAnsi"/>
        </w:rPr>
        <w:t xml:space="preserve"> offline support, link </w:t>
      </w:r>
      <w:r w:rsidR="00D533F0">
        <w:rPr>
          <w:rFonts w:cstheme="minorHAnsi"/>
        </w:rPr>
        <w:t>previews</w:t>
      </w:r>
      <w:r w:rsidR="00296463">
        <w:rPr>
          <w:rFonts w:cstheme="minorHAnsi"/>
        </w:rPr>
        <w:t xml:space="preserve">, commands, reactions, </w:t>
      </w:r>
      <w:r w:rsidR="00D533F0">
        <w:rPr>
          <w:rFonts w:cstheme="minorHAnsi"/>
        </w:rPr>
        <w:t>attachments, edit messages and threads.</w:t>
      </w:r>
      <w:r w:rsidR="00086579">
        <w:rPr>
          <w:rFonts w:cstheme="minorHAnsi"/>
        </w:rPr>
        <w:t xml:space="preserve"> </w:t>
      </w:r>
      <w:r w:rsidR="00084659" w:rsidRPr="00084659">
        <w:rPr>
          <w:rFonts w:cstheme="minorHAnsi"/>
        </w:rPr>
        <w:t>(Android chat tutorial: How to build a messaging UI - Sendbird, 2021)</w:t>
      </w:r>
      <w:r w:rsidR="00085CB9">
        <w:rPr>
          <w:rFonts w:cstheme="minorHAnsi"/>
        </w:rPr>
        <w:t xml:space="preserve"> </w:t>
      </w:r>
      <w:r w:rsidR="00AB3DE4" w:rsidRPr="00AB3DE4">
        <w:rPr>
          <w:rFonts w:cstheme="minorHAnsi"/>
        </w:rPr>
        <w:t xml:space="preserve">(Build a calling </w:t>
      </w:r>
      <w:r w:rsidR="00D21683" w:rsidRPr="00AB3DE4">
        <w:rPr>
          <w:rFonts w:cstheme="minorHAnsi"/>
        </w:rPr>
        <w:t xml:space="preserve">app </w:t>
      </w:r>
      <w:r w:rsidR="00FF2323" w:rsidRPr="00AB3DE4">
        <w:rPr>
          <w:rFonts w:cstheme="minorHAnsi"/>
        </w:rPr>
        <w:t>| Android</w:t>
      </w:r>
      <w:r w:rsidR="00AB3DE4" w:rsidRPr="00AB3DE4">
        <w:rPr>
          <w:rFonts w:cstheme="minorHAnsi"/>
        </w:rPr>
        <w:t xml:space="preserve"> Developers, 2021)</w:t>
      </w:r>
      <w:r w:rsidR="000208E0">
        <w:rPr>
          <w:rFonts w:cstheme="minorHAnsi"/>
        </w:rPr>
        <w:t xml:space="preserve"> </w:t>
      </w:r>
      <w:r w:rsidR="000208E0" w:rsidRPr="000208E0">
        <w:rPr>
          <w:rFonts w:cstheme="minorHAnsi"/>
        </w:rPr>
        <w:t>(</w:t>
      </w:r>
      <w:r w:rsidR="00CC4BB1" w:rsidRPr="00CC4BB1">
        <w:rPr>
          <w:rFonts w:cstheme="minorHAnsi"/>
        </w:rPr>
        <w:t>Android Chat</w:t>
      </w:r>
      <w:r w:rsidR="00C75961">
        <w:rPr>
          <w:rFonts w:cstheme="minorHAnsi"/>
        </w:rPr>
        <w:t xml:space="preserve"> </w:t>
      </w:r>
      <w:r w:rsidR="00C10915">
        <w:rPr>
          <w:rFonts w:cstheme="minorHAnsi"/>
        </w:rPr>
        <w:t>Getstrea</w:t>
      </w:r>
      <w:r w:rsidR="00E736A5">
        <w:rPr>
          <w:rFonts w:cstheme="minorHAnsi"/>
        </w:rPr>
        <w:t>m</w:t>
      </w:r>
      <w:r w:rsidR="00CC4BB1">
        <w:rPr>
          <w:rFonts w:cstheme="minorHAnsi"/>
        </w:rPr>
        <w:t xml:space="preserve">, </w:t>
      </w:r>
      <w:r w:rsidR="000208E0" w:rsidRPr="000208E0">
        <w:rPr>
          <w:rFonts w:cstheme="minorHAnsi"/>
        </w:rPr>
        <w:t>2021)</w:t>
      </w:r>
      <w:r w:rsidR="000208E0">
        <w:rPr>
          <w:rFonts w:cstheme="minorHAnsi"/>
        </w:rPr>
        <w:t>.</w:t>
      </w:r>
    </w:p>
    <w:p w14:paraId="1E28F95D" w14:textId="77777777" w:rsidR="00652BE3" w:rsidRPr="00F369C8" w:rsidRDefault="00652BE3" w:rsidP="007D036A">
      <w:pPr>
        <w:spacing w:line="360" w:lineRule="auto"/>
        <w:ind w:firstLine="0"/>
        <w:jc w:val="both"/>
        <w:rPr>
          <w:rFonts w:cstheme="minorHAnsi"/>
        </w:rPr>
      </w:pPr>
    </w:p>
    <w:p w14:paraId="25FFD3B8" w14:textId="022F2C1D" w:rsidR="00FE2BCB" w:rsidRPr="00F369C8" w:rsidRDefault="00FE2BCB" w:rsidP="007D036A">
      <w:pPr>
        <w:pStyle w:val="Heading2"/>
        <w:spacing w:line="360" w:lineRule="auto"/>
        <w:jc w:val="both"/>
        <w:rPr>
          <w:rFonts w:asciiTheme="minorHAnsi" w:hAnsiTheme="minorHAnsi" w:cstheme="minorHAnsi"/>
        </w:rPr>
      </w:pPr>
      <w:bookmarkStart w:id="30" w:name="_Toc92365932"/>
      <w:r w:rsidRPr="00F369C8">
        <w:rPr>
          <w:rFonts w:asciiTheme="minorHAnsi" w:hAnsiTheme="minorHAnsi" w:cstheme="minorHAnsi"/>
        </w:rPr>
        <w:t>C</w:t>
      </w:r>
      <w:r w:rsidR="00E928F2" w:rsidRPr="00F369C8">
        <w:rPr>
          <w:rFonts w:asciiTheme="minorHAnsi" w:hAnsiTheme="minorHAnsi" w:cstheme="minorHAnsi"/>
        </w:rPr>
        <w:t>onclusion</w:t>
      </w:r>
      <w:bookmarkEnd w:id="30"/>
    </w:p>
    <w:p w14:paraId="1EB2E839" w14:textId="1A3C1C9F" w:rsidR="00FC7874" w:rsidRPr="0004756A" w:rsidRDefault="00F852F5" w:rsidP="006F21BC">
      <w:pPr>
        <w:spacing w:line="360" w:lineRule="auto"/>
        <w:ind w:firstLine="0"/>
        <w:jc w:val="both"/>
        <w:rPr>
          <w:rFonts w:cstheme="minorHAnsi"/>
        </w:rPr>
      </w:pPr>
      <w:r w:rsidRPr="00F852F5">
        <w:rPr>
          <w:rFonts w:cstheme="minorHAnsi"/>
        </w:rPr>
        <w:t xml:space="preserve">This research review’s purpose is to help the reader understand different aspects posed by the research on social loneliness and isolation for people with both physical and mental disabilities and also to find the best approaches on how to build a mobile application to successfully cater for an application to allow people with various disabilities to communicate effectively to people without any disabilities. This is significant because people suffering from loneliness and social isolation do not have such services or applications to help them overcome their solitude. Most of the research was </w:t>
      </w:r>
      <w:r w:rsidR="00B34DEE">
        <w:rPr>
          <w:rFonts w:cstheme="minorHAnsi"/>
        </w:rPr>
        <w:t xml:space="preserve">conducted from </w:t>
      </w:r>
      <w:r w:rsidRPr="00F852F5">
        <w:rPr>
          <w:rFonts w:cstheme="minorHAnsi"/>
        </w:rPr>
        <w:t>various websites and articles that gave an in-depth insight into the research context and technological research. After conducting this research, the Author has made critical decisions on how the application would be developed</w:t>
      </w:r>
      <w:r w:rsidR="00EC79B4">
        <w:rPr>
          <w:rFonts w:cstheme="minorHAnsi"/>
        </w:rPr>
        <w:t>.</w:t>
      </w:r>
      <w:r w:rsidRPr="00F852F5">
        <w:rPr>
          <w:rFonts w:cstheme="minorHAnsi"/>
        </w:rPr>
        <w:t xml:space="preserve"> </w:t>
      </w:r>
      <w:r w:rsidR="00EC79B4">
        <w:rPr>
          <w:rFonts w:cstheme="minorHAnsi"/>
        </w:rPr>
        <w:t xml:space="preserve">The Author would </w:t>
      </w:r>
      <w:r w:rsidRPr="00F852F5">
        <w:rPr>
          <w:rFonts w:cstheme="minorHAnsi"/>
        </w:rPr>
        <w:t>develop th</w:t>
      </w:r>
      <w:r w:rsidR="00EC79B4">
        <w:rPr>
          <w:rFonts w:cstheme="minorHAnsi"/>
        </w:rPr>
        <w:t>is</w:t>
      </w:r>
      <w:r w:rsidRPr="00F852F5">
        <w:rPr>
          <w:rFonts w:cstheme="minorHAnsi"/>
        </w:rPr>
        <w:t xml:space="preserve"> application on Android </w:t>
      </w:r>
      <w:r w:rsidR="00AB61E1">
        <w:rPr>
          <w:rFonts w:cstheme="minorHAnsi"/>
        </w:rPr>
        <w:t xml:space="preserve">platform </w:t>
      </w:r>
      <w:r w:rsidRPr="00F852F5">
        <w:rPr>
          <w:rFonts w:cstheme="minorHAnsi"/>
        </w:rPr>
        <w:t xml:space="preserve">using Java and XML and incorporating Firebase Real-Tine Database and other technologies such as accessibility, geolocation, and chat services into the mobile application. More research and testing are required to better </w:t>
      </w:r>
      <w:r w:rsidR="000C79F5">
        <w:rPr>
          <w:rFonts w:cstheme="minorHAnsi"/>
        </w:rPr>
        <w:t xml:space="preserve">understand </w:t>
      </w:r>
      <w:r w:rsidRPr="00F852F5">
        <w:rPr>
          <w:rFonts w:cstheme="minorHAnsi"/>
        </w:rPr>
        <w:t xml:space="preserve">why there are still no applications developed to cater to these kinds of services. It is essential to conduct more studies on the results and why people with disabilities have high social loneliness and solitude rates. </w:t>
      </w:r>
      <w:r w:rsidR="00FC7874">
        <w:rPr>
          <w:rFonts w:cstheme="minorHAnsi"/>
        </w:rPr>
        <w:br w:type="page"/>
      </w:r>
    </w:p>
    <w:p w14:paraId="6E25482A" w14:textId="31D6F648" w:rsidR="004966ED" w:rsidRPr="00F369C8" w:rsidRDefault="005E3C46" w:rsidP="00F369C8">
      <w:pPr>
        <w:pStyle w:val="Heading1"/>
        <w:spacing w:line="360" w:lineRule="auto"/>
        <w:rPr>
          <w:rFonts w:asciiTheme="minorHAnsi" w:hAnsiTheme="minorHAnsi" w:cstheme="minorHAnsi"/>
        </w:rPr>
      </w:pPr>
      <w:bookmarkStart w:id="31" w:name="_Toc92365933"/>
      <w:r w:rsidRPr="00F369C8">
        <w:rPr>
          <w:rFonts w:asciiTheme="minorHAnsi" w:hAnsiTheme="minorHAnsi" w:cstheme="minorHAnsi"/>
        </w:rPr>
        <w:lastRenderedPageBreak/>
        <w:t>Analysis and Design</w:t>
      </w:r>
      <w:bookmarkEnd w:id="31"/>
    </w:p>
    <w:p w14:paraId="6CBD18ED" w14:textId="30E6B224" w:rsidR="004A5589" w:rsidRDefault="00216097" w:rsidP="00F369C8">
      <w:pPr>
        <w:pStyle w:val="Heading2"/>
        <w:spacing w:line="360" w:lineRule="auto"/>
        <w:rPr>
          <w:rFonts w:asciiTheme="minorHAnsi" w:hAnsiTheme="minorHAnsi" w:cstheme="minorHAnsi"/>
        </w:rPr>
      </w:pPr>
      <w:bookmarkStart w:id="32" w:name="_Toc92365934"/>
      <w:r>
        <w:rPr>
          <w:rFonts w:asciiTheme="minorHAnsi" w:hAnsiTheme="minorHAnsi" w:cstheme="minorHAnsi"/>
        </w:rPr>
        <w:t>System</w:t>
      </w:r>
      <w:r w:rsidR="004A5589" w:rsidRPr="00F369C8">
        <w:rPr>
          <w:rFonts w:asciiTheme="minorHAnsi" w:hAnsiTheme="minorHAnsi" w:cstheme="minorHAnsi"/>
        </w:rPr>
        <w:t xml:space="preserve"> Overview</w:t>
      </w:r>
      <w:bookmarkEnd w:id="32"/>
    </w:p>
    <w:p w14:paraId="4A1C9BED" w14:textId="3662A0C7" w:rsidR="00EA7C7A" w:rsidRDefault="008E6194" w:rsidP="008E6194">
      <w:pPr>
        <w:spacing w:line="360" w:lineRule="auto"/>
        <w:ind w:firstLine="0"/>
        <w:jc w:val="both"/>
      </w:pPr>
      <w:r>
        <w:t xml:space="preserve">This project is comprised of various designs that incorporate </w:t>
      </w:r>
      <w:r w:rsidR="00204EDC">
        <w:t xml:space="preserve">multiple </w:t>
      </w:r>
      <w:r>
        <w:t xml:space="preserve">software aspects which in turn require </w:t>
      </w:r>
      <w:r w:rsidR="00CC3170">
        <w:t>separate</w:t>
      </w:r>
      <w:r>
        <w:t xml:space="preserve"> </w:t>
      </w:r>
      <w:r w:rsidR="0099517D">
        <w:t xml:space="preserve">phases </w:t>
      </w:r>
      <w:r w:rsidR="000775AF">
        <w:t xml:space="preserve">of </w:t>
      </w:r>
      <w:r>
        <w:t>development. An overview of the project can be see</w:t>
      </w:r>
      <w:r w:rsidR="001D3906">
        <w:t>n in the figure below.</w:t>
      </w:r>
    </w:p>
    <w:p w14:paraId="24E21173" w14:textId="77777777" w:rsidR="001101FF" w:rsidRDefault="001101FF" w:rsidP="008E6194">
      <w:pPr>
        <w:spacing w:line="360" w:lineRule="auto"/>
        <w:ind w:firstLine="0"/>
        <w:jc w:val="both"/>
      </w:pPr>
    </w:p>
    <w:p w14:paraId="0D26B296" w14:textId="2A914EE5" w:rsidR="00247B7E" w:rsidRDefault="00ED235F" w:rsidP="00247B7E">
      <w:pPr>
        <w:keepNext/>
        <w:spacing w:line="360" w:lineRule="auto"/>
        <w:ind w:firstLine="0"/>
        <w:jc w:val="both"/>
      </w:pPr>
      <w:r w:rsidRPr="00ED235F">
        <w:rPr>
          <w:noProof/>
        </w:rPr>
        <w:drawing>
          <wp:inline distT="0" distB="0" distL="0" distR="0" wp14:anchorId="238C7C63" wp14:editId="77FFB559">
            <wp:extent cx="5943600" cy="370014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7"/>
                    <a:stretch>
                      <a:fillRect/>
                    </a:stretch>
                  </pic:blipFill>
                  <pic:spPr>
                    <a:xfrm>
                      <a:off x="0" y="0"/>
                      <a:ext cx="5943600" cy="3700145"/>
                    </a:xfrm>
                    <a:prstGeom prst="rect">
                      <a:avLst/>
                    </a:prstGeom>
                  </pic:spPr>
                </pic:pic>
              </a:graphicData>
            </a:graphic>
          </wp:inline>
        </w:drawing>
      </w:r>
    </w:p>
    <w:p w14:paraId="1B27FF60" w14:textId="4565768B" w:rsidR="00EA7C7A" w:rsidRDefault="00247B7E" w:rsidP="00247B7E">
      <w:pPr>
        <w:pStyle w:val="Caption"/>
        <w:jc w:val="both"/>
      </w:pPr>
      <w:r>
        <w:t xml:space="preserve">Figure </w:t>
      </w:r>
      <w:fldSimple w:instr=" SEQ Figure \* ARABIC ">
        <w:r w:rsidR="00DD38A5">
          <w:rPr>
            <w:noProof/>
          </w:rPr>
          <w:t>10</w:t>
        </w:r>
      </w:fldSimple>
      <w:r>
        <w:t xml:space="preserve"> System Overview</w:t>
      </w:r>
    </w:p>
    <w:p w14:paraId="60D7CFB0" w14:textId="77777777" w:rsidR="001101FF" w:rsidRDefault="001101FF" w:rsidP="008E6194">
      <w:pPr>
        <w:spacing w:line="360" w:lineRule="auto"/>
        <w:ind w:firstLine="0"/>
        <w:jc w:val="both"/>
      </w:pPr>
    </w:p>
    <w:p w14:paraId="31230748" w14:textId="3E094925" w:rsidR="00C12EA3" w:rsidRDefault="00C12EA3" w:rsidP="008E6194">
      <w:pPr>
        <w:spacing w:line="360" w:lineRule="auto"/>
        <w:ind w:firstLine="0"/>
        <w:jc w:val="both"/>
      </w:pPr>
      <w:r w:rsidRPr="00C12EA3">
        <w:t xml:space="preserve">This system would be developed </w:t>
      </w:r>
      <w:r w:rsidR="00A55678">
        <w:t>using</w:t>
      </w:r>
      <w:r w:rsidRPr="00C12EA3">
        <w:t xml:space="preserve"> software components within this android mobile application. Each aspect of the project is essential to make the project function and operate </w:t>
      </w:r>
      <w:r w:rsidR="00F17DAA">
        <w:t>successfully.</w:t>
      </w:r>
      <w:r w:rsidRPr="00C12EA3">
        <w:t xml:space="preserve"> The system contains a Firebase database and an Android application that would incorporate Geo-location, Chat and Accessibility features. The buddy with or without a disability can register on the application and then request the buddy to </w:t>
      </w:r>
      <w:r w:rsidR="008D4D32">
        <w:t>enable</w:t>
      </w:r>
      <w:r w:rsidRPr="00C12EA3">
        <w:t xml:space="preserve"> their location</w:t>
      </w:r>
      <w:r w:rsidR="005C1344">
        <w:t xml:space="preserve"> service</w:t>
      </w:r>
      <w:r w:rsidRPr="00C12EA3">
        <w:t xml:space="preserve">, which gets stored in the Firebase real-time database. Then after registering, the buddy would be able to log in using the details provided to sign up by </w:t>
      </w:r>
      <w:r w:rsidR="004B14A6">
        <w:t xml:space="preserve">the system </w:t>
      </w:r>
      <w:r w:rsidRPr="00C12EA3">
        <w:t xml:space="preserve">retrieving the information stored from Firebase. The buddy would then be able to add information to their </w:t>
      </w:r>
      <w:r w:rsidR="00466365">
        <w:t>profile</w:t>
      </w:r>
      <w:r w:rsidRPr="00C12EA3">
        <w:t xml:space="preserve"> for other buddies to read. The application would also let buddies view a map of people using the mobile application </w:t>
      </w:r>
      <w:r w:rsidRPr="00C12EA3">
        <w:lastRenderedPageBreak/>
        <w:t xml:space="preserve">and </w:t>
      </w:r>
      <w:r w:rsidR="00876034">
        <w:t>locate</w:t>
      </w:r>
      <w:r w:rsidRPr="00C12EA3">
        <w:t xml:space="preserve"> the buddies closest to them and send an invite to pair up with the buddies. After the buddy accepts the invite, the other buddy would then </w:t>
      </w:r>
      <w:r w:rsidR="00F33C29">
        <w:t xml:space="preserve">be able to </w:t>
      </w:r>
      <w:r w:rsidRPr="00C12EA3">
        <w:t xml:space="preserve">chat via the mobile application and make calls to communicate with each other. For the buddy having disabilities, the mobile application would allow the buddy to access various accessibility features to their liking and aid to use the application more effectively and clearly, for people with different hearing, visual and speech impairments. </w:t>
      </w:r>
    </w:p>
    <w:p w14:paraId="0547F1C7" w14:textId="77777777" w:rsidR="00756A9C" w:rsidRDefault="00756A9C" w:rsidP="008E6194">
      <w:pPr>
        <w:spacing w:line="360" w:lineRule="auto"/>
        <w:ind w:firstLine="0"/>
        <w:jc w:val="both"/>
      </w:pPr>
    </w:p>
    <w:p w14:paraId="2F0658F7" w14:textId="77777777" w:rsidR="00756A9C" w:rsidRDefault="00A1527D" w:rsidP="00756A9C">
      <w:pPr>
        <w:pStyle w:val="Heading2"/>
        <w:spacing w:line="360" w:lineRule="auto"/>
        <w:rPr>
          <w:rFonts w:asciiTheme="minorHAnsi" w:hAnsiTheme="minorHAnsi" w:cstheme="minorHAnsi"/>
        </w:rPr>
      </w:pPr>
      <w:r>
        <w:t xml:space="preserve"> </w:t>
      </w:r>
      <w:bookmarkStart w:id="33" w:name="_Toc92365935"/>
      <w:r w:rsidR="00756A9C">
        <w:rPr>
          <w:rFonts w:asciiTheme="minorHAnsi" w:hAnsiTheme="minorHAnsi" w:cstheme="minorHAnsi"/>
        </w:rPr>
        <w:t>Non-Functional Requirements</w:t>
      </w:r>
      <w:bookmarkEnd w:id="33"/>
      <w:r w:rsidR="00756A9C">
        <w:rPr>
          <w:rFonts w:asciiTheme="minorHAnsi" w:hAnsiTheme="minorHAnsi" w:cstheme="minorHAnsi"/>
        </w:rPr>
        <w:t xml:space="preserve"> </w:t>
      </w:r>
    </w:p>
    <w:p w14:paraId="218FD712" w14:textId="77777777" w:rsidR="00756A9C" w:rsidRDefault="00756A9C" w:rsidP="00756A9C">
      <w:pPr>
        <w:spacing w:line="360" w:lineRule="auto"/>
        <w:ind w:firstLine="0"/>
        <w:jc w:val="both"/>
      </w:pPr>
      <w:r w:rsidRPr="007B624D">
        <w:t xml:space="preserve">The Author has </w:t>
      </w:r>
      <w:r>
        <w:t xml:space="preserve">also </w:t>
      </w:r>
      <w:r w:rsidRPr="007B624D">
        <w:t xml:space="preserve">taken into consideration the following </w:t>
      </w:r>
      <w:r>
        <w:t>non-</w:t>
      </w:r>
      <w:r w:rsidRPr="007B624D">
        <w:t>functional requirements to develop this mobile application which are:</w:t>
      </w:r>
    </w:p>
    <w:p w14:paraId="263A9120" w14:textId="6DDAFDB0" w:rsidR="00756A9C" w:rsidRDefault="00756A9C" w:rsidP="00756A9C">
      <w:pPr>
        <w:pStyle w:val="ListParagraph"/>
        <w:numPr>
          <w:ilvl w:val="0"/>
          <w:numId w:val="37"/>
        </w:numPr>
        <w:spacing w:line="360" w:lineRule="auto"/>
        <w:jc w:val="both"/>
      </w:pPr>
      <w:r>
        <w:t>Availability – The Author has decided for this application to</w:t>
      </w:r>
      <w:r w:rsidR="00044D74">
        <w:t xml:space="preserve"> be</w:t>
      </w:r>
      <w:r>
        <w:t xml:space="preserve"> operational 24/7 and have minimum idle time by reducing the number of bugs within the application</w:t>
      </w:r>
    </w:p>
    <w:p w14:paraId="2FDE4C52" w14:textId="77777777" w:rsidR="00756A9C" w:rsidRDefault="00756A9C" w:rsidP="00756A9C">
      <w:pPr>
        <w:pStyle w:val="ListParagraph"/>
        <w:numPr>
          <w:ilvl w:val="0"/>
          <w:numId w:val="37"/>
        </w:numPr>
        <w:spacing w:line="360" w:lineRule="auto"/>
        <w:jc w:val="both"/>
      </w:pPr>
      <w:r>
        <w:t>Performance – The Author has also considered allowing multiple users access this application simultaneously and having efficient and fast response times when using the mobile application</w:t>
      </w:r>
    </w:p>
    <w:p w14:paraId="7E22BB81" w14:textId="77777777" w:rsidR="00756A9C" w:rsidRDefault="00756A9C" w:rsidP="00756A9C">
      <w:pPr>
        <w:pStyle w:val="ListParagraph"/>
        <w:numPr>
          <w:ilvl w:val="0"/>
          <w:numId w:val="37"/>
        </w:numPr>
        <w:spacing w:line="360" w:lineRule="auto"/>
        <w:jc w:val="both"/>
      </w:pPr>
      <w:r>
        <w:t>Security – The Author has also implemented security and safety requirements to secure the users confidential data in the cloud using firebase cloud database and authentication</w:t>
      </w:r>
    </w:p>
    <w:p w14:paraId="3991F9F6" w14:textId="2D86C1F4" w:rsidR="004E0200" w:rsidRDefault="00756A9C" w:rsidP="00944AE2">
      <w:pPr>
        <w:pStyle w:val="ListParagraph"/>
        <w:numPr>
          <w:ilvl w:val="0"/>
          <w:numId w:val="37"/>
        </w:numPr>
        <w:spacing w:line="360" w:lineRule="auto"/>
        <w:jc w:val="both"/>
      </w:pPr>
      <w:r>
        <w:t>Usability – The Author has also incorporated a friendly and ease of use interface that allows the users to seamlessly interact with the mobile application</w:t>
      </w:r>
    </w:p>
    <w:p w14:paraId="2DDD755F" w14:textId="77777777" w:rsidR="00944AE2" w:rsidRDefault="00944AE2" w:rsidP="00756A9C">
      <w:pPr>
        <w:spacing w:line="360" w:lineRule="auto"/>
        <w:ind w:firstLine="0"/>
        <w:jc w:val="both"/>
      </w:pPr>
    </w:p>
    <w:p w14:paraId="21C5263B" w14:textId="77777777" w:rsidR="003A6266" w:rsidRDefault="003A6266" w:rsidP="003A6266">
      <w:pPr>
        <w:pStyle w:val="Heading2"/>
        <w:spacing w:line="360" w:lineRule="auto"/>
        <w:rPr>
          <w:rFonts w:asciiTheme="minorHAnsi" w:hAnsiTheme="minorHAnsi" w:cstheme="minorHAnsi"/>
        </w:rPr>
      </w:pPr>
      <w:bookmarkStart w:id="34" w:name="_Toc92365936"/>
      <w:r>
        <w:rPr>
          <w:rFonts w:asciiTheme="minorHAnsi" w:hAnsiTheme="minorHAnsi" w:cstheme="minorHAnsi"/>
        </w:rPr>
        <w:t>Functional Requirements</w:t>
      </w:r>
      <w:bookmarkEnd w:id="34"/>
      <w:r>
        <w:rPr>
          <w:rFonts w:asciiTheme="minorHAnsi" w:hAnsiTheme="minorHAnsi" w:cstheme="minorHAnsi"/>
        </w:rPr>
        <w:t xml:space="preserve"> </w:t>
      </w:r>
    </w:p>
    <w:p w14:paraId="23586BA5" w14:textId="13D924C3" w:rsidR="003A6266" w:rsidRDefault="00F648E2" w:rsidP="00CF4E70">
      <w:pPr>
        <w:spacing w:line="360" w:lineRule="auto"/>
        <w:ind w:firstLine="0"/>
        <w:jc w:val="both"/>
      </w:pPr>
      <w:r>
        <w:t xml:space="preserve">The Author has </w:t>
      </w:r>
      <w:r w:rsidR="007B624D">
        <w:t xml:space="preserve">implemented and taken into consideration </w:t>
      </w:r>
      <w:r w:rsidR="00586BE4">
        <w:t xml:space="preserve">the following </w:t>
      </w:r>
      <w:r w:rsidR="007B624D">
        <w:t>functional requirements to develop this mobile application which are:</w:t>
      </w:r>
    </w:p>
    <w:p w14:paraId="79B87C4A" w14:textId="087B6D84" w:rsidR="007B624D" w:rsidRDefault="00DE5D15" w:rsidP="00CF4E70">
      <w:pPr>
        <w:pStyle w:val="ListParagraph"/>
        <w:numPr>
          <w:ilvl w:val="0"/>
          <w:numId w:val="36"/>
        </w:numPr>
        <w:spacing w:line="360" w:lineRule="auto"/>
        <w:jc w:val="both"/>
      </w:pPr>
      <w:r>
        <w:t>Sign up as a buddy</w:t>
      </w:r>
      <w:r w:rsidR="00044B27">
        <w:t xml:space="preserve"> (Person with or without disability</w:t>
      </w:r>
      <w:r w:rsidR="009E7AED">
        <w:t xml:space="preserve"> – </w:t>
      </w:r>
      <w:r w:rsidR="009313BF">
        <w:t xml:space="preserve">2 </w:t>
      </w:r>
      <w:r w:rsidR="009E7AED">
        <w:t>different role</w:t>
      </w:r>
      <w:r w:rsidR="005075D1">
        <w:t>s</w:t>
      </w:r>
      <w:r w:rsidR="00044B27">
        <w:t>)</w:t>
      </w:r>
    </w:p>
    <w:p w14:paraId="18842E9F" w14:textId="1AE1DE4D" w:rsidR="00FA2EA2" w:rsidRDefault="007C5E48" w:rsidP="00CF4E70">
      <w:pPr>
        <w:pStyle w:val="ListParagraph"/>
        <w:numPr>
          <w:ilvl w:val="0"/>
          <w:numId w:val="36"/>
        </w:numPr>
        <w:spacing w:line="360" w:lineRule="auto"/>
        <w:jc w:val="both"/>
      </w:pPr>
      <w:r>
        <w:t>Login</w:t>
      </w:r>
      <w:r w:rsidR="00E25913">
        <w:t xml:space="preserve"> </w:t>
      </w:r>
    </w:p>
    <w:p w14:paraId="3DE19DEA" w14:textId="6619EB77" w:rsidR="00FA2EA2" w:rsidRDefault="007C5E48" w:rsidP="00CF4E70">
      <w:pPr>
        <w:pStyle w:val="ListParagraph"/>
        <w:numPr>
          <w:ilvl w:val="0"/>
          <w:numId w:val="36"/>
        </w:numPr>
        <w:spacing w:line="360" w:lineRule="auto"/>
        <w:jc w:val="both"/>
      </w:pPr>
      <w:r>
        <w:t>Logout</w:t>
      </w:r>
      <w:r w:rsidR="005A54FB">
        <w:t xml:space="preserve"> </w:t>
      </w:r>
    </w:p>
    <w:p w14:paraId="4A931423" w14:textId="4D8918F8" w:rsidR="00A45E61" w:rsidRDefault="00A45E61" w:rsidP="00CF4E70">
      <w:pPr>
        <w:pStyle w:val="ListParagraph"/>
        <w:numPr>
          <w:ilvl w:val="0"/>
          <w:numId w:val="36"/>
        </w:numPr>
        <w:spacing w:line="360" w:lineRule="auto"/>
        <w:jc w:val="both"/>
      </w:pPr>
      <w:r>
        <w:t xml:space="preserve">View </w:t>
      </w:r>
      <w:r w:rsidR="00F01010">
        <w:t xml:space="preserve">Personal </w:t>
      </w:r>
      <w:r>
        <w:t>Profile</w:t>
      </w:r>
    </w:p>
    <w:p w14:paraId="1F8FC839" w14:textId="01BAE2ED" w:rsidR="00F94222" w:rsidRDefault="00F94222" w:rsidP="00CF4E70">
      <w:pPr>
        <w:pStyle w:val="ListParagraph"/>
        <w:numPr>
          <w:ilvl w:val="0"/>
          <w:numId w:val="36"/>
        </w:numPr>
        <w:spacing w:line="360" w:lineRule="auto"/>
        <w:jc w:val="both"/>
      </w:pPr>
      <w:r>
        <w:t xml:space="preserve">View Other Buddies Profile </w:t>
      </w:r>
    </w:p>
    <w:p w14:paraId="5C828D4F" w14:textId="67EB2B33" w:rsidR="00A45E61" w:rsidRDefault="00A45E61" w:rsidP="00CF4E70">
      <w:pPr>
        <w:pStyle w:val="ListParagraph"/>
        <w:numPr>
          <w:ilvl w:val="0"/>
          <w:numId w:val="36"/>
        </w:numPr>
        <w:spacing w:line="360" w:lineRule="auto"/>
        <w:jc w:val="both"/>
      </w:pPr>
      <w:r>
        <w:t>Edit Profile</w:t>
      </w:r>
    </w:p>
    <w:p w14:paraId="032917AB" w14:textId="6593BA99" w:rsidR="000E5EF8" w:rsidRDefault="000E5EF8" w:rsidP="00CF4E70">
      <w:pPr>
        <w:pStyle w:val="ListParagraph"/>
        <w:numPr>
          <w:ilvl w:val="0"/>
          <w:numId w:val="36"/>
        </w:numPr>
        <w:spacing w:line="360" w:lineRule="auto"/>
        <w:jc w:val="both"/>
      </w:pPr>
      <w:r>
        <w:t>Add Diary to Profile</w:t>
      </w:r>
    </w:p>
    <w:p w14:paraId="1A66D2B8" w14:textId="5474AB80" w:rsidR="00A45E61" w:rsidRDefault="0080175F" w:rsidP="00CF4E70">
      <w:pPr>
        <w:pStyle w:val="ListParagraph"/>
        <w:numPr>
          <w:ilvl w:val="0"/>
          <w:numId w:val="36"/>
        </w:numPr>
        <w:spacing w:line="360" w:lineRule="auto"/>
        <w:jc w:val="both"/>
      </w:pPr>
      <w:r>
        <w:t>Find a Buddy via search</w:t>
      </w:r>
      <w:r w:rsidR="002441C0">
        <w:t xml:space="preserve"> on contact list</w:t>
      </w:r>
    </w:p>
    <w:p w14:paraId="53F51872" w14:textId="75582683" w:rsidR="0080175F" w:rsidRDefault="0080175F" w:rsidP="00CF4E70">
      <w:pPr>
        <w:pStyle w:val="ListParagraph"/>
        <w:numPr>
          <w:ilvl w:val="0"/>
          <w:numId w:val="36"/>
        </w:numPr>
        <w:spacing w:line="360" w:lineRule="auto"/>
        <w:jc w:val="both"/>
      </w:pPr>
      <w:r>
        <w:lastRenderedPageBreak/>
        <w:t xml:space="preserve">Search for a Buddy </w:t>
      </w:r>
      <w:r w:rsidR="006119D4">
        <w:t>via Geo-Location Services</w:t>
      </w:r>
    </w:p>
    <w:p w14:paraId="51CA533E" w14:textId="4487EC63" w:rsidR="009B09BE" w:rsidRDefault="009B09BE" w:rsidP="00CF4E70">
      <w:pPr>
        <w:pStyle w:val="ListParagraph"/>
        <w:numPr>
          <w:ilvl w:val="0"/>
          <w:numId w:val="36"/>
        </w:numPr>
        <w:spacing w:line="360" w:lineRule="auto"/>
        <w:jc w:val="both"/>
      </w:pPr>
      <w:r>
        <w:t>Chat with a buddy</w:t>
      </w:r>
      <w:r w:rsidR="00D25871">
        <w:t xml:space="preserve"> via message</w:t>
      </w:r>
    </w:p>
    <w:p w14:paraId="2D847207" w14:textId="4711AD8B" w:rsidR="00D25871" w:rsidRDefault="00D25871" w:rsidP="00CF4E70">
      <w:pPr>
        <w:pStyle w:val="ListParagraph"/>
        <w:numPr>
          <w:ilvl w:val="0"/>
          <w:numId w:val="36"/>
        </w:numPr>
        <w:spacing w:line="360" w:lineRule="auto"/>
        <w:jc w:val="both"/>
      </w:pPr>
      <w:r>
        <w:t>Chat with a buddy via call</w:t>
      </w:r>
    </w:p>
    <w:p w14:paraId="16FADA72" w14:textId="295F192E" w:rsidR="009B09BE" w:rsidRDefault="009B09BE" w:rsidP="00CF4E70">
      <w:pPr>
        <w:pStyle w:val="ListParagraph"/>
        <w:numPr>
          <w:ilvl w:val="0"/>
          <w:numId w:val="36"/>
        </w:numPr>
        <w:spacing w:line="360" w:lineRule="auto"/>
        <w:jc w:val="both"/>
      </w:pPr>
      <w:r>
        <w:t>Enable Accessibility Features</w:t>
      </w:r>
    </w:p>
    <w:p w14:paraId="4055BAAD" w14:textId="696F3A3B" w:rsidR="009B09BE" w:rsidRDefault="00BB50AC" w:rsidP="00CF4E70">
      <w:pPr>
        <w:pStyle w:val="ListParagraph"/>
        <w:numPr>
          <w:ilvl w:val="0"/>
          <w:numId w:val="36"/>
        </w:numPr>
        <w:spacing w:line="360" w:lineRule="auto"/>
        <w:jc w:val="both"/>
      </w:pPr>
      <w:r>
        <w:t>Accept Buddy Requests</w:t>
      </w:r>
    </w:p>
    <w:p w14:paraId="6B19C6B8" w14:textId="240F03B9" w:rsidR="00BB50AC" w:rsidRDefault="00BB50AC" w:rsidP="00CF4E70">
      <w:pPr>
        <w:pStyle w:val="ListParagraph"/>
        <w:numPr>
          <w:ilvl w:val="0"/>
          <w:numId w:val="36"/>
        </w:numPr>
        <w:spacing w:line="360" w:lineRule="auto"/>
        <w:jc w:val="both"/>
      </w:pPr>
      <w:r>
        <w:t>Decline Buddy Requests</w:t>
      </w:r>
    </w:p>
    <w:p w14:paraId="6F0E9A9C" w14:textId="1BD42B7B" w:rsidR="00BB50AC" w:rsidRDefault="00BB50AC" w:rsidP="00CF4E70">
      <w:pPr>
        <w:pStyle w:val="ListParagraph"/>
        <w:numPr>
          <w:ilvl w:val="0"/>
          <w:numId w:val="36"/>
        </w:numPr>
        <w:spacing w:line="360" w:lineRule="auto"/>
        <w:jc w:val="both"/>
      </w:pPr>
      <w:r>
        <w:t>Find Suggested Buddies near you</w:t>
      </w:r>
    </w:p>
    <w:p w14:paraId="3594D53E" w14:textId="6CC16B66" w:rsidR="00636BEC" w:rsidRDefault="00636BEC" w:rsidP="00CF4E70">
      <w:pPr>
        <w:pStyle w:val="ListParagraph"/>
        <w:numPr>
          <w:ilvl w:val="0"/>
          <w:numId w:val="36"/>
        </w:numPr>
        <w:spacing w:line="360" w:lineRule="auto"/>
        <w:jc w:val="both"/>
      </w:pPr>
      <w:r>
        <w:t>View Frequently Asked Questions</w:t>
      </w:r>
    </w:p>
    <w:p w14:paraId="53421CB8" w14:textId="582B96F6" w:rsidR="003204A9" w:rsidRDefault="003204A9" w:rsidP="00CF4E70">
      <w:pPr>
        <w:pStyle w:val="ListParagraph"/>
        <w:numPr>
          <w:ilvl w:val="0"/>
          <w:numId w:val="36"/>
        </w:numPr>
        <w:spacing w:line="360" w:lineRule="auto"/>
        <w:jc w:val="both"/>
      </w:pPr>
      <w:r>
        <w:t xml:space="preserve">Add Attachments and Book Appointments </w:t>
      </w:r>
      <w:r w:rsidR="00B61848">
        <w:t>via chat</w:t>
      </w:r>
    </w:p>
    <w:p w14:paraId="1B4B5175" w14:textId="3BDC346D" w:rsidR="008D0E8D" w:rsidRDefault="008D0E8D" w:rsidP="00CF4E70">
      <w:pPr>
        <w:pStyle w:val="ListParagraph"/>
        <w:numPr>
          <w:ilvl w:val="0"/>
          <w:numId w:val="36"/>
        </w:numPr>
        <w:spacing w:line="360" w:lineRule="auto"/>
        <w:jc w:val="both"/>
      </w:pPr>
      <w:r>
        <w:t xml:space="preserve">File Complaints and Report Abuse </w:t>
      </w:r>
    </w:p>
    <w:p w14:paraId="09D41670" w14:textId="4FA333D1" w:rsidR="00D67BB9" w:rsidRDefault="00AC1DB9" w:rsidP="00CF4E70">
      <w:pPr>
        <w:pStyle w:val="ListParagraph"/>
        <w:numPr>
          <w:ilvl w:val="0"/>
          <w:numId w:val="36"/>
        </w:numPr>
        <w:spacing w:line="360" w:lineRule="auto"/>
        <w:jc w:val="both"/>
      </w:pPr>
      <w:r>
        <w:t>View Admin Dashboard</w:t>
      </w:r>
    </w:p>
    <w:p w14:paraId="078D4201" w14:textId="6C553A80" w:rsidR="008D0E8D" w:rsidRDefault="008D0E8D" w:rsidP="00CF4E70">
      <w:pPr>
        <w:pStyle w:val="ListParagraph"/>
        <w:numPr>
          <w:ilvl w:val="0"/>
          <w:numId w:val="36"/>
        </w:numPr>
        <w:spacing w:line="360" w:lineRule="auto"/>
        <w:jc w:val="both"/>
      </w:pPr>
      <w:r>
        <w:t xml:space="preserve">View Reports and Abuse Complaints </w:t>
      </w:r>
    </w:p>
    <w:p w14:paraId="1CB244AD" w14:textId="4769F5FE" w:rsidR="001E19AB" w:rsidRDefault="00C53691" w:rsidP="00CF4E70">
      <w:pPr>
        <w:pStyle w:val="ListParagraph"/>
        <w:numPr>
          <w:ilvl w:val="0"/>
          <w:numId w:val="36"/>
        </w:numPr>
        <w:spacing w:line="360" w:lineRule="auto"/>
        <w:jc w:val="both"/>
      </w:pPr>
      <w:r>
        <w:t xml:space="preserve">View and </w:t>
      </w:r>
      <w:r w:rsidR="006D1AF3">
        <w:t>Remove User</w:t>
      </w:r>
      <w:r>
        <w:t>s</w:t>
      </w:r>
      <w:r w:rsidR="006D1AF3">
        <w:t xml:space="preserve"> </w:t>
      </w:r>
    </w:p>
    <w:p w14:paraId="20D6DF3E" w14:textId="77777777" w:rsidR="007D7170" w:rsidRPr="008E6194" w:rsidRDefault="007D7170" w:rsidP="00974A24">
      <w:pPr>
        <w:spacing w:line="360" w:lineRule="auto"/>
        <w:ind w:firstLine="0"/>
        <w:jc w:val="both"/>
      </w:pPr>
    </w:p>
    <w:p w14:paraId="6B7FB9A6" w14:textId="2826707B" w:rsidR="00441B6A" w:rsidRDefault="00240732" w:rsidP="0009260E">
      <w:pPr>
        <w:pStyle w:val="Heading2"/>
        <w:spacing w:line="360" w:lineRule="auto"/>
        <w:rPr>
          <w:rFonts w:asciiTheme="minorHAnsi" w:hAnsiTheme="minorHAnsi" w:cstheme="minorHAnsi"/>
        </w:rPr>
      </w:pPr>
      <w:bookmarkStart w:id="35" w:name="_Toc92365937"/>
      <w:r>
        <w:rPr>
          <w:rFonts w:asciiTheme="minorHAnsi" w:hAnsiTheme="minorHAnsi" w:cstheme="minorHAnsi"/>
        </w:rPr>
        <w:lastRenderedPageBreak/>
        <w:t xml:space="preserve">Android Application </w:t>
      </w:r>
      <w:r w:rsidR="007F7392">
        <w:rPr>
          <w:rFonts w:asciiTheme="minorHAnsi" w:hAnsiTheme="minorHAnsi" w:cstheme="minorHAnsi"/>
        </w:rPr>
        <w:t>Wireframe</w:t>
      </w:r>
      <w:r w:rsidR="004000EB">
        <w:rPr>
          <w:rFonts w:asciiTheme="minorHAnsi" w:hAnsiTheme="minorHAnsi" w:cstheme="minorHAnsi"/>
        </w:rPr>
        <w:t xml:space="preserve"> Prototype</w:t>
      </w:r>
      <w:r w:rsidR="00C026EC">
        <w:rPr>
          <w:rFonts w:asciiTheme="minorHAnsi" w:hAnsiTheme="minorHAnsi" w:cstheme="minorHAnsi"/>
        </w:rPr>
        <w:t>s</w:t>
      </w:r>
      <w:bookmarkEnd w:id="35"/>
    </w:p>
    <w:p w14:paraId="279807CA" w14:textId="3084BA33" w:rsidR="00972BCC" w:rsidRDefault="00762479" w:rsidP="00972BCC">
      <w:pPr>
        <w:keepNext/>
        <w:ind w:firstLine="0"/>
      </w:pPr>
      <w:r w:rsidRPr="00762479">
        <w:rPr>
          <w:noProof/>
        </w:rPr>
        <w:drawing>
          <wp:inline distT="0" distB="0" distL="0" distR="0" wp14:anchorId="6EE80A38" wp14:editId="6EBC9270">
            <wp:extent cx="2286000" cy="5040247"/>
            <wp:effectExtent l="0" t="0" r="0" b="8255"/>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pic:nvPicPr>
                  <pic:blipFill>
                    <a:blip r:embed="rId28"/>
                    <a:stretch>
                      <a:fillRect/>
                    </a:stretch>
                  </pic:blipFill>
                  <pic:spPr>
                    <a:xfrm>
                      <a:off x="0" y="0"/>
                      <a:ext cx="2286000" cy="5040247"/>
                    </a:xfrm>
                    <a:prstGeom prst="rect">
                      <a:avLst/>
                    </a:prstGeom>
                  </pic:spPr>
                </pic:pic>
              </a:graphicData>
            </a:graphic>
          </wp:inline>
        </w:drawing>
      </w:r>
    </w:p>
    <w:p w14:paraId="0E6F868F" w14:textId="3D085362" w:rsidR="00972BCC" w:rsidRDefault="00972BCC" w:rsidP="00972BCC">
      <w:pPr>
        <w:pStyle w:val="Caption"/>
      </w:pPr>
      <w:r>
        <w:t xml:space="preserve">Figure </w:t>
      </w:r>
      <w:fldSimple w:instr=" SEQ Figure \* ARABIC ">
        <w:r w:rsidR="00DD38A5">
          <w:rPr>
            <w:noProof/>
          </w:rPr>
          <w:t>11</w:t>
        </w:r>
      </w:fldSimple>
      <w:r>
        <w:t xml:space="preserve"> Sign Up Prototype Design</w:t>
      </w:r>
    </w:p>
    <w:p w14:paraId="0E9E4523" w14:textId="27C08529" w:rsidR="003C1044" w:rsidRDefault="00A700FC" w:rsidP="00201182">
      <w:pPr>
        <w:spacing w:line="360" w:lineRule="auto"/>
        <w:ind w:firstLine="0"/>
        <w:jc w:val="both"/>
      </w:pPr>
      <w:r>
        <w:t>Figure</w:t>
      </w:r>
      <w:r w:rsidR="00F15210">
        <w:t xml:space="preserve"> 11</w:t>
      </w:r>
      <w:r w:rsidR="00AD6E56">
        <w:t>:</w:t>
      </w:r>
      <w:r w:rsidR="00465C5D">
        <w:t xml:space="preserve"> </w:t>
      </w:r>
    </w:p>
    <w:p w14:paraId="0F6B0C6C" w14:textId="715EFDB4" w:rsidR="00D71E28" w:rsidRPr="003C1044" w:rsidRDefault="00B26DA8" w:rsidP="00201182">
      <w:pPr>
        <w:spacing w:line="360" w:lineRule="auto"/>
        <w:ind w:firstLine="0"/>
        <w:jc w:val="both"/>
      </w:pPr>
      <w:r>
        <w:t xml:space="preserve">This is the </w:t>
      </w:r>
      <w:r w:rsidR="007727C0">
        <w:t xml:space="preserve">mobile application’s </w:t>
      </w:r>
      <w:r w:rsidR="00051E94">
        <w:t>sign-up</w:t>
      </w:r>
      <w:r w:rsidR="007727C0">
        <w:t xml:space="preserve"> </w:t>
      </w:r>
      <w:r w:rsidR="00D9314A">
        <w:t xml:space="preserve">screen. </w:t>
      </w:r>
      <w:r w:rsidR="000467F3">
        <w:t>It will allow</w:t>
      </w:r>
      <w:r w:rsidR="007B2B42">
        <w:t xml:space="preserve"> the user to sign up with their details </w:t>
      </w:r>
      <w:r w:rsidR="00A03604">
        <w:t xml:space="preserve">to create an account, the user can also sign up with a google account if they have one. </w:t>
      </w:r>
      <w:r w:rsidR="00B8063C">
        <w:t xml:space="preserve">If the user already has an account </w:t>
      </w:r>
      <w:r w:rsidR="00757F67">
        <w:t>the user can click on the “Already Have an Account – Sign in” Link which would redirect the user to login.</w:t>
      </w:r>
    </w:p>
    <w:p w14:paraId="5043ADBD" w14:textId="47DD1617" w:rsidR="004410DA" w:rsidRDefault="00DD37F7" w:rsidP="004410DA">
      <w:pPr>
        <w:keepNext/>
        <w:ind w:firstLine="0"/>
      </w:pPr>
      <w:r>
        <w:rPr>
          <w:noProof/>
        </w:rPr>
        <w:lastRenderedPageBreak/>
        <w:drawing>
          <wp:inline distT="0" distB="0" distL="0" distR="0" wp14:anchorId="31385D2A" wp14:editId="309FAE89">
            <wp:extent cx="2396686" cy="5291847"/>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6686" cy="5291847"/>
                    </a:xfrm>
                    <a:prstGeom prst="rect">
                      <a:avLst/>
                    </a:prstGeom>
                    <a:noFill/>
                  </pic:spPr>
                </pic:pic>
              </a:graphicData>
            </a:graphic>
          </wp:inline>
        </w:drawing>
      </w:r>
    </w:p>
    <w:p w14:paraId="21B9A53C" w14:textId="054246C5" w:rsidR="00435069" w:rsidRDefault="004410DA" w:rsidP="004410DA">
      <w:pPr>
        <w:pStyle w:val="Caption"/>
      </w:pPr>
      <w:r>
        <w:t xml:space="preserve">Figure </w:t>
      </w:r>
      <w:fldSimple w:instr=" SEQ Figure \* ARABIC ">
        <w:r w:rsidR="00DD38A5">
          <w:rPr>
            <w:noProof/>
          </w:rPr>
          <w:t>12</w:t>
        </w:r>
      </w:fldSimple>
      <w:r>
        <w:t xml:space="preserve"> Sign </w:t>
      </w:r>
      <w:r w:rsidR="00946843">
        <w:t>in</w:t>
      </w:r>
      <w:r>
        <w:t xml:space="preserve"> Prototype Design</w:t>
      </w:r>
    </w:p>
    <w:p w14:paraId="19636D9D" w14:textId="0B721539" w:rsidR="001B5421" w:rsidRDefault="001B5421" w:rsidP="00BA5030">
      <w:pPr>
        <w:spacing w:line="360" w:lineRule="auto"/>
        <w:ind w:firstLine="0"/>
        <w:jc w:val="both"/>
      </w:pPr>
      <w:r>
        <w:t>Figure 1</w:t>
      </w:r>
      <w:r w:rsidR="00D167BF">
        <w:t>2</w:t>
      </w:r>
      <w:r>
        <w:t>:</w:t>
      </w:r>
    </w:p>
    <w:p w14:paraId="52680350" w14:textId="29639963" w:rsidR="00432F88" w:rsidRDefault="00051E94" w:rsidP="00BA5030">
      <w:pPr>
        <w:spacing w:line="360" w:lineRule="auto"/>
        <w:ind w:firstLine="0"/>
        <w:jc w:val="both"/>
        <w:rPr>
          <w:i/>
          <w:iCs/>
          <w:color w:val="000000" w:themeColor="text2"/>
          <w:sz w:val="22"/>
          <w:szCs w:val="18"/>
        </w:rPr>
      </w:pPr>
      <w:r>
        <w:t xml:space="preserve">This is the mobile application’s </w:t>
      </w:r>
      <w:r w:rsidR="0003259D">
        <w:t>login</w:t>
      </w:r>
      <w:r>
        <w:t xml:space="preserve"> screen.</w:t>
      </w:r>
      <w:r w:rsidR="00BE7BC4">
        <w:t xml:space="preserve"> It will allow users to </w:t>
      </w:r>
      <w:r w:rsidR="00F614B3">
        <w:t xml:space="preserve">login with their credentials from either creating an account </w:t>
      </w:r>
      <w:r w:rsidR="00825139">
        <w:t xml:space="preserve">previously </w:t>
      </w:r>
      <w:r w:rsidR="00AD32B3">
        <w:t xml:space="preserve">within the application or signing in with their google accounts. </w:t>
      </w:r>
    </w:p>
    <w:p w14:paraId="5F44B84B" w14:textId="6A5F0077" w:rsidR="00432F88" w:rsidRPr="00432F88" w:rsidRDefault="00432F88" w:rsidP="00432F88">
      <w:pPr>
        <w:tabs>
          <w:tab w:val="left" w:pos="1241"/>
        </w:tabs>
      </w:pPr>
      <w:r>
        <w:tab/>
      </w:r>
    </w:p>
    <w:p w14:paraId="137741F1" w14:textId="6ACA890E" w:rsidR="00577B0B" w:rsidRDefault="00686050" w:rsidP="00577B0B">
      <w:pPr>
        <w:keepNext/>
        <w:ind w:firstLine="0"/>
      </w:pPr>
      <w:r w:rsidRPr="00686050">
        <w:rPr>
          <w:noProof/>
        </w:rPr>
        <w:lastRenderedPageBreak/>
        <w:drawing>
          <wp:inline distT="0" distB="0" distL="0" distR="0" wp14:anchorId="76F8D346" wp14:editId="447C0D51">
            <wp:extent cx="2602743" cy="4855779"/>
            <wp:effectExtent l="0" t="0" r="7620" b="254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0"/>
                    <a:stretch>
                      <a:fillRect/>
                    </a:stretch>
                  </pic:blipFill>
                  <pic:spPr>
                    <a:xfrm>
                      <a:off x="0" y="0"/>
                      <a:ext cx="2609992" cy="4869304"/>
                    </a:xfrm>
                    <a:prstGeom prst="rect">
                      <a:avLst/>
                    </a:prstGeom>
                  </pic:spPr>
                </pic:pic>
              </a:graphicData>
            </a:graphic>
          </wp:inline>
        </w:drawing>
      </w:r>
    </w:p>
    <w:p w14:paraId="7DE92423" w14:textId="212BCF85" w:rsidR="005E11D8" w:rsidRDefault="00577B0B" w:rsidP="00577B0B">
      <w:pPr>
        <w:pStyle w:val="Caption"/>
      </w:pPr>
      <w:r>
        <w:t xml:space="preserve">Figure </w:t>
      </w:r>
      <w:fldSimple w:instr=" SEQ Figure \* ARABIC ">
        <w:r w:rsidR="00DD38A5">
          <w:rPr>
            <w:noProof/>
          </w:rPr>
          <w:t>13</w:t>
        </w:r>
      </w:fldSimple>
      <w:r>
        <w:t xml:space="preserve"> </w:t>
      </w:r>
      <w:r w:rsidRPr="00F450DF">
        <w:t>Navigation Menu Prototype Design</w:t>
      </w:r>
    </w:p>
    <w:p w14:paraId="5B4F4E14" w14:textId="7F1E775D" w:rsidR="00763080" w:rsidRDefault="00763080" w:rsidP="00761959">
      <w:pPr>
        <w:spacing w:line="360" w:lineRule="auto"/>
        <w:ind w:firstLine="0"/>
        <w:jc w:val="both"/>
      </w:pPr>
      <w:r>
        <w:t>Figure 1</w:t>
      </w:r>
      <w:r w:rsidR="00896183">
        <w:t>3</w:t>
      </w:r>
      <w:r>
        <w:t>:</w:t>
      </w:r>
    </w:p>
    <w:p w14:paraId="22882064" w14:textId="55968DB3" w:rsidR="00763080" w:rsidRPr="00763080" w:rsidRDefault="00761959" w:rsidP="00761959">
      <w:pPr>
        <w:spacing w:line="360" w:lineRule="auto"/>
        <w:ind w:firstLine="0"/>
        <w:jc w:val="both"/>
      </w:pPr>
      <w:r>
        <w:t xml:space="preserve">This is the mobile application’s </w:t>
      </w:r>
      <w:r w:rsidR="0002464E">
        <w:t>navigation</w:t>
      </w:r>
      <w:r>
        <w:t xml:space="preserve"> </w:t>
      </w:r>
      <w:r w:rsidR="0002464E">
        <w:t xml:space="preserve">pane </w:t>
      </w:r>
      <w:r>
        <w:t>screen.</w:t>
      </w:r>
      <w:r w:rsidR="00DB618F">
        <w:t xml:space="preserve"> This screen allows users to view the different pages within the mobile application </w:t>
      </w:r>
      <w:r w:rsidR="00B8137C">
        <w:t xml:space="preserve">and navigate to the </w:t>
      </w:r>
      <w:r w:rsidR="003E29CD">
        <w:t xml:space="preserve">required pages </w:t>
      </w:r>
      <w:r w:rsidR="00357B95">
        <w:t>when</w:t>
      </w:r>
      <w:r w:rsidR="003E29CD">
        <w:t xml:space="preserve"> clicking on </w:t>
      </w:r>
      <w:r w:rsidR="00A91580">
        <w:t xml:space="preserve">the </w:t>
      </w:r>
      <w:r w:rsidR="003E29CD">
        <w:t>specific l</w:t>
      </w:r>
      <w:r w:rsidR="00A91580">
        <w:t>inks which redirects them to the specific page.</w:t>
      </w:r>
    </w:p>
    <w:p w14:paraId="2F59ACE2" w14:textId="77777777" w:rsidR="00B97832" w:rsidRDefault="000C2448" w:rsidP="00B97832">
      <w:pPr>
        <w:keepNext/>
        <w:ind w:firstLine="0"/>
      </w:pPr>
      <w:r w:rsidRPr="000C2448">
        <w:rPr>
          <w:b/>
          <w:bCs/>
          <w:noProof/>
        </w:rPr>
        <w:lastRenderedPageBreak/>
        <w:drawing>
          <wp:inline distT="0" distB="0" distL="0" distR="0" wp14:anchorId="735CDDD4" wp14:editId="63ADD7B2">
            <wp:extent cx="2254347" cy="4887310"/>
            <wp:effectExtent l="0" t="0" r="0" b="889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1"/>
                    <a:stretch>
                      <a:fillRect/>
                    </a:stretch>
                  </pic:blipFill>
                  <pic:spPr>
                    <a:xfrm>
                      <a:off x="0" y="0"/>
                      <a:ext cx="2265832" cy="4912209"/>
                    </a:xfrm>
                    <a:prstGeom prst="rect">
                      <a:avLst/>
                    </a:prstGeom>
                  </pic:spPr>
                </pic:pic>
              </a:graphicData>
            </a:graphic>
          </wp:inline>
        </w:drawing>
      </w:r>
    </w:p>
    <w:p w14:paraId="7BA1B57B" w14:textId="660AF513" w:rsidR="00052832" w:rsidRDefault="00B97832" w:rsidP="00B97832">
      <w:pPr>
        <w:pStyle w:val="Caption"/>
      </w:pPr>
      <w:r>
        <w:t xml:space="preserve">Figure </w:t>
      </w:r>
      <w:fldSimple w:instr=" SEQ Figure \* ARABIC ">
        <w:r w:rsidR="00DD38A5">
          <w:rPr>
            <w:noProof/>
          </w:rPr>
          <w:t>14</w:t>
        </w:r>
      </w:fldSimple>
      <w:r>
        <w:t xml:space="preserve"> </w:t>
      </w:r>
      <w:r w:rsidR="00D620F2">
        <w:t xml:space="preserve">Personal </w:t>
      </w:r>
      <w:r w:rsidRPr="005B740A">
        <w:t>Profile Page Prototype Design</w:t>
      </w:r>
    </w:p>
    <w:p w14:paraId="45D9AB12" w14:textId="5AFE9709" w:rsidR="00156A57" w:rsidRDefault="00156A57" w:rsidP="00361EF0">
      <w:pPr>
        <w:spacing w:line="360" w:lineRule="auto"/>
        <w:ind w:firstLine="0"/>
        <w:jc w:val="both"/>
      </w:pPr>
      <w:r>
        <w:t>Figure 1</w:t>
      </w:r>
      <w:r w:rsidR="00732D65">
        <w:t>4</w:t>
      </w:r>
      <w:r>
        <w:t>:</w:t>
      </w:r>
    </w:p>
    <w:p w14:paraId="56810AD7" w14:textId="77777777" w:rsidR="00266656" w:rsidRDefault="006C3525" w:rsidP="00361EF0">
      <w:pPr>
        <w:spacing w:line="360" w:lineRule="auto"/>
        <w:ind w:firstLine="0"/>
        <w:jc w:val="both"/>
      </w:pPr>
      <w:r>
        <w:t xml:space="preserve">This is the mobile application’s </w:t>
      </w:r>
      <w:r w:rsidR="00B93AF9">
        <w:t>personal</w:t>
      </w:r>
      <w:r w:rsidR="006D0986">
        <w:t xml:space="preserve"> profile</w:t>
      </w:r>
      <w:r>
        <w:t xml:space="preserve"> screen.</w:t>
      </w:r>
      <w:r w:rsidR="003E045D">
        <w:t xml:space="preserve"> </w:t>
      </w:r>
      <w:r w:rsidR="00926B61">
        <w:t xml:space="preserve">Here users can view </w:t>
      </w:r>
      <w:r w:rsidR="00FE019F">
        <w:t xml:space="preserve">their profiles </w:t>
      </w:r>
      <w:r w:rsidR="000766BC">
        <w:t>and edit their contact information</w:t>
      </w:r>
      <w:r w:rsidR="00746B21">
        <w:t xml:space="preserve"> and also </w:t>
      </w:r>
      <w:r w:rsidR="00B35D5B">
        <w:t>upload a brief txt diary file of their personal diary and information</w:t>
      </w:r>
      <w:r w:rsidR="00BB37C8">
        <w:t>.</w:t>
      </w:r>
    </w:p>
    <w:p w14:paraId="615E4FBA" w14:textId="77777777" w:rsidR="009929AF" w:rsidRDefault="009929AF" w:rsidP="009929AF">
      <w:pPr>
        <w:keepNext/>
        <w:ind w:firstLine="0"/>
      </w:pPr>
      <w:r w:rsidRPr="005F4134">
        <w:rPr>
          <w:noProof/>
        </w:rPr>
        <w:lastRenderedPageBreak/>
        <w:drawing>
          <wp:inline distT="0" distB="0" distL="0" distR="0" wp14:anchorId="3EAC0106" wp14:editId="67B020C4">
            <wp:extent cx="2668400" cy="5826868"/>
            <wp:effectExtent l="0" t="0" r="0" b="254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32"/>
                    <a:stretch>
                      <a:fillRect/>
                    </a:stretch>
                  </pic:blipFill>
                  <pic:spPr>
                    <a:xfrm>
                      <a:off x="0" y="0"/>
                      <a:ext cx="2670548" cy="5831559"/>
                    </a:xfrm>
                    <a:prstGeom prst="rect">
                      <a:avLst/>
                    </a:prstGeom>
                  </pic:spPr>
                </pic:pic>
              </a:graphicData>
            </a:graphic>
          </wp:inline>
        </w:drawing>
      </w:r>
    </w:p>
    <w:p w14:paraId="7A257818" w14:textId="521E6165" w:rsidR="009929AF" w:rsidRDefault="009929AF" w:rsidP="009929AF">
      <w:pPr>
        <w:pStyle w:val="Caption"/>
      </w:pPr>
      <w:r>
        <w:t xml:space="preserve">Figure </w:t>
      </w:r>
      <w:r w:rsidR="00FE0160">
        <w:t>15</w:t>
      </w:r>
      <w:r>
        <w:t xml:space="preserve"> Buddies Contacts List Prototype Design</w:t>
      </w:r>
    </w:p>
    <w:p w14:paraId="0A7D35A5" w14:textId="03989890" w:rsidR="009929AF" w:rsidRDefault="009929AF" w:rsidP="009929AF">
      <w:pPr>
        <w:spacing w:line="360" w:lineRule="auto"/>
        <w:ind w:firstLine="0"/>
        <w:jc w:val="both"/>
      </w:pPr>
      <w:r>
        <w:t>Figure 1</w:t>
      </w:r>
      <w:r w:rsidR="005219BB">
        <w:t>5</w:t>
      </w:r>
      <w:r>
        <w:t>:</w:t>
      </w:r>
    </w:p>
    <w:p w14:paraId="007FB76A" w14:textId="2F44847C" w:rsidR="009929AF" w:rsidRPr="00156A57" w:rsidRDefault="009929AF" w:rsidP="009929AF">
      <w:pPr>
        <w:spacing w:line="360" w:lineRule="auto"/>
        <w:ind w:firstLine="0"/>
        <w:jc w:val="both"/>
      </w:pPr>
      <w:r>
        <w:t xml:space="preserve">This is the mobile application’s contact list screen. Here users can see a list of their buddies they have connected with on the mobile application. </w:t>
      </w:r>
      <w:r w:rsidR="001E475B">
        <w:t xml:space="preserve">If the user clicks on a </w:t>
      </w:r>
      <w:r w:rsidR="008734F6">
        <w:t>buddy from the list</w:t>
      </w:r>
      <w:r w:rsidR="004E198A">
        <w:t xml:space="preserve"> it would link them </w:t>
      </w:r>
      <w:r w:rsidR="00773A5E">
        <w:t xml:space="preserve">to the chat </w:t>
      </w:r>
      <w:r w:rsidR="00C5700A">
        <w:t>for that particular buddy.</w:t>
      </w:r>
    </w:p>
    <w:p w14:paraId="77CB678A" w14:textId="77777777" w:rsidR="0057174C" w:rsidRDefault="0057174C" w:rsidP="0057174C">
      <w:pPr>
        <w:keepNext/>
        <w:ind w:firstLine="0"/>
      </w:pPr>
      <w:r w:rsidRPr="00DE7CAC">
        <w:rPr>
          <w:noProof/>
        </w:rPr>
        <w:lastRenderedPageBreak/>
        <w:drawing>
          <wp:inline distT="0" distB="0" distL="0" distR="0" wp14:anchorId="48FF33BA" wp14:editId="707BC63B">
            <wp:extent cx="2554014" cy="5620652"/>
            <wp:effectExtent l="0" t="0" r="0" b="0"/>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33"/>
                    <a:stretch>
                      <a:fillRect/>
                    </a:stretch>
                  </pic:blipFill>
                  <pic:spPr>
                    <a:xfrm>
                      <a:off x="0" y="0"/>
                      <a:ext cx="2560084" cy="5634010"/>
                    </a:xfrm>
                    <a:prstGeom prst="rect">
                      <a:avLst/>
                    </a:prstGeom>
                  </pic:spPr>
                </pic:pic>
              </a:graphicData>
            </a:graphic>
          </wp:inline>
        </w:drawing>
      </w:r>
    </w:p>
    <w:p w14:paraId="51500D59" w14:textId="22FE29FD" w:rsidR="0057174C" w:rsidRDefault="0057174C" w:rsidP="0057174C">
      <w:pPr>
        <w:pStyle w:val="Caption"/>
      </w:pPr>
      <w:r>
        <w:t xml:space="preserve">Figure </w:t>
      </w:r>
      <w:r w:rsidR="000F4C57">
        <w:t>16</w:t>
      </w:r>
      <w:r>
        <w:t xml:space="preserve"> Chat Page Prototype Design</w:t>
      </w:r>
    </w:p>
    <w:p w14:paraId="071CDEAF" w14:textId="77777777" w:rsidR="0057174C" w:rsidRDefault="0057174C" w:rsidP="0057174C">
      <w:pPr>
        <w:spacing w:line="360" w:lineRule="auto"/>
        <w:ind w:firstLine="0"/>
        <w:jc w:val="both"/>
      </w:pPr>
      <w:r>
        <w:t>Figure 16:</w:t>
      </w:r>
    </w:p>
    <w:p w14:paraId="7997A0C2" w14:textId="15C00FDB" w:rsidR="0057174C" w:rsidRPr="003C1044" w:rsidRDefault="0057174C" w:rsidP="0057174C">
      <w:pPr>
        <w:spacing w:line="360" w:lineRule="auto"/>
        <w:ind w:firstLine="0"/>
        <w:jc w:val="both"/>
      </w:pPr>
      <w:r>
        <w:t xml:space="preserve">This is the mobile application’s </w:t>
      </w:r>
      <w:r w:rsidR="000625AC">
        <w:t>chat</w:t>
      </w:r>
      <w:r>
        <w:t xml:space="preserve"> screen.</w:t>
      </w:r>
      <w:r w:rsidR="00761E70">
        <w:t xml:space="preserve"> This allows the user to communicate with a particular buddy </w:t>
      </w:r>
      <w:r w:rsidR="00A969FD">
        <w:t>and attach photos,</w:t>
      </w:r>
      <w:r w:rsidR="00B57760">
        <w:t xml:space="preserve"> files and</w:t>
      </w:r>
      <w:r w:rsidR="00A969FD">
        <w:t xml:space="preserve"> arrange </w:t>
      </w:r>
      <w:r w:rsidR="007952E2">
        <w:t>appointments</w:t>
      </w:r>
      <w:r w:rsidR="00A969FD">
        <w:t xml:space="preserve"> etc.</w:t>
      </w:r>
      <w:r w:rsidR="0005131B">
        <w:t xml:space="preserve"> The user can also call the </w:t>
      </w:r>
      <w:r w:rsidR="008F43D6">
        <w:t>buddy if he/she wishes to. If the user clicks the name of the buddy it would link them to their profiles</w:t>
      </w:r>
      <w:r w:rsidR="00C75DCF">
        <w:t>.</w:t>
      </w:r>
      <w:r w:rsidR="008F43D6">
        <w:t xml:space="preserve"> </w:t>
      </w:r>
    </w:p>
    <w:p w14:paraId="2A7F1DB0" w14:textId="77777777" w:rsidR="00432D3A" w:rsidRDefault="00266656" w:rsidP="00432D3A">
      <w:pPr>
        <w:keepNext/>
        <w:spacing w:line="360" w:lineRule="auto"/>
        <w:ind w:firstLine="0"/>
        <w:jc w:val="both"/>
      </w:pPr>
      <w:r w:rsidRPr="00266656">
        <w:rPr>
          <w:noProof/>
        </w:rPr>
        <w:lastRenderedPageBreak/>
        <w:t xml:space="preserve"> </w:t>
      </w:r>
      <w:r w:rsidRPr="00266656">
        <w:rPr>
          <w:noProof/>
        </w:rPr>
        <w:drawing>
          <wp:inline distT="0" distB="0" distL="0" distR="0" wp14:anchorId="06317630" wp14:editId="2FBD23F8">
            <wp:extent cx="2924355" cy="5510785"/>
            <wp:effectExtent l="0" t="0" r="9525" b="0"/>
            <wp:docPr id="14" name="Picture 14"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phone&#10;&#10;Description automatically generated with medium confidence"/>
                    <pic:cNvPicPr/>
                  </pic:nvPicPr>
                  <pic:blipFill>
                    <a:blip r:embed="rId34"/>
                    <a:stretch>
                      <a:fillRect/>
                    </a:stretch>
                  </pic:blipFill>
                  <pic:spPr>
                    <a:xfrm>
                      <a:off x="0" y="0"/>
                      <a:ext cx="2927698" cy="5517085"/>
                    </a:xfrm>
                    <a:prstGeom prst="rect">
                      <a:avLst/>
                    </a:prstGeom>
                  </pic:spPr>
                </pic:pic>
              </a:graphicData>
            </a:graphic>
          </wp:inline>
        </w:drawing>
      </w:r>
    </w:p>
    <w:p w14:paraId="38844862" w14:textId="005F31B3" w:rsidR="00156A57" w:rsidRDefault="00432D3A" w:rsidP="00432D3A">
      <w:pPr>
        <w:pStyle w:val="Caption"/>
        <w:jc w:val="both"/>
        <w:rPr>
          <w:noProof/>
        </w:rPr>
      </w:pPr>
      <w:r>
        <w:t xml:space="preserve">Figure </w:t>
      </w:r>
      <w:r w:rsidR="00F3100D">
        <w:t>17</w:t>
      </w:r>
      <w:r>
        <w:t xml:space="preserve"> Buddy</w:t>
      </w:r>
      <w:r w:rsidRPr="00406113">
        <w:t xml:space="preserve"> Profile Page Prototype Design</w:t>
      </w:r>
    </w:p>
    <w:p w14:paraId="2284A44B" w14:textId="4869A397" w:rsidR="00E40459" w:rsidRDefault="00E40459" w:rsidP="00E40459">
      <w:pPr>
        <w:spacing w:line="360" w:lineRule="auto"/>
        <w:ind w:firstLine="0"/>
        <w:jc w:val="both"/>
      </w:pPr>
      <w:r>
        <w:t>Figure 1</w:t>
      </w:r>
      <w:r w:rsidR="000F4C57">
        <w:t>7</w:t>
      </w:r>
      <w:r>
        <w:t>:</w:t>
      </w:r>
    </w:p>
    <w:p w14:paraId="559F9F78" w14:textId="51F5B4AB" w:rsidR="00E40459" w:rsidRDefault="00E40459" w:rsidP="00E40459">
      <w:pPr>
        <w:spacing w:line="360" w:lineRule="auto"/>
        <w:ind w:firstLine="0"/>
        <w:jc w:val="both"/>
      </w:pPr>
      <w:r>
        <w:t xml:space="preserve">This is the mobile application’s </w:t>
      </w:r>
      <w:r w:rsidR="00E57F5B">
        <w:t>buddy</w:t>
      </w:r>
      <w:r>
        <w:t xml:space="preserve"> profile screen. Here users can view </w:t>
      </w:r>
      <w:r w:rsidR="00D91F8F">
        <w:t>other</w:t>
      </w:r>
      <w:r w:rsidR="00DD261A">
        <w:t xml:space="preserve"> buddy</w:t>
      </w:r>
      <w:r>
        <w:t xml:space="preserve"> profiles </w:t>
      </w:r>
      <w:r w:rsidR="00DD6CF2">
        <w:t>and view a</w:t>
      </w:r>
      <w:r>
        <w:t xml:space="preserve"> diary file of </w:t>
      </w:r>
      <w:r w:rsidR="00740A95">
        <w:t xml:space="preserve">other </w:t>
      </w:r>
      <w:r w:rsidR="001974A3">
        <w:t>buddy’s</w:t>
      </w:r>
      <w:r>
        <w:t xml:space="preserve"> personal diary and information.</w:t>
      </w:r>
    </w:p>
    <w:p w14:paraId="2267A88B" w14:textId="77777777" w:rsidR="00266656" w:rsidRDefault="00266656" w:rsidP="00361EF0">
      <w:pPr>
        <w:spacing w:line="360" w:lineRule="auto"/>
        <w:ind w:firstLine="0"/>
        <w:jc w:val="both"/>
      </w:pPr>
    </w:p>
    <w:p w14:paraId="3A5A3DC7" w14:textId="4321714B" w:rsidR="0020728A" w:rsidRDefault="00D641E7" w:rsidP="00D641E7">
      <w:pPr>
        <w:tabs>
          <w:tab w:val="left" w:pos="2757"/>
        </w:tabs>
        <w:ind w:firstLine="0"/>
      </w:pPr>
      <w:r>
        <w:rPr>
          <w:b/>
          <w:bCs/>
          <w:noProof/>
        </w:rPr>
        <w:lastRenderedPageBreak/>
        <w:drawing>
          <wp:inline distT="0" distB="0" distL="0" distR="0" wp14:anchorId="29BC1A17" wp14:editId="27436AF4">
            <wp:extent cx="2648607" cy="5783477"/>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51431" cy="5789643"/>
                    </a:xfrm>
                    <a:prstGeom prst="rect">
                      <a:avLst/>
                    </a:prstGeom>
                    <a:noFill/>
                  </pic:spPr>
                </pic:pic>
              </a:graphicData>
            </a:graphic>
          </wp:inline>
        </w:drawing>
      </w:r>
    </w:p>
    <w:p w14:paraId="3300BC7B" w14:textId="4651E07C" w:rsidR="0020728A" w:rsidRDefault="0020728A" w:rsidP="0020728A">
      <w:pPr>
        <w:pStyle w:val="Caption"/>
      </w:pPr>
      <w:r>
        <w:t xml:space="preserve">Figure </w:t>
      </w:r>
      <w:r w:rsidR="00EB4271">
        <w:t>18</w:t>
      </w:r>
      <w:r>
        <w:t xml:space="preserve"> Buddies Suggestions List and Requests </w:t>
      </w:r>
      <w:r w:rsidR="00FB6B18">
        <w:t xml:space="preserve">Page </w:t>
      </w:r>
      <w:r w:rsidR="00FB6B18">
        <w:rPr>
          <w:noProof/>
        </w:rPr>
        <w:t>Prototype</w:t>
      </w:r>
      <w:r>
        <w:rPr>
          <w:noProof/>
        </w:rPr>
        <w:t xml:space="preserve"> Design</w:t>
      </w:r>
    </w:p>
    <w:p w14:paraId="0ECA1572" w14:textId="3E52A1DA" w:rsidR="00B41FBD" w:rsidRDefault="00B41FBD" w:rsidP="0076515E">
      <w:pPr>
        <w:spacing w:line="360" w:lineRule="auto"/>
        <w:ind w:firstLine="0"/>
        <w:jc w:val="both"/>
      </w:pPr>
      <w:r>
        <w:t>Figure 1</w:t>
      </w:r>
      <w:r w:rsidR="000F4C57">
        <w:t>8</w:t>
      </w:r>
      <w:r>
        <w:t>:</w:t>
      </w:r>
    </w:p>
    <w:p w14:paraId="51102F72" w14:textId="6F6F89D5" w:rsidR="00B41FBD" w:rsidRPr="00B41FBD" w:rsidRDefault="0023476E" w:rsidP="0076515E">
      <w:pPr>
        <w:tabs>
          <w:tab w:val="left" w:pos="2466"/>
        </w:tabs>
        <w:spacing w:line="360" w:lineRule="auto"/>
        <w:ind w:firstLine="0"/>
        <w:jc w:val="both"/>
      </w:pPr>
      <w:r>
        <w:t xml:space="preserve">This is the mobile application’s </w:t>
      </w:r>
      <w:r w:rsidR="00270891">
        <w:t xml:space="preserve">pending requests and suggested </w:t>
      </w:r>
      <w:r w:rsidR="005018CB">
        <w:t xml:space="preserve">buddy’s </w:t>
      </w:r>
      <w:r>
        <w:t>screen.</w:t>
      </w:r>
      <w:r w:rsidR="00270891">
        <w:t xml:space="preserve"> Here the users</w:t>
      </w:r>
      <w:r w:rsidR="00C973A8">
        <w:t xml:space="preserve"> can view a list of pending requests and accept or decline the request to connect with them. </w:t>
      </w:r>
      <w:r w:rsidR="00113CB4">
        <w:t>It also suggests buddies to connect to by closest distance to you.</w:t>
      </w:r>
      <w:r w:rsidR="00270891">
        <w:t xml:space="preserve"> </w:t>
      </w:r>
      <w:r w:rsidR="00B41FBD">
        <w:tab/>
      </w:r>
    </w:p>
    <w:p w14:paraId="1B4097F3" w14:textId="179705DE" w:rsidR="00FB6B18" w:rsidRDefault="00902F8C" w:rsidP="00FB6B18">
      <w:pPr>
        <w:keepNext/>
        <w:ind w:firstLine="0"/>
      </w:pPr>
      <w:r w:rsidRPr="00902F8C">
        <w:rPr>
          <w:noProof/>
        </w:rPr>
        <w:lastRenderedPageBreak/>
        <w:drawing>
          <wp:inline distT="0" distB="0" distL="0" distR="0" wp14:anchorId="17C8D26B" wp14:editId="79419A70">
            <wp:extent cx="2546216" cy="5622587"/>
            <wp:effectExtent l="0" t="0" r="6985"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6"/>
                    <a:stretch>
                      <a:fillRect/>
                    </a:stretch>
                  </pic:blipFill>
                  <pic:spPr>
                    <a:xfrm>
                      <a:off x="0" y="0"/>
                      <a:ext cx="2551460" cy="5634167"/>
                    </a:xfrm>
                    <a:prstGeom prst="rect">
                      <a:avLst/>
                    </a:prstGeom>
                  </pic:spPr>
                </pic:pic>
              </a:graphicData>
            </a:graphic>
          </wp:inline>
        </w:drawing>
      </w:r>
    </w:p>
    <w:p w14:paraId="6220F2FC" w14:textId="3FB17603" w:rsidR="000356B8" w:rsidRDefault="00FB6B18" w:rsidP="00FB6B18">
      <w:pPr>
        <w:pStyle w:val="Caption"/>
        <w:rPr>
          <w:b/>
          <w:bCs/>
        </w:rPr>
      </w:pPr>
      <w:r>
        <w:t xml:space="preserve">Figure </w:t>
      </w:r>
      <w:r w:rsidR="00B17C77">
        <w:t>1</w:t>
      </w:r>
      <w:r w:rsidR="0009063A">
        <w:rPr>
          <w:noProof/>
        </w:rPr>
        <w:t>9</w:t>
      </w:r>
      <w:r>
        <w:t xml:space="preserve"> Google Maps Nearest Buddies Page Prototype Design</w:t>
      </w:r>
    </w:p>
    <w:p w14:paraId="376B4C00" w14:textId="466F124A" w:rsidR="001E2020" w:rsidRPr="001E2020" w:rsidRDefault="001E2020" w:rsidP="00E433D0">
      <w:pPr>
        <w:spacing w:line="360" w:lineRule="auto"/>
        <w:ind w:firstLine="0"/>
        <w:jc w:val="both"/>
      </w:pPr>
      <w:r w:rsidRPr="001E2020">
        <w:t>Figure 1</w:t>
      </w:r>
      <w:r w:rsidR="000F4C57">
        <w:t>9</w:t>
      </w:r>
      <w:r w:rsidRPr="001E2020">
        <w:t>:</w:t>
      </w:r>
    </w:p>
    <w:p w14:paraId="38C048B1" w14:textId="4AB0DF20" w:rsidR="00106596" w:rsidRDefault="00515B3A" w:rsidP="00E433D0">
      <w:pPr>
        <w:spacing w:line="360" w:lineRule="auto"/>
        <w:ind w:firstLine="0"/>
        <w:jc w:val="both"/>
      </w:pPr>
      <w:r>
        <w:t>This is the mobile application’s</w:t>
      </w:r>
      <w:r w:rsidR="0028449D">
        <w:t xml:space="preserve"> google maps nearest </w:t>
      </w:r>
      <w:r w:rsidR="005018CB">
        <w:t>buddy’s</w:t>
      </w:r>
      <w:r>
        <w:t xml:space="preserve"> screen.</w:t>
      </w:r>
      <w:r w:rsidR="0017213C">
        <w:t xml:space="preserve"> Here users can view a map and see </w:t>
      </w:r>
      <w:r w:rsidR="006D5E26">
        <w:t xml:space="preserve">other buddies </w:t>
      </w:r>
      <w:r w:rsidR="0017213C">
        <w:t xml:space="preserve">around the </w:t>
      </w:r>
      <w:r w:rsidR="00FF1534">
        <w:t>world using the application and connect with the buddies closest to their location</w:t>
      </w:r>
      <w:r w:rsidR="0017213C">
        <w:t xml:space="preserve">. </w:t>
      </w:r>
      <w:r w:rsidR="004542FB" w:rsidRPr="001E2020">
        <w:t xml:space="preserve">     </w:t>
      </w:r>
    </w:p>
    <w:p w14:paraId="5FDE3B5B" w14:textId="219C6BFF" w:rsidR="00725D74" w:rsidRDefault="0077452E" w:rsidP="00725D74">
      <w:pPr>
        <w:keepNext/>
        <w:ind w:firstLine="0"/>
      </w:pPr>
      <w:r w:rsidRPr="0077452E">
        <w:rPr>
          <w:noProof/>
        </w:rPr>
        <w:lastRenderedPageBreak/>
        <w:drawing>
          <wp:inline distT="0" distB="0" distL="0" distR="0" wp14:anchorId="08E7DF98" wp14:editId="48D9E656">
            <wp:extent cx="2924355" cy="6504146"/>
            <wp:effectExtent l="0" t="0" r="0"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37"/>
                    <a:stretch>
                      <a:fillRect/>
                    </a:stretch>
                  </pic:blipFill>
                  <pic:spPr>
                    <a:xfrm>
                      <a:off x="0" y="0"/>
                      <a:ext cx="2944472" cy="6548889"/>
                    </a:xfrm>
                    <a:prstGeom prst="rect">
                      <a:avLst/>
                    </a:prstGeom>
                  </pic:spPr>
                </pic:pic>
              </a:graphicData>
            </a:graphic>
          </wp:inline>
        </w:drawing>
      </w:r>
    </w:p>
    <w:p w14:paraId="35266FD7" w14:textId="52016E21" w:rsidR="00825B4C" w:rsidRDefault="00725D74" w:rsidP="00725D74">
      <w:pPr>
        <w:pStyle w:val="Caption"/>
      </w:pPr>
      <w:r>
        <w:t xml:space="preserve">Figure </w:t>
      </w:r>
      <w:r w:rsidR="00FE6F46">
        <w:t>20</w:t>
      </w:r>
      <w:r>
        <w:t xml:space="preserve"> Frequently Asked Questions Page Prototype Design</w:t>
      </w:r>
    </w:p>
    <w:p w14:paraId="379FD7A1" w14:textId="7F7E5CDC" w:rsidR="005E7DFE" w:rsidRPr="001E2020" w:rsidRDefault="005E7DFE" w:rsidP="009F4405">
      <w:pPr>
        <w:spacing w:line="360" w:lineRule="auto"/>
        <w:ind w:firstLine="0"/>
        <w:jc w:val="both"/>
      </w:pPr>
      <w:r w:rsidRPr="001E2020">
        <w:t xml:space="preserve">Figure </w:t>
      </w:r>
      <w:r w:rsidR="00D44E19">
        <w:t>20</w:t>
      </w:r>
      <w:r w:rsidRPr="001E2020">
        <w:t>:</w:t>
      </w:r>
    </w:p>
    <w:p w14:paraId="6A386487" w14:textId="77777777" w:rsidR="0050447E" w:rsidRDefault="00E433D0" w:rsidP="009F4405">
      <w:pPr>
        <w:spacing w:line="360" w:lineRule="auto"/>
        <w:ind w:firstLine="0"/>
        <w:jc w:val="both"/>
      </w:pPr>
      <w:r>
        <w:t xml:space="preserve">This is the mobile application’s </w:t>
      </w:r>
      <w:r w:rsidR="00694A27">
        <w:t xml:space="preserve">frequently </w:t>
      </w:r>
      <w:r w:rsidR="00C61311">
        <w:t>asked questions</w:t>
      </w:r>
      <w:r>
        <w:t xml:space="preserve"> screen.</w:t>
      </w:r>
      <w:r w:rsidR="00521A85">
        <w:t xml:space="preserve"> Here </w:t>
      </w:r>
      <w:r w:rsidR="00487921">
        <w:t xml:space="preserve">the users can view </w:t>
      </w:r>
      <w:r w:rsidR="004309F1">
        <w:t xml:space="preserve">a list of frequently asked </w:t>
      </w:r>
      <w:r w:rsidR="00F43C5B">
        <w:t>questions from multiple users which could be found here</w:t>
      </w:r>
      <w:r w:rsidR="0050447E">
        <w:t>.</w:t>
      </w:r>
      <w:r w:rsidR="0050447E" w:rsidRPr="001E2020">
        <w:t xml:space="preserve"> </w:t>
      </w:r>
      <w:r w:rsidR="005E7DFE" w:rsidRPr="001E2020">
        <w:t xml:space="preserve"> </w:t>
      </w:r>
    </w:p>
    <w:p w14:paraId="08B7990E" w14:textId="77777777" w:rsidR="0050447E" w:rsidRDefault="0050447E">
      <w:r>
        <w:br w:type="page"/>
      </w:r>
    </w:p>
    <w:p w14:paraId="417DB4C7" w14:textId="11750774" w:rsidR="000228DD" w:rsidRDefault="00425390" w:rsidP="0093414F">
      <w:pPr>
        <w:spacing w:line="360" w:lineRule="auto"/>
        <w:ind w:firstLine="0"/>
        <w:jc w:val="both"/>
      </w:pPr>
      <w:r w:rsidRPr="00425390">
        <w:rPr>
          <w:noProof/>
        </w:rPr>
        <w:lastRenderedPageBreak/>
        <w:drawing>
          <wp:inline distT="0" distB="0" distL="0" distR="0" wp14:anchorId="51ABB6CB" wp14:editId="2435928B">
            <wp:extent cx="3217741" cy="6053959"/>
            <wp:effectExtent l="0" t="0" r="1905" b="4445"/>
            <wp:docPr id="38" name="Picture 3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website&#10;&#10;Description automatically generated"/>
                    <pic:cNvPicPr/>
                  </pic:nvPicPr>
                  <pic:blipFill>
                    <a:blip r:embed="rId38"/>
                    <a:stretch>
                      <a:fillRect/>
                    </a:stretch>
                  </pic:blipFill>
                  <pic:spPr>
                    <a:xfrm>
                      <a:off x="0" y="0"/>
                      <a:ext cx="3222089" cy="6062140"/>
                    </a:xfrm>
                    <a:prstGeom prst="rect">
                      <a:avLst/>
                    </a:prstGeom>
                  </pic:spPr>
                </pic:pic>
              </a:graphicData>
            </a:graphic>
          </wp:inline>
        </w:drawing>
      </w:r>
    </w:p>
    <w:p w14:paraId="17E230C5" w14:textId="4F0A66DF" w:rsidR="004F6F3B" w:rsidRDefault="000D6E7B" w:rsidP="004F6F3B">
      <w:pPr>
        <w:pStyle w:val="Caption"/>
      </w:pPr>
      <w:r>
        <w:br/>
      </w:r>
      <w:r w:rsidR="004F6F3B">
        <w:t>Figure 2</w:t>
      </w:r>
      <w:r w:rsidR="00332B90">
        <w:t>1</w:t>
      </w:r>
      <w:r w:rsidR="004F6F3B">
        <w:t xml:space="preserve"> </w:t>
      </w:r>
      <w:r w:rsidR="001179E0">
        <w:t>Admin Dashboard</w:t>
      </w:r>
      <w:r w:rsidR="004F6F3B">
        <w:t xml:space="preserve"> Page Prototype Design</w:t>
      </w:r>
    </w:p>
    <w:p w14:paraId="266AD409" w14:textId="2D84DB64" w:rsidR="0093414F" w:rsidRPr="001E2020" w:rsidRDefault="0093414F" w:rsidP="0093414F">
      <w:pPr>
        <w:spacing w:line="360" w:lineRule="auto"/>
        <w:ind w:firstLine="0"/>
        <w:jc w:val="both"/>
      </w:pPr>
      <w:r w:rsidRPr="001E2020">
        <w:t xml:space="preserve">Figure </w:t>
      </w:r>
      <w:r>
        <w:t>2</w:t>
      </w:r>
      <w:r w:rsidR="00332B90">
        <w:t>1</w:t>
      </w:r>
      <w:r w:rsidRPr="001E2020">
        <w:t>:</w:t>
      </w:r>
    </w:p>
    <w:p w14:paraId="6B551A8F" w14:textId="32007343" w:rsidR="0093414F" w:rsidRDefault="0093414F" w:rsidP="0093414F">
      <w:pPr>
        <w:spacing w:line="360" w:lineRule="auto"/>
        <w:ind w:firstLine="0"/>
        <w:jc w:val="both"/>
      </w:pPr>
      <w:r>
        <w:t xml:space="preserve">This is the mobile application’s </w:t>
      </w:r>
      <w:r w:rsidR="00D01A5F">
        <w:t>admin dashboard</w:t>
      </w:r>
      <w:r>
        <w:t xml:space="preserve"> screen. Here the </w:t>
      </w:r>
      <w:r w:rsidR="00382EEB">
        <w:t>admin</w:t>
      </w:r>
      <w:r w:rsidR="00FE4621">
        <w:t xml:space="preserve"> can</w:t>
      </w:r>
      <w:r>
        <w:t xml:space="preserve"> </w:t>
      </w:r>
      <w:r w:rsidR="000079ED">
        <w:t xml:space="preserve">either view </w:t>
      </w:r>
      <w:r w:rsidR="00040451">
        <w:t>buddies’</w:t>
      </w:r>
      <w:r w:rsidR="000079ED">
        <w:t xml:space="preserve"> complaints or view a list of users</w:t>
      </w:r>
      <w:r w:rsidR="00FE4621">
        <w:t xml:space="preserve"> by clicking on the buttons</w:t>
      </w:r>
      <w:r w:rsidR="000079ED">
        <w:t>.</w:t>
      </w:r>
    </w:p>
    <w:p w14:paraId="6EE805BC" w14:textId="10758D3A" w:rsidR="00672626" w:rsidRDefault="005E7DFE" w:rsidP="009F4405">
      <w:pPr>
        <w:spacing w:line="360" w:lineRule="auto"/>
        <w:ind w:firstLine="0"/>
        <w:jc w:val="both"/>
      </w:pPr>
      <w:r w:rsidRPr="001E2020">
        <w:t xml:space="preserve"> </w:t>
      </w:r>
    </w:p>
    <w:p w14:paraId="4F9A438E" w14:textId="128DD52E" w:rsidR="00895AAF" w:rsidRDefault="005E7DFE" w:rsidP="001E2020">
      <w:pPr>
        <w:ind w:firstLine="0"/>
      </w:pPr>
      <w:r w:rsidRPr="001E2020">
        <w:t xml:space="preserve"> </w:t>
      </w:r>
    </w:p>
    <w:p w14:paraId="26095C94" w14:textId="36439C50" w:rsidR="00E94BCD" w:rsidRDefault="00E94BCD" w:rsidP="00AB290F">
      <w:pPr>
        <w:ind w:firstLine="0"/>
      </w:pPr>
    </w:p>
    <w:p w14:paraId="56F5CD8A" w14:textId="358FB25D" w:rsidR="00E94BCD" w:rsidRDefault="00680A15" w:rsidP="00E94BCD">
      <w:pPr>
        <w:spacing w:line="360" w:lineRule="auto"/>
        <w:ind w:firstLine="0"/>
        <w:jc w:val="both"/>
      </w:pPr>
      <w:r w:rsidRPr="00680A15">
        <w:rPr>
          <w:noProof/>
        </w:rPr>
        <w:lastRenderedPageBreak/>
        <w:drawing>
          <wp:inline distT="0" distB="0" distL="0" distR="0" wp14:anchorId="64BA5A42" wp14:editId="41E59A03">
            <wp:extent cx="3543024" cy="6621517"/>
            <wp:effectExtent l="0" t="0" r="635" b="825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9"/>
                    <a:stretch>
                      <a:fillRect/>
                    </a:stretch>
                  </pic:blipFill>
                  <pic:spPr>
                    <a:xfrm>
                      <a:off x="0" y="0"/>
                      <a:ext cx="3548152" cy="6631100"/>
                    </a:xfrm>
                    <a:prstGeom prst="rect">
                      <a:avLst/>
                    </a:prstGeom>
                  </pic:spPr>
                </pic:pic>
              </a:graphicData>
            </a:graphic>
          </wp:inline>
        </w:drawing>
      </w:r>
    </w:p>
    <w:p w14:paraId="2EDAFCB4" w14:textId="0C9214BA" w:rsidR="00E94BCD" w:rsidRDefault="00E94BCD" w:rsidP="00E94BCD">
      <w:pPr>
        <w:pStyle w:val="Caption"/>
      </w:pPr>
      <w:r>
        <w:br/>
        <w:t xml:space="preserve">Figure </w:t>
      </w:r>
      <w:r w:rsidR="003B1C0D">
        <w:t>22</w:t>
      </w:r>
      <w:r>
        <w:t xml:space="preserve"> </w:t>
      </w:r>
      <w:r w:rsidR="00514FC0">
        <w:t xml:space="preserve">List of Users </w:t>
      </w:r>
      <w:r>
        <w:t>Page Prototype Design</w:t>
      </w:r>
    </w:p>
    <w:p w14:paraId="221D4981" w14:textId="1605BCE0" w:rsidR="00E94BCD" w:rsidRPr="001E2020" w:rsidRDefault="00E94BCD" w:rsidP="00E94BCD">
      <w:pPr>
        <w:spacing w:line="360" w:lineRule="auto"/>
        <w:ind w:firstLine="0"/>
        <w:jc w:val="both"/>
      </w:pPr>
      <w:r w:rsidRPr="001E2020">
        <w:t xml:space="preserve">Figure </w:t>
      </w:r>
      <w:r>
        <w:t>2</w:t>
      </w:r>
      <w:r w:rsidR="00563E9C">
        <w:t>2</w:t>
      </w:r>
      <w:r w:rsidRPr="001E2020">
        <w:t>:</w:t>
      </w:r>
    </w:p>
    <w:p w14:paraId="5899919C" w14:textId="3E6A5B25" w:rsidR="00E94BCD" w:rsidRDefault="00E94BCD" w:rsidP="00E94BCD">
      <w:pPr>
        <w:spacing w:line="360" w:lineRule="auto"/>
        <w:ind w:firstLine="0"/>
        <w:jc w:val="both"/>
      </w:pPr>
      <w:r>
        <w:t xml:space="preserve">This is the mobile application’s </w:t>
      </w:r>
      <w:r w:rsidR="003460FF">
        <w:t xml:space="preserve">list of </w:t>
      </w:r>
      <w:r w:rsidR="00357FC2">
        <w:t>user’s</w:t>
      </w:r>
      <w:r w:rsidR="003460FF">
        <w:t xml:space="preserve"> </w:t>
      </w:r>
      <w:r w:rsidR="00F2326B">
        <w:t>screens</w:t>
      </w:r>
      <w:r>
        <w:t xml:space="preserve">. Here the admin </w:t>
      </w:r>
      <w:r w:rsidR="00DC7C2D">
        <w:t>views</w:t>
      </w:r>
      <w:r>
        <w:t xml:space="preserve"> a list of users</w:t>
      </w:r>
      <w:r w:rsidR="00756109">
        <w:t xml:space="preserve"> and </w:t>
      </w:r>
      <w:r w:rsidR="00440A92">
        <w:t xml:space="preserve">can </w:t>
      </w:r>
      <w:r w:rsidR="00756109">
        <w:t>delete a user</w:t>
      </w:r>
      <w:r>
        <w:t>.</w:t>
      </w:r>
    </w:p>
    <w:p w14:paraId="2EC994C9" w14:textId="77777777" w:rsidR="00C4069A" w:rsidRDefault="00C4069A">
      <w:r>
        <w:br w:type="page"/>
      </w:r>
    </w:p>
    <w:p w14:paraId="065DA3E9" w14:textId="184F36A7" w:rsidR="00C4069A" w:rsidRDefault="00BC0E22" w:rsidP="00C4069A">
      <w:pPr>
        <w:spacing w:line="360" w:lineRule="auto"/>
        <w:ind w:firstLine="0"/>
        <w:jc w:val="both"/>
      </w:pPr>
      <w:r w:rsidRPr="00BC0E22">
        <w:rPr>
          <w:noProof/>
        </w:rPr>
        <w:lastRenderedPageBreak/>
        <w:drawing>
          <wp:inline distT="0" distB="0" distL="0" distR="0" wp14:anchorId="31F07105" wp14:editId="57613FB7">
            <wp:extent cx="3389998" cy="6400800"/>
            <wp:effectExtent l="0" t="0" r="127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0"/>
                    <a:stretch>
                      <a:fillRect/>
                    </a:stretch>
                  </pic:blipFill>
                  <pic:spPr>
                    <a:xfrm>
                      <a:off x="0" y="0"/>
                      <a:ext cx="3395984" cy="6412102"/>
                    </a:xfrm>
                    <a:prstGeom prst="rect">
                      <a:avLst/>
                    </a:prstGeom>
                  </pic:spPr>
                </pic:pic>
              </a:graphicData>
            </a:graphic>
          </wp:inline>
        </w:drawing>
      </w:r>
    </w:p>
    <w:p w14:paraId="5165E0A9" w14:textId="3B087D5E" w:rsidR="00C4069A" w:rsidRDefault="00C4069A" w:rsidP="00C4069A">
      <w:pPr>
        <w:pStyle w:val="Caption"/>
      </w:pPr>
      <w:r>
        <w:br/>
        <w:t>Figure 2</w:t>
      </w:r>
      <w:r w:rsidR="00133E56">
        <w:t>3</w:t>
      </w:r>
      <w:r>
        <w:t xml:space="preserve"> </w:t>
      </w:r>
      <w:r w:rsidR="00697EB2">
        <w:t xml:space="preserve">File Complaint </w:t>
      </w:r>
      <w:r>
        <w:t>Page Prototype Design</w:t>
      </w:r>
    </w:p>
    <w:p w14:paraId="4C688404" w14:textId="6CBD9974" w:rsidR="00C4069A" w:rsidRPr="001E2020" w:rsidRDefault="00C4069A" w:rsidP="00C4069A">
      <w:pPr>
        <w:spacing w:line="360" w:lineRule="auto"/>
        <w:ind w:firstLine="0"/>
        <w:jc w:val="both"/>
      </w:pPr>
      <w:r w:rsidRPr="001E2020">
        <w:t xml:space="preserve">Figure </w:t>
      </w:r>
      <w:r>
        <w:t>2</w:t>
      </w:r>
      <w:r w:rsidR="00027D1E">
        <w:t>3</w:t>
      </w:r>
      <w:r w:rsidRPr="001E2020">
        <w:t>:</w:t>
      </w:r>
    </w:p>
    <w:p w14:paraId="609D7860" w14:textId="27040EFF" w:rsidR="00C4069A" w:rsidRDefault="00C4069A" w:rsidP="00C4069A">
      <w:pPr>
        <w:spacing w:line="360" w:lineRule="auto"/>
        <w:ind w:firstLine="0"/>
        <w:jc w:val="both"/>
      </w:pPr>
      <w:r>
        <w:t xml:space="preserve">This is the mobile application’s </w:t>
      </w:r>
      <w:r w:rsidR="00E65F77">
        <w:t xml:space="preserve">file complaint </w:t>
      </w:r>
      <w:r>
        <w:t xml:space="preserve">screens. Here the </w:t>
      </w:r>
      <w:r w:rsidR="00711721">
        <w:t>user can file a complaint and report abuse on the application</w:t>
      </w:r>
      <w:r>
        <w:t>.</w:t>
      </w:r>
    </w:p>
    <w:p w14:paraId="4E2AB1DA" w14:textId="27C358B8" w:rsidR="00645E2B" w:rsidRDefault="007F0F69" w:rsidP="00000F90">
      <w:pPr>
        <w:ind w:firstLine="0"/>
      </w:pPr>
      <w:r>
        <w:br w:type="page"/>
      </w:r>
    </w:p>
    <w:p w14:paraId="23D94E97" w14:textId="070F5804" w:rsidR="00645E2B" w:rsidRDefault="00645E2B" w:rsidP="00645E2B">
      <w:pPr>
        <w:pStyle w:val="Heading2"/>
        <w:spacing w:line="360" w:lineRule="auto"/>
        <w:rPr>
          <w:rFonts w:asciiTheme="minorHAnsi" w:hAnsiTheme="minorHAnsi" w:cstheme="minorHAnsi"/>
        </w:rPr>
      </w:pPr>
      <w:bookmarkStart w:id="36" w:name="_Toc92365938"/>
      <w:r>
        <w:rPr>
          <w:rFonts w:asciiTheme="minorHAnsi" w:hAnsiTheme="minorHAnsi" w:cstheme="minorHAnsi"/>
        </w:rPr>
        <w:lastRenderedPageBreak/>
        <w:t>Use Case</w:t>
      </w:r>
      <w:r w:rsidR="00E57BFD">
        <w:rPr>
          <w:rFonts w:asciiTheme="minorHAnsi" w:hAnsiTheme="minorHAnsi" w:cstheme="minorHAnsi"/>
        </w:rPr>
        <w:t xml:space="preserve"> Diagram</w:t>
      </w:r>
      <w:bookmarkEnd w:id="36"/>
    </w:p>
    <w:p w14:paraId="59F2288E" w14:textId="0FB95E90" w:rsidR="00B00220" w:rsidRDefault="00790707" w:rsidP="00B00220">
      <w:pPr>
        <w:keepNext/>
        <w:spacing w:line="360" w:lineRule="auto"/>
        <w:ind w:firstLine="0"/>
      </w:pPr>
      <w:r w:rsidRPr="00790707">
        <w:rPr>
          <w:noProof/>
        </w:rPr>
        <w:drawing>
          <wp:inline distT="0" distB="0" distL="0" distR="0" wp14:anchorId="556D7415" wp14:editId="20DDE19C">
            <wp:extent cx="5943600" cy="4338320"/>
            <wp:effectExtent l="0" t="0" r="0" b="508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1"/>
                    <a:stretch>
                      <a:fillRect/>
                    </a:stretch>
                  </pic:blipFill>
                  <pic:spPr>
                    <a:xfrm>
                      <a:off x="0" y="0"/>
                      <a:ext cx="5943600" cy="4338320"/>
                    </a:xfrm>
                    <a:prstGeom prst="rect">
                      <a:avLst/>
                    </a:prstGeom>
                  </pic:spPr>
                </pic:pic>
              </a:graphicData>
            </a:graphic>
          </wp:inline>
        </w:drawing>
      </w:r>
    </w:p>
    <w:p w14:paraId="3A0AC885" w14:textId="2A10792E" w:rsidR="00B00220" w:rsidRDefault="00B00220" w:rsidP="00B00220">
      <w:pPr>
        <w:pStyle w:val="Caption"/>
        <w:rPr>
          <w:rFonts w:cstheme="minorHAnsi"/>
        </w:rPr>
      </w:pPr>
      <w:r>
        <w:t xml:space="preserve">Figure </w:t>
      </w:r>
      <w:r w:rsidR="0045366B">
        <w:t>24</w:t>
      </w:r>
      <w:r>
        <w:t xml:space="preserve"> </w:t>
      </w:r>
      <w:r w:rsidR="00074058">
        <w:t>Use Case Diagram</w:t>
      </w:r>
    </w:p>
    <w:p w14:paraId="30D333EF" w14:textId="77777777" w:rsidR="001468CB" w:rsidRDefault="001468CB" w:rsidP="001468CB">
      <w:pPr>
        <w:tabs>
          <w:tab w:val="left" w:pos="2311"/>
        </w:tabs>
        <w:spacing w:line="360" w:lineRule="auto"/>
        <w:ind w:firstLine="0"/>
      </w:pPr>
    </w:p>
    <w:p w14:paraId="09EAFC44" w14:textId="7E94E2F1" w:rsidR="00186CC2" w:rsidRDefault="00D65938" w:rsidP="001468CB">
      <w:pPr>
        <w:tabs>
          <w:tab w:val="left" w:pos="2311"/>
        </w:tabs>
        <w:spacing w:line="360" w:lineRule="auto"/>
        <w:ind w:firstLine="0"/>
      </w:pPr>
      <w:r>
        <w:t xml:space="preserve">Here the Author has designed a Use Case Diagram to show an overview of the use cases </w:t>
      </w:r>
      <w:r w:rsidR="00C620BC">
        <w:t xml:space="preserve">and system </w:t>
      </w:r>
      <w:r>
        <w:t>that would be defined within</w:t>
      </w:r>
      <w:r w:rsidR="00C620BC">
        <w:t xml:space="preserve"> the </w:t>
      </w:r>
      <w:r w:rsidR="00B5507C">
        <w:t>next chapter.</w:t>
      </w:r>
      <w:r w:rsidR="00E1627F">
        <w:t xml:space="preserve"> In the use case </w:t>
      </w:r>
      <w:r w:rsidR="00892FBB">
        <w:t>diagram,</w:t>
      </w:r>
      <w:r w:rsidR="00E1627F">
        <w:t xml:space="preserve"> we have the system </w:t>
      </w:r>
      <w:r w:rsidR="00585B6C">
        <w:t>and use case operations within the mobile application system.</w:t>
      </w:r>
      <w:r w:rsidR="00F7012F">
        <w:t xml:space="preserve"> The </w:t>
      </w:r>
      <w:r w:rsidR="00A413B2">
        <w:t>participating</w:t>
      </w:r>
      <w:r w:rsidR="00F7012F">
        <w:t xml:space="preserve"> actors within this system </w:t>
      </w:r>
      <w:r w:rsidR="009B71F3">
        <w:t>are</w:t>
      </w:r>
      <w:r w:rsidR="00F7012F">
        <w:t xml:space="preserve"> the Buddy with/without disability and the Administrato</w:t>
      </w:r>
      <w:r w:rsidR="00E7470A">
        <w:t>r, which link to various functions/</w:t>
      </w:r>
      <w:r w:rsidR="001255F5">
        <w:t>use</w:t>
      </w:r>
      <w:r w:rsidR="00E7470A">
        <w:t xml:space="preserve"> cases within the system</w:t>
      </w:r>
      <w:r w:rsidR="00022131">
        <w:t>, as shown in the figure above</w:t>
      </w:r>
      <w:r w:rsidR="00E7470A">
        <w:t>.</w:t>
      </w:r>
      <w:r w:rsidR="00C53D90">
        <w:t xml:space="preserve"> </w:t>
      </w:r>
      <w:r>
        <w:t xml:space="preserve"> </w:t>
      </w:r>
      <w:r w:rsidR="00186CC2">
        <w:tab/>
      </w:r>
    </w:p>
    <w:p w14:paraId="5950C781" w14:textId="256B4508" w:rsidR="007F0F69" w:rsidRPr="00B77982" w:rsidRDefault="00186CC2" w:rsidP="00186CC2">
      <w:pPr>
        <w:rPr>
          <w:lang w:val="en-IE"/>
        </w:rPr>
      </w:pPr>
      <w:r>
        <w:br w:type="page"/>
      </w:r>
    </w:p>
    <w:p w14:paraId="67FE0B55" w14:textId="5B7793F3" w:rsidR="00D528BB" w:rsidRDefault="002D7FEF" w:rsidP="00D528BB">
      <w:pPr>
        <w:pStyle w:val="Heading2"/>
        <w:spacing w:line="360" w:lineRule="auto"/>
        <w:rPr>
          <w:rFonts w:asciiTheme="minorHAnsi" w:hAnsiTheme="minorHAnsi" w:cstheme="minorHAnsi"/>
        </w:rPr>
      </w:pPr>
      <w:bookmarkStart w:id="37" w:name="_Toc92365939"/>
      <w:r>
        <w:rPr>
          <w:rFonts w:asciiTheme="minorHAnsi" w:hAnsiTheme="minorHAnsi" w:cstheme="minorHAnsi"/>
        </w:rPr>
        <w:lastRenderedPageBreak/>
        <w:t>Use Cases</w:t>
      </w:r>
      <w:bookmarkEnd w:id="37"/>
    </w:p>
    <w:tbl>
      <w:tblPr>
        <w:tblStyle w:val="TableGrid"/>
        <w:tblW w:w="0" w:type="auto"/>
        <w:tblLook w:val="04A0" w:firstRow="1" w:lastRow="0" w:firstColumn="1" w:lastColumn="0" w:noHBand="0" w:noVBand="1"/>
      </w:tblPr>
      <w:tblGrid>
        <w:gridCol w:w="4675"/>
        <w:gridCol w:w="4675"/>
      </w:tblGrid>
      <w:tr w:rsidR="000F6322" w14:paraId="719E43E5" w14:textId="77777777" w:rsidTr="003B3930">
        <w:tc>
          <w:tcPr>
            <w:tcW w:w="4675" w:type="dxa"/>
            <w:shd w:val="clear" w:color="auto" w:fill="000000" w:themeFill="text1"/>
          </w:tcPr>
          <w:p w14:paraId="2C1F261C" w14:textId="54356F48" w:rsidR="000F6322" w:rsidRDefault="00DC7512" w:rsidP="00441B6A">
            <w:pPr>
              <w:ind w:firstLine="0"/>
            </w:pPr>
            <w:r>
              <w:t>Use Case Name</w:t>
            </w:r>
            <w:r w:rsidR="000356FC">
              <w:t>:</w:t>
            </w:r>
          </w:p>
        </w:tc>
        <w:tc>
          <w:tcPr>
            <w:tcW w:w="4675" w:type="dxa"/>
            <w:shd w:val="clear" w:color="auto" w:fill="000000" w:themeFill="text1"/>
          </w:tcPr>
          <w:p w14:paraId="4205BFDC" w14:textId="048F8A5C" w:rsidR="000F6322" w:rsidRDefault="008F43BE" w:rsidP="00441B6A">
            <w:pPr>
              <w:ind w:firstLine="0"/>
            </w:pPr>
            <w:r>
              <w:t>Sign Up</w:t>
            </w:r>
          </w:p>
        </w:tc>
      </w:tr>
      <w:tr w:rsidR="000F6322" w14:paraId="626CE45E" w14:textId="77777777" w:rsidTr="003B3930">
        <w:tc>
          <w:tcPr>
            <w:tcW w:w="4675" w:type="dxa"/>
          </w:tcPr>
          <w:p w14:paraId="5F9F9463" w14:textId="662FFB14" w:rsidR="000F6322" w:rsidRDefault="000356FC" w:rsidP="00441B6A">
            <w:pPr>
              <w:ind w:firstLine="0"/>
            </w:pPr>
            <w:r>
              <w:t>Participating Actor</w:t>
            </w:r>
            <w:r w:rsidR="006960CA">
              <w:t>:</w:t>
            </w:r>
          </w:p>
        </w:tc>
        <w:tc>
          <w:tcPr>
            <w:tcW w:w="4675" w:type="dxa"/>
          </w:tcPr>
          <w:p w14:paraId="080C7EE6" w14:textId="01E9FC4A" w:rsidR="000F6322" w:rsidRDefault="00F94750" w:rsidP="00441B6A">
            <w:pPr>
              <w:ind w:firstLine="0"/>
            </w:pPr>
            <w:r>
              <w:t xml:space="preserve">Buddy with </w:t>
            </w:r>
            <w:r w:rsidR="00916C04">
              <w:t>&amp; without disability</w:t>
            </w:r>
          </w:p>
        </w:tc>
      </w:tr>
      <w:tr w:rsidR="000F6322" w14:paraId="3AD33E7D" w14:textId="77777777" w:rsidTr="003B3930">
        <w:tc>
          <w:tcPr>
            <w:tcW w:w="4675" w:type="dxa"/>
          </w:tcPr>
          <w:p w14:paraId="0681C770" w14:textId="49891547" w:rsidR="000F6322" w:rsidRDefault="006960CA" w:rsidP="00441B6A">
            <w:pPr>
              <w:ind w:firstLine="0"/>
            </w:pPr>
            <w:r>
              <w:t>Entry Conditions:</w:t>
            </w:r>
          </w:p>
        </w:tc>
        <w:tc>
          <w:tcPr>
            <w:tcW w:w="4675" w:type="dxa"/>
          </w:tcPr>
          <w:p w14:paraId="3FDAB853" w14:textId="00B70422" w:rsidR="00AC3F95" w:rsidRDefault="00232A2E" w:rsidP="00AC3F95">
            <w:pPr>
              <w:ind w:firstLine="0"/>
            </w:pPr>
            <w:r>
              <w:br/>
            </w:r>
            <w:r w:rsidR="00AC3F95">
              <w:t xml:space="preserve">1.The </w:t>
            </w:r>
            <w:r w:rsidR="00193F41">
              <w:t>Buddy</w:t>
            </w:r>
            <w:r w:rsidR="00AC3F95">
              <w:t xml:space="preserve"> </w:t>
            </w:r>
            <w:r w:rsidR="006D412F">
              <w:t>has accessed the system to create an Account</w:t>
            </w:r>
            <w:r w:rsidR="008A515A">
              <w:t>.</w:t>
            </w:r>
          </w:p>
          <w:p w14:paraId="3BCCCCA2" w14:textId="59469BC2" w:rsidR="000F6322" w:rsidRDefault="00AC3F95" w:rsidP="00AC3F95">
            <w:pPr>
              <w:ind w:firstLine="0"/>
            </w:pPr>
            <w:r>
              <w:t>2.The Welcome Screen function of the system has been invoked.</w:t>
            </w:r>
            <w:r w:rsidR="0069722C">
              <w:br/>
            </w:r>
          </w:p>
        </w:tc>
      </w:tr>
      <w:tr w:rsidR="000F6322" w14:paraId="24C237ED" w14:textId="77777777" w:rsidTr="003B3930">
        <w:tc>
          <w:tcPr>
            <w:tcW w:w="4675" w:type="dxa"/>
          </w:tcPr>
          <w:p w14:paraId="551120DE" w14:textId="7D07259E" w:rsidR="000F6322" w:rsidRDefault="00854992" w:rsidP="00441B6A">
            <w:pPr>
              <w:ind w:firstLine="0"/>
            </w:pPr>
            <w:r>
              <w:t>Flow of Events</w:t>
            </w:r>
            <w:r w:rsidR="003C5A10">
              <w:t xml:space="preserve">: </w:t>
            </w:r>
          </w:p>
        </w:tc>
        <w:tc>
          <w:tcPr>
            <w:tcW w:w="4675" w:type="dxa"/>
          </w:tcPr>
          <w:p w14:paraId="75430F70" w14:textId="30EDC729" w:rsidR="004355AF" w:rsidRDefault="00232A2E" w:rsidP="004355AF">
            <w:pPr>
              <w:ind w:firstLine="0"/>
            </w:pPr>
            <w:r>
              <w:br/>
            </w:r>
            <w:r w:rsidR="004355AF">
              <w:t xml:space="preserve">1. The system responds by displaying the welcome screen which displays a welcome message </w:t>
            </w:r>
            <w:r w:rsidR="00022AAB">
              <w:t>and</w:t>
            </w:r>
          </w:p>
          <w:p w14:paraId="28B42976" w14:textId="0C2F5B7E" w:rsidR="004355AF" w:rsidRDefault="004355AF" w:rsidP="004355AF">
            <w:pPr>
              <w:ind w:firstLine="0"/>
            </w:pPr>
            <w:r>
              <w:t xml:space="preserve">        1.1 FOR each new </w:t>
            </w:r>
            <w:r w:rsidR="00817ECD">
              <w:t>buddy</w:t>
            </w:r>
            <w:r>
              <w:t xml:space="preserve"> the system requests the </w:t>
            </w:r>
            <w:r w:rsidR="00074680">
              <w:t>buddy</w:t>
            </w:r>
            <w:r>
              <w:t xml:space="preserve"> to </w:t>
            </w:r>
            <w:r w:rsidR="00C9580F">
              <w:t>sign up and enter a name, email, phone, password</w:t>
            </w:r>
            <w:r w:rsidR="003F1419">
              <w:t xml:space="preserve">, date of birth, </w:t>
            </w:r>
            <w:r w:rsidR="0056521D">
              <w:t>gender,</w:t>
            </w:r>
            <w:r w:rsidR="003F1419">
              <w:t xml:space="preserve"> and their role.</w:t>
            </w:r>
          </w:p>
          <w:p w14:paraId="22A74B64" w14:textId="3E22466D" w:rsidR="004355AF" w:rsidRDefault="004355AF" w:rsidP="004355AF">
            <w:pPr>
              <w:ind w:firstLine="0"/>
            </w:pPr>
            <w:r>
              <w:t xml:space="preserve">        1.2. The </w:t>
            </w:r>
            <w:r w:rsidR="00EF6748">
              <w:t>buddy</w:t>
            </w:r>
            <w:r>
              <w:t xml:space="preserve"> </w:t>
            </w:r>
            <w:r w:rsidR="00A552D9">
              <w:t xml:space="preserve">then enters their details </w:t>
            </w:r>
            <w:r>
              <w:t>into the system</w:t>
            </w:r>
            <w:r w:rsidR="00A552D9">
              <w:t xml:space="preserve"> to sign up</w:t>
            </w:r>
            <w:r w:rsidR="00193F41">
              <w:t>.</w:t>
            </w:r>
          </w:p>
          <w:p w14:paraId="0D26CE3A" w14:textId="04D23D45" w:rsidR="000F6322" w:rsidRDefault="004355AF" w:rsidP="00FF0F41">
            <w:pPr>
              <w:ind w:firstLine="0"/>
            </w:pPr>
            <w:r>
              <w:t xml:space="preserve">2. The system responds by </w:t>
            </w:r>
            <w:r w:rsidR="004C3E5A">
              <w:t xml:space="preserve">checking if </w:t>
            </w:r>
            <w:r w:rsidR="00724418">
              <w:t xml:space="preserve">the email and other </w:t>
            </w:r>
            <w:r w:rsidR="00C01BEB">
              <w:t>credentials</w:t>
            </w:r>
            <w:r w:rsidR="00724418">
              <w:t xml:space="preserve"> are valid</w:t>
            </w:r>
            <w:r w:rsidR="00B64A64">
              <w:t>.</w:t>
            </w:r>
            <w:r w:rsidR="00FF0F41">
              <w:t xml:space="preserve"> </w:t>
            </w:r>
            <w:r w:rsidR="00B64A64">
              <w:t xml:space="preserve">If the credentials are </w:t>
            </w:r>
            <w:r w:rsidR="00C01BEB">
              <w:t>valid</w:t>
            </w:r>
            <w:r w:rsidR="00B64A64">
              <w:t xml:space="preserve"> </w:t>
            </w:r>
            <w:r w:rsidR="006B1477">
              <w:t>the system adds the details to the database and the account will be created.</w:t>
            </w:r>
            <w:r w:rsidR="0069722C">
              <w:br/>
            </w:r>
          </w:p>
        </w:tc>
      </w:tr>
      <w:tr w:rsidR="000F6322" w14:paraId="29AAC93D" w14:textId="77777777" w:rsidTr="003B3930">
        <w:tc>
          <w:tcPr>
            <w:tcW w:w="4675" w:type="dxa"/>
          </w:tcPr>
          <w:p w14:paraId="49E8430F" w14:textId="4D3C5302" w:rsidR="000F6322" w:rsidRDefault="008B6EEC" w:rsidP="00441B6A">
            <w:pPr>
              <w:ind w:firstLine="0"/>
            </w:pPr>
            <w:r>
              <w:t>Alternative Flow of Events:</w:t>
            </w:r>
          </w:p>
        </w:tc>
        <w:tc>
          <w:tcPr>
            <w:tcW w:w="4675" w:type="dxa"/>
          </w:tcPr>
          <w:p w14:paraId="6E61669F" w14:textId="6644A7EF" w:rsidR="000F6322" w:rsidRDefault="00232A2E" w:rsidP="00441B6A">
            <w:pPr>
              <w:ind w:firstLine="0"/>
            </w:pPr>
            <w:r>
              <w:br/>
            </w:r>
            <w:r w:rsidR="00380BC3">
              <w:t xml:space="preserve">2.1 </w:t>
            </w:r>
            <w:r w:rsidR="00B8375D">
              <w:t xml:space="preserve">The system responds by displaying </w:t>
            </w:r>
            <w:r w:rsidR="00FB68BB">
              <w:t xml:space="preserve">an error message on the </w:t>
            </w:r>
            <w:r w:rsidR="00AF0BD0">
              <w:t>sign-up</w:t>
            </w:r>
            <w:r w:rsidR="00FB68BB">
              <w:t xml:space="preserve"> page and prompts the </w:t>
            </w:r>
            <w:r w:rsidR="00074680">
              <w:t>buddy</w:t>
            </w:r>
            <w:r w:rsidR="00FB68BB">
              <w:t xml:space="preserve"> to enter valid details.</w:t>
            </w:r>
            <w:r w:rsidR="0069722C">
              <w:br/>
            </w:r>
          </w:p>
        </w:tc>
      </w:tr>
      <w:tr w:rsidR="000F6322" w14:paraId="2788A467" w14:textId="77777777" w:rsidTr="003B3930">
        <w:tc>
          <w:tcPr>
            <w:tcW w:w="4675" w:type="dxa"/>
          </w:tcPr>
          <w:p w14:paraId="17F6FD28" w14:textId="4B5E4327" w:rsidR="000F6322" w:rsidRDefault="00DC3ECA" w:rsidP="00441B6A">
            <w:pPr>
              <w:ind w:firstLine="0"/>
            </w:pPr>
            <w:r>
              <w:t>Exit Conditions:</w:t>
            </w:r>
          </w:p>
        </w:tc>
        <w:tc>
          <w:tcPr>
            <w:tcW w:w="4675" w:type="dxa"/>
          </w:tcPr>
          <w:p w14:paraId="795AB2C2" w14:textId="5AE2B555" w:rsidR="000F6322" w:rsidRDefault="00232A2E" w:rsidP="00441B6A">
            <w:pPr>
              <w:ind w:firstLine="0"/>
            </w:pPr>
            <w:r>
              <w:br/>
            </w:r>
            <w:r w:rsidR="00AF0BD0">
              <w:t>The Buddy has successfully created an account</w:t>
            </w:r>
            <w:r w:rsidR="00193F41">
              <w:t>.</w:t>
            </w:r>
            <w:r>
              <w:br/>
            </w:r>
          </w:p>
        </w:tc>
      </w:tr>
    </w:tbl>
    <w:p w14:paraId="1D4E92F1" w14:textId="77777777" w:rsidR="00474C1A" w:rsidRDefault="00474C1A" w:rsidP="003B3930">
      <w:pPr>
        <w:pStyle w:val="Caption"/>
      </w:pPr>
    </w:p>
    <w:p w14:paraId="18E05CCC" w14:textId="4A7F27B4" w:rsidR="003B3930" w:rsidRDefault="003B3930" w:rsidP="003B3930">
      <w:pPr>
        <w:pStyle w:val="Caption"/>
      </w:pPr>
      <w:r>
        <w:t xml:space="preserve">Table </w:t>
      </w:r>
      <w:r w:rsidR="00474C1A">
        <w:t>2</w:t>
      </w:r>
      <w:r>
        <w:t xml:space="preserve"> </w:t>
      </w:r>
      <w:r w:rsidR="003D3536">
        <w:t>Sign-Up Use Case</w:t>
      </w:r>
    </w:p>
    <w:p w14:paraId="21496018" w14:textId="4DE8A9AB" w:rsidR="00A86C38" w:rsidRDefault="00A86C38" w:rsidP="00441B6A">
      <w:pPr>
        <w:ind w:firstLine="0"/>
      </w:pPr>
    </w:p>
    <w:p w14:paraId="71C1D6A4" w14:textId="77777777" w:rsidR="00A86C38" w:rsidRDefault="00A86C38">
      <w:r>
        <w:br w:type="page"/>
      </w:r>
    </w:p>
    <w:tbl>
      <w:tblPr>
        <w:tblStyle w:val="TableGrid"/>
        <w:tblW w:w="0" w:type="auto"/>
        <w:tblLook w:val="04A0" w:firstRow="1" w:lastRow="0" w:firstColumn="1" w:lastColumn="0" w:noHBand="0" w:noVBand="1"/>
      </w:tblPr>
      <w:tblGrid>
        <w:gridCol w:w="4675"/>
        <w:gridCol w:w="4675"/>
      </w:tblGrid>
      <w:tr w:rsidR="000126C2" w14:paraId="5132A963" w14:textId="77777777" w:rsidTr="00820077">
        <w:tc>
          <w:tcPr>
            <w:tcW w:w="4675" w:type="dxa"/>
            <w:shd w:val="clear" w:color="auto" w:fill="000000" w:themeFill="text1"/>
          </w:tcPr>
          <w:p w14:paraId="4CE74369" w14:textId="77777777" w:rsidR="000126C2" w:rsidRDefault="000126C2" w:rsidP="00932000">
            <w:pPr>
              <w:ind w:firstLine="0"/>
            </w:pPr>
            <w:r>
              <w:lastRenderedPageBreak/>
              <w:t>Use Case Name:</w:t>
            </w:r>
          </w:p>
        </w:tc>
        <w:tc>
          <w:tcPr>
            <w:tcW w:w="4675" w:type="dxa"/>
            <w:shd w:val="clear" w:color="auto" w:fill="000000" w:themeFill="text1"/>
          </w:tcPr>
          <w:p w14:paraId="5F12040F" w14:textId="7C1D9163" w:rsidR="000126C2" w:rsidRDefault="004E17BD" w:rsidP="00932000">
            <w:pPr>
              <w:ind w:firstLine="0"/>
            </w:pPr>
            <w:r>
              <w:t>Log-</w:t>
            </w:r>
            <w:r w:rsidR="00A75F32">
              <w:t>In</w:t>
            </w:r>
          </w:p>
        </w:tc>
      </w:tr>
      <w:tr w:rsidR="000126C2" w14:paraId="2B534A16" w14:textId="77777777" w:rsidTr="00B943B4">
        <w:tc>
          <w:tcPr>
            <w:tcW w:w="4675" w:type="dxa"/>
          </w:tcPr>
          <w:p w14:paraId="1F99110F" w14:textId="77777777" w:rsidR="000126C2" w:rsidRDefault="000126C2" w:rsidP="00932000">
            <w:pPr>
              <w:ind w:firstLine="0"/>
            </w:pPr>
            <w:r>
              <w:t>Participating Actor:</w:t>
            </w:r>
          </w:p>
        </w:tc>
        <w:tc>
          <w:tcPr>
            <w:tcW w:w="4675" w:type="dxa"/>
          </w:tcPr>
          <w:p w14:paraId="4E303AF9" w14:textId="2CF4B5E0" w:rsidR="000126C2" w:rsidRDefault="000126C2" w:rsidP="00932000">
            <w:pPr>
              <w:ind w:firstLine="0"/>
            </w:pPr>
            <w:r>
              <w:t>Buddy with &amp; without disability</w:t>
            </w:r>
            <w:r w:rsidR="00B725D7">
              <w:t>, Admin</w:t>
            </w:r>
          </w:p>
        </w:tc>
      </w:tr>
      <w:tr w:rsidR="00B943B4" w14:paraId="57666E64" w14:textId="77777777" w:rsidTr="00B943B4">
        <w:tc>
          <w:tcPr>
            <w:tcW w:w="4675" w:type="dxa"/>
          </w:tcPr>
          <w:p w14:paraId="354DE97C" w14:textId="77777777" w:rsidR="00B943B4" w:rsidRDefault="00B943B4" w:rsidP="00B943B4">
            <w:pPr>
              <w:ind w:firstLine="0"/>
            </w:pPr>
            <w:r>
              <w:t>Entry Conditions:</w:t>
            </w:r>
          </w:p>
        </w:tc>
        <w:tc>
          <w:tcPr>
            <w:tcW w:w="4675" w:type="dxa"/>
          </w:tcPr>
          <w:p w14:paraId="09031C6E" w14:textId="07D8200B" w:rsidR="00B943B4" w:rsidRDefault="00B943B4" w:rsidP="00B943B4">
            <w:pPr>
              <w:ind w:firstLine="0"/>
            </w:pPr>
            <w:r>
              <w:br/>
              <w:t xml:space="preserve">1.The </w:t>
            </w:r>
            <w:r w:rsidR="006467A7">
              <w:t>Buddy</w:t>
            </w:r>
            <w:r w:rsidR="00DF1F85">
              <w:t>/Admin</w:t>
            </w:r>
            <w:r>
              <w:t xml:space="preserve"> has accessed the system to </w:t>
            </w:r>
            <w:r w:rsidR="006E55F0">
              <w:t xml:space="preserve">login to their </w:t>
            </w:r>
            <w:r>
              <w:t>Account</w:t>
            </w:r>
            <w:r w:rsidR="009C4092">
              <w:t>.</w:t>
            </w:r>
            <w:r>
              <w:br/>
            </w:r>
          </w:p>
        </w:tc>
      </w:tr>
      <w:tr w:rsidR="000126C2" w14:paraId="6257C816" w14:textId="77777777" w:rsidTr="00B943B4">
        <w:tc>
          <w:tcPr>
            <w:tcW w:w="4675" w:type="dxa"/>
          </w:tcPr>
          <w:p w14:paraId="0FA5E8A5" w14:textId="77777777" w:rsidR="000126C2" w:rsidRDefault="000126C2" w:rsidP="00932000">
            <w:pPr>
              <w:ind w:firstLine="0"/>
            </w:pPr>
            <w:r>
              <w:t xml:space="preserve">Flow of Events: </w:t>
            </w:r>
          </w:p>
        </w:tc>
        <w:tc>
          <w:tcPr>
            <w:tcW w:w="4675" w:type="dxa"/>
          </w:tcPr>
          <w:p w14:paraId="57CCE788" w14:textId="073E9CD8" w:rsidR="0057422A" w:rsidRDefault="0057422A" w:rsidP="0057422A">
            <w:pPr>
              <w:ind w:firstLine="0"/>
            </w:pPr>
            <w:r>
              <w:br/>
              <w:t xml:space="preserve">1. The system responds by displaying the </w:t>
            </w:r>
            <w:r w:rsidR="00DB753E">
              <w:t>login screen</w:t>
            </w:r>
            <w:r>
              <w:t xml:space="preserve"> which displays </w:t>
            </w:r>
            <w:r w:rsidR="002D6E3F">
              <w:t xml:space="preserve">two fields prompting the </w:t>
            </w:r>
            <w:r w:rsidR="003B7F3D">
              <w:t>buddy</w:t>
            </w:r>
            <w:r w:rsidR="00287FD7">
              <w:t>/</w:t>
            </w:r>
            <w:r w:rsidR="00020BEE">
              <w:t>a</w:t>
            </w:r>
            <w:r w:rsidR="00287FD7">
              <w:t>dmin</w:t>
            </w:r>
            <w:r w:rsidR="002D6E3F">
              <w:t xml:space="preserve"> to login with their credentials.</w:t>
            </w:r>
          </w:p>
          <w:p w14:paraId="4B573A2D" w14:textId="366847F3" w:rsidR="006C4F0D" w:rsidRDefault="008A2465" w:rsidP="006C4F0D">
            <w:pPr>
              <w:ind w:firstLine="0"/>
            </w:pPr>
            <w:r>
              <w:t xml:space="preserve">        1.1 FOR each </w:t>
            </w:r>
            <w:r w:rsidR="008F1247">
              <w:t xml:space="preserve">returning </w:t>
            </w:r>
            <w:r w:rsidR="00E9281C">
              <w:t>buddy</w:t>
            </w:r>
            <w:r w:rsidR="00522DCF">
              <w:t>/</w:t>
            </w:r>
            <w:r w:rsidR="00020BEE">
              <w:t>a</w:t>
            </w:r>
            <w:r w:rsidR="00522DCF">
              <w:t>dmin</w:t>
            </w:r>
            <w:r>
              <w:t xml:space="preserve"> the system requests the </w:t>
            </w:r>
            <w:r w:rsidR="009800E9">
              <w:t>buddy</w:t>
            </w:r>
            <w:r w:rsidR="00D43911">
              <w:t>/</w:t>
            </w:r>
            <w:r w:rsidR="00020BEE">
              <w:t>a</w:t>
            </w:r>
            <w:r w:rsidR="00D43911">
              <w:t>dmin</w:t>
            </w:r>
            <w:r>
              <w:t xml:space="preserve"> to </w:t>
            </w:r>
            <w:r w:rsidR="00743588">
              <w:t>enter their email and password to login to the system</w:t>
            </w:r>
            <w:r w:rsidR="006116C5">
              <w:t>.</w:t>
            </w:r>
          </w:p>
          <w:p w14:paraId="0D84E11B" w14:textId="23899F1E" w:rsidR="007A17B5" w:rsidRDefault="006C4F0D" w:rsidP="00932000">
            <w:pPr>
              <w:ind w:firstLine="0"/>
            </w:pPr>
            <w:r>
              <w:t>2</w:t>
            </w:r>
            <w:r w:rsidR="003921CB">
              <w:t xml:space="preserve">. </w:t>
            </w:r>
            <w:r w:rsidR="00E57377">
              <w:t>Buddy</w:t>
            </w:r>
            <w:r w:rsidR="006B1415">
              <w:t>/Admin</w:t>
            </w:r>
            <w:r w:rsidR="003921CB">
              <w:t xml:space="preserve"> enters their email and password</w:t>
            </w:r>
            <w:r w:rsidR="006116C5">
              <w:t>.</w:t>
            </w:r>
          </w:p>
          <w:p w14:paraId="6ADAAE26" w14:textId="1CBEE1F1" w:rsidR="000126C2" w:rsidRDefault="001E40C0" w:rsidP="00932000">
            <w:pPr>
              <w:ind w:firstLine="0"/>
            </w:pPr>
            <w:r>
              <w:t>3</w:t>
            </w:r>
            <w:r w:rsidR="007A17B5">
              <w:t xml:space="preserve">. The system responds by checking </w:t>
            </w:r>
            <w:r w:rsidR="006D6896">
              <w:t xml:space="preserve">if the information provided in the fields are valid and if the information is correct </w:t>
            </w:r>
            <w:r w:rsidR="00F75043">
              <w:t xml:space="preserve">the system logs in the </w:t>
            </w:r>
            <w:r w:rsidR="00977E64">
              <w:t>buddy</w:t>
            </w:r>
            <w:r w:rsidR="00453630">
              <w:t>/admin</w:t>
            </w:r>
            <w:r w:rsidR="00F75043">
              <w:t xml:space="preserve"> and brings them to their contacts buddy list page</w:t>
            </w:r>
            <w:r w:rsidR="00EF414C">
              <w:t xml:space="preserve"> </w:t>
            </w:r>
            <w:r w:rsidR="00533D5A">
              <w:t xml:space="preserve">for buddies </w:t>
            </w:r>
            <w:r w:rsidR="00EF414C">
              <w:t>or dashboard page for the admin</w:t>
            </w:r>
            <w:r w:rsidR="006116C5">
              <w:t>.</w:t>
            </w:r>
            <w:r w:rsidR="005A0ED0">
              <w:br/>
            </w:r>
          </w:p>
        </w:tc>
      </w:tr>
      <w:tr w:rsidR="000126C2" w14:paraId="32154727" w14:textId="77777777" w:rsidTr="00B943B4">
        <w:tc>
          <w:tcPr>
            <w:tcW w:w="4675" w:type="dxa"/>
          </w:tcPr>
          <w:p w14:paraId="5CA3DD91" w14:textId="77777777" w:rsidR="000126C2" w:rsidRDefault="000126C2" w:rsidP="00932000">
            <w:pPr>
              <w:ind w:firstLine="0"/>
            </w:pPr>
            <w:r>
              <w:t>Alternative Flow of Events:</w:t>
            </w:r>
          </w:p>
        </w:tc>
        <w:tc>
          <w:tcPr>
            <w:tcW w:w="4675" w:type="dxa"/>
          </w:tcPr>
          <w:p w14:paraId="1577DAE5" w14:textId="48A57F2C" w:rsidR="000126C2" w:rsidRDefault="0097064E" w:rsidP="00932000">
            <w:pPr>
              <w:ind w:firstLine="0"/>
            </w:pPr>
            <w:r>
              <w:br/>
            </w:r>
            <w:r w:rsidR="004333A8">
              <w:t xml:space="preserve">3.1 </w:t>
            </w:r>
            <w:r w:rsidR="00090562">
              <w:t xml:space="preserve">The system responds by </w:t>
            </w:r>
            <w:r w:rsidR="00BD71F7">
              <w:t>displaying an error message saying that the credentials are invalid and</w:t>
            </w:r>
            <w:r w:rsidR="005E0CE1">
              <w:t xml:space="preserve"> prompts the </w:t>
            </w:r>
            <w:r w:rsidR="00977E64">
              <w:t>buddy</w:t>
            </w:r>
            <w:r w:rsidR="0054686E">
              <w:t>/admin</w:t>
            </w:r>
            <w:r w:rsidR="005E0CE1">
              <w:t xml:space="preserve"> to login again</w:t>
            </w:r>
            <w:r w:rsidR="006116C5">
              <w:t>.</w:t>
            </w:r>
            <w:r>
              <w:br/>
            </w:r>
          </w:p>
        </w:tc>
      </w:tr>
      <w:tr w:rsidR="000126C2" w14:paraId="4BD2D1A0" w14:textId="77777777" w:rsidTr="00B943B4">
        <w:tc>
          <w:tcPr>
            <w:tcW w:w="4675" w:type="dxa"/>
          </w:tcPr>
          <w:p w14:paraId="75577357" w14:textId="77777777" w:rsidR="000126C2" w:rsidRDefault="000126C2" w:rsidP="00932000">
            <w:pPr>
              <w:ind w:firstLine="0"/>
            </w:pPr>
            <w:r>
              <w:t>Exit Conditions:</w:t>
            </w:r>
          </w:p>
        </w:tc>
        <w:tc>
          <w:tcPr>
            <w:tcW w:w="4675" w:type="dxa"/>
          </w:tcPr>
          <w:p w14:paraId="11C7E684" w14:textId="77777777" w:rsidR="000126C2" w:rsidRDefault="000126C2" w:rsidP="00932000">
            <w:pPr>
              <w:ind w:firstLine="0"/>
            </w:pPr>
          </w:p>
          <w:p w14:paraId="6D1B9090" w14:textId="58BD5445" w:rsidR="00A046B4" w:rsidRDefault="00CA6BFE" w:rsidP="00932000">
            <w:pPr>
              <w:ind w:firstLine="0"/>
            </w:pPr>
            <w:r>
              <w:t>The Buddy</w:t>
            </w:r>
            <w:r w:rsidR="00080610">
              <w:t>/Admin</w:t>
            </w:r>
            <w:r>
              <w:t xml:space="preserve"> has successfully logged in to their account.</w:t>
            </w:r>
          </w:p>
          <w:p w14:paraId="36F0B815" w14:textId="3CE30AA1" w:rsidR="00A046B4" w:rsidRDefault="00A046B4" w:rsidP="00932000">
            <w:pPr>
              <w:ind w:firstLine="0"/>
            </w:pPr>
          </w:p>
        </w:tc>
      </w:tr>
    </w:tbl>
    <w:p w14:paraId="750E9E99" w14:textId="0FF801CF" w:rsidR="003B6EC4" w:rsidRDefault="003B6EC4" w:rsidP="00441B6A">
      <w:pPr>
        <w:ind w:firstLine="0"/>
      </w:pPr>
    </w:p>
    <w:p w14:paraId="1FFBD3C7" w14:textId="27FE07D8" w:rsidR="008878C7" w:rsidRDefault="008878C7" w:rsidP="008878C7">
      <w:pPr>
        <w:pStyle w:val="Caption"/>
      </w:pPr>
      <w:r>
        <w:t>Table 3 Log-In Use Case</w:t>
      </w:r>
    </w:p>
    <w:p w14:paraId="386A0ABC" w14:textId="77777777" w:rsidR="003B6EC4" w:rsidRDefault="003B6EC4">
      <w:r>
        <w:br w:type="page"/>
      </w:r>
    </w:p>
    <w:tbl>
      <w:tblPr>
        <w:tblStyle w:val="TableGrid"/>
        <w:tblW w:w="0" w:type="auto"/>
        <w:tblLook w:val="04A0" w:firstRow="1" w:lastRow="0" w:firstColumn="1" w:lastColumn="0" w:noHBand="0" w:noVBand="1"/>
      </w:tblPr>
      <w:tblGrid>
        <w:gridCol w:w="4675"/>
        <w:gridCol w:w="4675"/>
      </w:tblGrid>
      <w:tr w:rsidR="00EA59EF" w14:paraId="457763F6" w14:textId="77777777" w:rsidTr="00BF37FC">
        <w:tc>
          <w:tcPr>
            <w:tcW w:w="4675" w:type="dxa"/>
            <w:shd w:val="clear" w:color="auto" w:fill="000000" w:themeFill="text1"/>
          </w:tcPr>
          <w:p w14:paraId="746E6C28" w14:textId="77777777" w:rsidR="00EA59EF" w:rsidRDefault="00EA59EF" w:rsidP="009A639B">
            <w:pPr>
              <w:ind w:firstLine="0"/>
            </w:pPr>
            <w:r>
              <w:lastRenderedPageBreak/>
              <w:t>Use Case Name:</w:t>
            </w:r>
          </w:p>
        </w:tc>
        <w:tc>
          <w:tcPr>
            <w:tcW w:w="4675" w:type="dxa"/>
            <w:shd w:val="clear" w:color="auto" w:fill="000000" w:themeFill="text1"/>
          </w:tcPr>
          <w:p w14:paraId="4B382F32" w14:textId="22125C6C" w:rsidR="00EA59EF" w:rsidRDefault="00DE31B6" w:rsidP="009A639B">
            <w:pPr>
              <w:ind w:firstLine="0"/>
            </w:pPr>
            <w:r>
              <w:t xml:space="preserve">View </w:t>
            </w:r>
            <w:r w:rsidR="00D11A50">
              <w:t>Navigation Menu</w:t>
            </w:r>
          </w:p>
        </w:tc>
      </w:tr>
      <w:tr w:rsidR="00EA59EF" w14:paraId="04E8A790" w14:textId="77777777" w:rsidTr="003B6EC4">
        <w:tc>
          <w:tcPr>
            <w:tcW w:w="4675" w:type="dxa"/>
          </w:tcPr>
          <w:p w14:paraId="1042A332" w14:textId="77777777" w:rsidR="00EA59EF" w:rsidRDefault="00EA59EF" w:rsidP="009A639B">
            <w:pPr>
              <w:ind w:firstLine="0"/>
            </w:pPr>
            <w:r>
              <w:t>Participating Actor:</w:t>
            </w:r>
          </w:p>
        </w:tc>
        <w:tc>
          <w:tcPr>
            <w:tcW w:w="4675" w:type="dxa"/>
          </w:tcPr>
          <w:p w14:paraId="677B6BEF" w14:textId="77777777" w:rsidR="00EA59EF" w:rsidRDefault="00EA59EF" w:rsidP="009A639B">
            <w:pPr>
              <w:ind w:firstLine="0"/>
            </w:pPr>
            <w:r>
              <w:t>Buddy with &amp; without disability</w:t>
            </w:r>
          </w:p>
        </w:tc>
      </w:tr>
      <w:tr w:rsidR="00EA59EF" w14:paraId="2D53BCD3" w14:textId="77777777" w:rsidTr="003B6EC4">
        <w:tc>
          <w:tcPr>
            <w:tcW w:w="4675" w:type="dxa"/>
          </w:tcPr>
          <w:p w14:paraId="6C70FCD4" w14:textId="77777777" w:rsidR="00EA59EF" w:rsidRDefault="00EA59EF" w:rsidP="009A639B">
            <w:pPr>
              <w:ind w:firstLine="0"/>
            </w:pPr>
            <w:r>
              <w:t>Entry Conditions:</w:t>
            </w:r>
          </w:p>
        </w:tc>
        <w:tc>
          <w:tcPr>
            <w:tcW w:w="4675" w:type="dxa"/>
          </w:tcPr>
          <w:p w14:paraId="10DB3A7A" w14:textId="0D57FB20" w:rsidR="00D41090" w:rsidRDefault="00A80830" w:rsidP="009A639B">
            <w:pPr>
              <w:ind w:firstLine="0"/>
            </w:pPr>
            <w:r>
              <w:br/>
            </w:r>
            <w:r w:rsidR="00C44C11">
              <w:t xml:space="preserve">1.The Buddy has </w:t>
            </w:r>
            <w:r w:rsidR="00E24739">
              <w:t xml:space="preserve">successfully </w:t>
            </w:r>
            <w:r w:rsidR="00D41090">
              <w:t>logged into their account</w:t>
            </w:r>
            <w:r>
              <w:t>.</w:t>
            </w:r>
          </w:p>
          <w:p w14:paraId="0349ADBB" w14:textId="0DBDE87A" w:rsidR="007B1EF3" w:rsidRDefault="007B1EF3" w:rsidP="009A639B">
            <w:pPr>
              <w:ind w:firstLine="0"/>
            </w:pPr>
            <w:r>
              <w:t xml:space="preserve">2. The </w:t>
            </w:r>
            <w:r w:rsidR="00F767DD" w:rsidRPr="00F767DD">
              <w:t>View List of Connected Buddies</w:t>
            </w:r>
            <w:r w:rsidR="008D6617">
              <w:t xml:space="preserve"> function has been invoked.</w:t>
            </w:r>
          </w:p>
          <w:p w14:paraId="45A02FBA" w14:textId="6A6A736E" w:rsidR="00A80830" w:rsidRDefault="00A80830" w:rsidP="009A639B">
            <w:pPr>
              <w:ind w:firstLine="0"/>
            </w:pPr>
          </w:p>
        </w:tc>
      </w:tr>
      <w:tr w:rsidR="00EA59EF" w14:paraId="690C1779" w14:textId="77777777" w:rsidTr="003B6EC4">
        <w:tc>
          <w:tcPr>
            <w:tcW w:w="4675" w:type="dxa"/>
          </w:tcPr>
          <w:p w14:paraId="007FC4B8" w14:textId="77777777" w:rsidR="00EA59EF" w:rsidRDefault="00EA59EF" w:rsidP="009A639B">
            <w:pPr>
              <w:ind w:firstLine="0"/>
            </w:pPr>
            <w:r>
              <w:t xml:space="preserve">Flow of Events: </w:t>
            </w:r>
          </w:p>
        </w:tc>
        <w:tc>
          <w:tcPr>
            <w:tcW w:w="4675" w:type="dxa"/>
          </w:tcPr>
          <w:p w14:paraId="57C92BBB" w14:textId="0886DA8B" w:rsidR="00B94F43" w:rsidRDefault="00B94F43" w:rsidP="006947C4">
            <w:pPr>
              <w:ind w:firstLine="0"/>
            </w:pPr>
          </w:p>
          <w:p w14:paraId="08735737" w14:textId="61679649" w:rsidR="006947C4" w:rsidRDefault="006947C4" w:rsidP="006947C4">
            <w:pPr>
              <w:ind w:firstLine="0"/>
            </w:pPr>
            <w:r>
              <w:t>1. The system responds by displaying</w:t>
            </w:r>
            <w:r w:rsidR="00E733A8">
              <w:t xml:space="preserve"> the View List of Connected Buddies Screen and allows the </w:t>
            </w:r>
            <w:r w:rsidR="001A7661">
              <w:t>buddy</w:t>
            </w:r>
            <w:r w:rsidR="00E733A8">
              <w:t xml:space="preserve"> to </w:t>
            </w:r>
            <w:r w:rsidR="00A961AD">
              <w:t>click</w:t>
            </w:r>
            <w:r w:rsidR="00E733A8">
              <w:t xml:space="preserve"> on the </w:t>
            </w:r>
            <w:r w:rsidR="00C94B4D">
              <w:t>nav</w:t>
            </w:r>
            <w:r w:rsidR="00E733A8">
              <w:t xml:space="preserve"> icon</w:t>
            </w:r>
            <w:r w:rsidR="005711D9">
              <w:t xml:space="preserve"> to display the navigation menu pane.</w:t>
            </w:r>
            <w:r>
              <w:t xml:space="preserve"> </w:t>
            </w:r>
          </w:p>
          <w:p w14:paraId="4BE5954C" w14:textId="01718BD6" w:rsidR="006947C4" w:rsidRDefault="006947C4" w:rsidP="006947C4">
            <w:pPr>
              <w:ind w:firstLine="0"/>
            </w:pPr>
            <w:r>
              <w:t xml:space="preserve">2. Buddy </w:t>
            </w:r>
            <w:r w:rsidR="00A64FA0">
              <w:t xml:space="preserve">clicks on the </w:t>
            </w:r>
            <w:r w:rsidR="00DA0786">
              <w:t>nav</w:t>
            </w:r>
            <w:r w:rsidR="00A64FA0">
              <w:t xml:space="preserve"> menu icon</w:t>
            </w:r>
            <w:r w:rsidR="00920A98">
              <w:t>.</w:t>
            </w:r>
            <w:r w:rsidR="00A64FA0">
              <w:t xml:space="preserve"> </w:t>
            </w:r>
          </w:p>
          <w:p w14:paraId="387AC5BD" w14:textId="21A6A2CE" w:rsidR="006947C4" w:rsidRDefault="006947C4" w:rsidP="006947C4">
            <w:pPr>
              <w:ind w:firstLine="0"/>
            </w:pPr>
            <w:r>
              <w:t xml:space="preserve">3. The system responds by </w:t>
            </w:r>
            <w:r w:rsidR="00800A8B">
              <w:t xml:space="preserve">displaying the navigation menu with </w:t>
            </w:r>
            <w:r w:rsidR="00532A20">
              <w:t>several</w:t>
            </w:r>
            <w:r w:rsidR="00800A8B">
              <w:t xml:space="preserve"> links to different pages on the system.</w:t>
            </w:r>
          </w:p>
          <w:p w14:paraId="40AA870F" w14:textId="207230DC" w:rsidR="00B94F43" w:rsidRDefault="00B94F43" w:rsidP="009A639B">
            <w:pPr>
              <w:ind w:firstLine="0"/>
            </w:pPr>
          </w:p>
        </w:tc>
      </w:tr>
      <w:tr w:rsidR="00EA59EF" w14:paraId="74DD77A4" w14:textId="77777777" w:rsidTr="003B6EC4">
        <w:tc>
          <w:tcPr>
            <w:tcW w:w="4675" w:type="dxa"/>
          </w:tcPr>
          <w:p w14:paraId="0FED7E23" w14:textId="77777777" w:rsidR="00EA59EF" w:rsidRDefault="00EA59EF" w:rsidP="009A639B">
            <w:pPr>
              <w:ind w:firstLine="0"/>
            </w:pPr>
            <w:r>
              <w:t>Alternative Flow of Events:</w:t>
            </w:r>
          </w:p>
        </w:tc>
        <w:tc>
          <w:tcPr>
            <w:tcW w:w="4675" w:type="dxa"/>
          </w:tcPr>
          <w:p w14:paraId="250CBDE3" w14:textId="35CBE4AA" w:rsidR="00EA59EF" w:rsidRDefault="00420E02" w:rsidP="009A639B">
            <w:pPr>
              <w:ind w:firstLine="0"/>
            </w:pPr>
            <w:r>
              <w:br/>
            </w:r>
            <w:r w:rsidR="00776FAF">
              <w:t xml:space="preserve">2.1 The </w:t>
            </w:r>
            <w:r w:rsidR="000F590E">
              <w:t>buddy</w:t>
            </w:r>
            <w:r w:rsidR="00776FAF">
              <w:t xml:space="preserve"> backs </w:t>
            </w:r>
            <w:r w:rsidR="00105345">
              <w:t xml:space="preserve">out of the navigation bar </w:t>
            </w:r>
            <w:r w:rsidR="00077979">
              <w:t>by closing it by pressing the x icon in the menu</w:t>
            </w:r>
            <w:r w:rsidR="007E57ED">
              <w:t>.</w:t>
            </w:r>
            <w:r>
              <w:br/>
            </w:r>
          </w:p>
        </w:tc>
      </w:tr>
      <w:tr w:rsidR="00EA59EF" w14:paraId="2C3535B1" w14:textId="77777777" w:rsidTr="003B6EC4">
        <w:tc>
          <w:tcPr>
            <w:tcW w:w="4675" w:type="dxa"/>
          </w:tcPr>
          <w:p w14:paraId="6F43C809" w14:textId="77777777" w:rsidR="00EA59EF" w:rsidRDefault="00EA59EF" w:rsidP="009A639B">
            <w:pPr>
              <w:ind w:firstLine="0"/>
            </w:pPr>
            <w:r>
              <w:t>Exit Conditions:</w:t>
            </w:r>
          </w:p>
        </w:tc>
        <w:tc>
          <w:tcPr>
            <w:tcW w:w="4675" w:type="dxa"/>
          </w:tcPr>
          <w:p w14:paraId="165DEC0C" w14:textId="2ACBDC85" w:rsidR="00EA59EF" w:rsidRDefault="00240E19" w:rsidP="009A639B">
            <w:pPr>
              <w:ind w:firstLine="0"/>
            </w:pPr>
            <w:r>
              <w:br/>
              <w:t xml:space="preserve">The </w:t>
            </w:r>
            <w:r w:rsidR="001124E2">
              <w:t>buddy</w:t>
            </w:r>
            <w:r>
              <w:t xml:space="preserve"> has successfully </w:t>
            </w:r>
            <w:r w:rsidR="00DE31B6">
              <w:t xml:space="preserve">viewed the </w:t>
            </w:r>
            <w:r w:rsidR="009548B9">
              <w:t>Navigation</w:t>
            </w:r>
            <w:r w:rsidR="00031FA1">
              <w:t xml:space="preserve"> menu of the system.</w:t>
            </w:r>
            <w:r>
              <w:br/>
            </w:r>
          </w:p>
        </w:tc>
      </w:tr>
    </w:tbl>
    <w:p w14:paraId="73DA2FC2" w14:textId="02D935AE" w:rsidR="00A83487" w:rsidRDefault="00A83487" w:rsidP="00441B6A">
      <w:pPr>
        <w:ind w:firstLine="0"/>
      </w:pPr>
    </w:p>
    <w:p w14:paraId="4FC955AB" w14:textId="4A94280B" w:rsidR="00246538" w:rsidRDefault="00246538" w:rsidP="00246538">
      <w:pPr>
        <w:pStyle w:val="Caption"/>
      </w:pPr>
      <w:r>
        <w:t xml:space="preserve">Table </w:t>
      </w:r>
      <w:r w:rsidR="003A575F">
        <w:t>4</w:t>
      </w:r>
      <w:r>
        <w:t xml:space="preserve"> </w:t>
      </w:r>
      <w:r w:rsidR="003A575F">
        <w:t>View Navigation Menu</w:t>
      </w:r>
      <w:r>
        <w:t xml:space="preserve"> Use Case</w:t>
      </w:r>
    </w:p>
    <w:p w14:paraId="61ED080F" w14:textId="77777777" w:rsidR="00A83487" w:rsidRDefault="00A83487">
      <w:r>
        <w:br w:type="page"/>
      </w:r>
    </w:p>
    <w:tbl>
      <w:tblPr>
        <w:tblStyle w:val="TableGrid"/>
        <w:tblW w:w="0" w:type="auto"/>
        <w:tblLook w:val="04A0" w:firstRow="1" w:lastRow="0" w:firstColumn="1" w:lastColumn="0" w:noHBand="0" w:noVBand="1"/>
      </w:tblPr>
      <w:tblGrid>
        <w:gridCol w:w="4675"/>
        <w:gridCol w:w="4675"/>
      </w:tblGrid>
      <w:tr w:rsidR="00E072D3" w14:paraId="5602C566" w14:textId="77777777" w:rsidTr="006E665C">
        <w:tc>
          <w:tcPr>
            <w:tcW w:w="4675" w:type="dxa"/>
            <w:shd w:val="clear" w:color="auto" w:fill="000000" w:themeFill="text1"/>
          </w:tcPr>
          <w:p w14:paraId="64BA281C" w14:textId="77777777" w:rsidR="00E072D3" w:rsidRDefault="00E072D3" w:rsidP="00932000">
            <w:pPr>
              <w:ind w:firstLine="0"/>
            </w:pPr>
            <w:r>
              <w:lastRenderedPageBreak/>
              <w:t>Use Case Name:</w:t>
            </w:r>
          </w:p>
        </w:tc>
        <w:tc>
          <w:tcPr>
            <w:tcW w:w="4675" w:type="dxa"/>
            <w:shd w:val="clear" w:color="auto" w:fill="000000" w:themeFill="text1"/>
          </w:tcPr>
          <w:p w14:paraId="54A195F5" w14:textId="20C42BCA" w:rsidR="00E072D3" w:rsidRDefault="00707D40" w:rsidP="00932000">
            <w:pPr>
              <w:ind w:firstLine="0"/>
            </w:pPr>
            <w:r>
              <w:t>View</w:t>
            </w:r>
            <w:r w:rsidR="006A4A92">
              <w:t xml:space="preserve"> </w:t>
            </w:r>
            <w:r w:rsidR="00DA4745">
              <w:t xml:space="preserve">Personal </w:t>
            </w:r>
            <w:r w:rsidR="006A4A92">
              <w:t>Profile</w:t>
            </w:r>
            <w:r w:rsidR="00A7575B">
              <w:t xml:space="preserve"> Details</w:t>
            </w:r>
          </w:p>
        </w:tc>
      </w:tr>
      <w:tr w:rsidR="000F5478" w14:paraId="310139BE" w14:textId="77777777" w:rsidTr="00A83487">
        <w:tc>
          <w:tcPr>
            <w:tcW w:w="4675" w:type="dxa"/>
          </w:tcPr>
          <w:p w14:paraId="435BBB63" w14:textId="77777777" w:rsidR="000F5478" w:rsidRDefault="000F5478" w:rsidP="000F5478">
            <w:pPr>
              <w:ind w:firstLine="0"/>
            </w:pPr>
            <w:r>
              <w:t>Participating Actor:</w:t>
            </w:r>
          </w:p>
        </w:tc>
        <w:tc>
          <w:tcPr>
            <w:tcW w:w="4675" w:type="dxa"/>
          </w:tcPr>
          <w:p w14:paraId="31309CEF" w14:textId="5A66534F" w:rsidR="000F5478" w:rsidRDefault="000F5478" w:rsidP="000F5478">
            <w:pPr>
              <w:ind w:firstLine="0"/>
            </w:pPr>
            <w:r>
              <w:t>Buddy with &amp; without disability</w:t>
            </w:r>
          </w:p>
        </w:tc>
      </w:tr>
      <w:tr w:rsidR="000F5478" w14:paraId="43F5CEA7" w14:textId="77777777" w:rsidTr="00A83487">
        <w:tc>
          <w:tcPr>
            <w:tcW w:w="4675" w:type="dxa"/>
          </w:tcPr>
          <w:p w14:paraId="1710FB5A" w14:textId="77777777" w:rsidR="000F5478" w:rsidRDefault="000F5478" w:rsidP="000F5478">
            <w:pPr>
              <w:ind w:firstLine="0"/>
            </w:pPr>
            <w:r>
              <w:t>Entry Conditions:</w:t>
            </w:r>
          </w:p>
        </w:tc>
        <w:tc>
          <w:tcPr>
            <w:tcW w:w="4675" w:type="dxa"/>
          </w:tcPr>
          <w:p w14:paraId="121680F1" w14:textId="77777777" w:rsidR="000F5478" w:rsidRDefault="000F5478" w:rsidP="000F5478">
            <w:pPr>
              <w:ind w:firstLine="0"/>
            </w:pPr>
          </w:p>
          <w:p w14:paraId="045D645D" w14:textId="77777777" w:rsidR="000F5478" w:rsidRDefault="000F5478" w:rsidP="000F5478">
            <w:pPr>
              <w:ind w:firstLine="0"/>
            </w:pPr>
            <w:r>
              <w:t>1. The buddy is already a member and logged into the system.</w:t>
            </w:r>
          </w:p>
          <w:p w14:paraId="0DDFE9DA" w14:textId="77777777" w:rsidR="000F5478" w:rsidRDefault="000F5478" w:rsidP="000F5478">
            <w:pPr>
              <w:ind w:firstLine="0"/>
            </w:pPr>
            <w:r>
              <w:t>2. The View Navigation Menu function of the system has been invoked.</w:t>
            </w:r>
          </w:p>
          <w:p w14:paraId="0187708F" w14:textId="2296E687" w:rsidR="000F5478" w:rsidRDefault="000F5478" w:rsidP="000F5478">
            <w:pPr>
              <w:ind w:firstLine="0"/>
            </w:pPr>
          </w:p>
        </w:tc>
      </w:tr>
      <w:tr w:rsidR="000F5478" w14:paraId="761EAF70" w14:textId="77777777" w:rsidTr="00A83487">
        <w:tc>
          <w:tcPr>
            <w:tcW w:w="4675" w:type="dxa"/>
          </w:tcPr>
          <w:p w14:paraId="4805B90E" w14:textId="77777777" w:rsidR="000F5478" w:rsidRDefault="000F5478" w:rsidP="000F5478">
            <w:pPr>
              <w:ind w:firstLine="0"/>
            </w:pPr>
            <w:r>
              <w:t xml:space="preserve">Flow of Events: </w:t>
            </w:r>
          </w:p>
        </w:tc>
        <w:tc>
          <w:tcPr>
            <w:tcW w:w="4675" w:type="dxa"/>
          </w:tcPr>
          <w:p w14:paraId="621B0E29" w14:textId="77777777" w:rsidR="000F5478" w:rsidRDefault="000F5478" w:rsidP="000F5478">
            <w:pPr>
              <w:ind w:firstLine="0"/>
            </w:pPr>
          </w:p>
          <w:p w14:paraId="42FB1D0D" w14:textId="77777777" w:rsidR="000F5478" w:rsidRDefault="000F5478" w:rsidP="000F5478">
            <w:pPr>
              <w:ind w:firstLine="0"/>
            </w:pPr>
            <w:r>
              <w:t>1. The system displays the navigation menu pane.</w:t>
            </w:r>
          </w:p>
          <w:p w14:paraId="3696539D" w14:textId="02997AA6" w:rsidR="000F5478" w:rsidRDefault="000F5478" w:rsidP="000F5478">
            <w:pPr>
              <w:ind w:firstLine="0"/>
            </w:pPr>
            <w:r>
              <w:t xml:space="preserve">2. The buddy selects the </w:t>
            </w:r>
            <w:r w:rsidR="0092330C">
              <w:t xml:space="preserve">My Profile </w:t>
            </w:r>
            <w:r>
              <w:t>link in the navigation menu to view</w:t>
            </w:r>
            <w:r w:rsidR="00697EB6">
              <w:t xml:space="preserve"> the </w:t>
            </w:r>
            <w:r w:rsidR="00C944BD">
              <w:t>buddy’s</w:t>
            </w:r>
            <w:r w:rsidR="00697EB6">
              <w:t xml:space="preserve"> </w:t>
            </w:r>
            <w:r w:rsidR="00C944BD">
              <w:t xml:space="preserve">personal </w:t>
            </w:r>
            <w:r w:rsidR="00697EB6">
              <w:t>profile</w:t>
            </w:r>
            <w:r>
              <w:t>.</w:t>
            </w:r>
          </w:p>
          <w:p w14:paraId="40128A59" w14:textId="7AB4A4C6" w:rsidR="000F5478" w:rsidRDefault="000F5478" w:rsidP="000F5478">
            <w:pPr>
              <w:ind w:firstLine="0"/>
            </w:pPr>
            <w:r>
              <w:t xml:space="preserve">3. The system then displays a screen which shows </w:t>
            </w:r>
            <w:r w:rsidR="00D27F8A">
              <w:t xml:space="preserve">all the details of the </w:t>
            </w:r>
            <w:r w:rsidR="00655D23">
              <w:t>buddy’s</w:t>
            </w:r>
            <w:r w:rsidR="00D27F8A">
              <w:t xml:space="preserve"> </w:t>
            </w:r>
            <w:r w:rsidR="001F15E0">
              <w:t>personal profile</w:t>
            </w:r>
            <w:r w:rsidR="00EC1395">
              <w:t>.</w:t>
            </w:r>
          </w:p>
          <w:p w14:paraId="225249C8" w14:textId="6F491719" w:rsidR="000F5478" w:rsidRDefault="000F5478" w:rsidP="000F5478">
            <w:pPr>
              <w:ind w:firstLine="0"/>
            </w:pPr>
            <w:r>
              <w:t xml:space="preserve">4. The buddies can then </w:t>
            </w:r>
            <w:r w:rsidR="00655D23">
              <w:t xml:space="preserve">view their details of their profiles. </w:t>
            </w:r>
          </w:p>
          <w:p w14:paraId="1E9931F8" w14:textId="77777777" w:rsidR="000F5478" w:rsidRDefault="000F5478" w:rsidP="000F5478">
            <w:pPr>
              <w:ind w:firstLine="0"/>
            </w:pPr>
          </w:p>
        </w:tc>
      </w:tr>
      <w:tr w:rsidR="000F5478" w14:paraId="5EC1DD80" w14:textId="77777777" w:rsidTr="00A83487">
        <w:tc>
          <w:tcPr>
            <w:tcW w:w="4675" w:type="dxa"/>
          </w:tcPr>
          <w:p w14:paraId="123D4C4F" w14:textId="77777777" w:rsidR="000F5478" w:rsidRDefault="000F5478" w:rsidP="000F5478">
            <w:pPr>
              <w:ind w:firstLine="0"/>
            </w:pPr>
            <w:r>
              <w:t>Alternative Flow of Events:</w:t>
            </w:r>
          </w:p>
        </w:tc>
        <w:tc>
          <w:tcPr>
            <w:tcW w:w="4675" w:type="dxa"/>
          </w:tcPr>
          <w:p w14:paraId="49E54224" w14:textId="77777777" w:rsidR="000F5478" w:rsidRDefault="000F5478" w:rsidP="000F5478">
            <w:pPr>
              <w:ind w:firstLine="0"/>
            </w:pPr>
          </w:p>
          <w:p w14:paraId="7B2739AA" w14:textId="77777777" w:rsidR="000F5478" w:rsidRDefault="000F5478" w:rsidP="000F5478">
            <w:pPr>
              <w:ind w:firstLine="0"/>
            </w:pPr>
            <w:r>
              <w:t>2.1 The buddy backs out of the navigation menu pane to close the navigation bar.</w:t>
            </w:r>
          </w:p>
          <w:p w14:paraId="54A52679" w14:textId="77777777" w:rsidR="000F5478" w:rsidRDefault="000F5478" w:rsidP="000F5478">
            <w:pPr>
              <w:ind w:firstLine="0"/>
            </w:pPr>
          </w:p>
        </w:tc>
      </w:tr>
      <w:tr w:rsidR="000F5478" w14:paraId="5C27F1E9" w14:textId="77777777" w:rsidTr="00A83487">
        <w:tc>
          <w:tcPr>
            <w:tcW w:w="4675" w:type="dxa"/>
          </w:tcPr>
          <w:p w14:paraId="4E5B66C5" w14:textId="77777777" w:rsidR="000F5478" w:rsidRDefault="000F5478" w:rsidP="000F5478">
            <w:pPr>
              <w:ind w:firstLine="0"/>
            </w:pPr>
            <w:r>
              <w:t>Exit Conditions:</w:t>
            </w:r>
          </w:p>
        </w:tc>
        <w:tc>
          <w:tcPr>
            <w:tcW w:w="4675" w:type="dxa"/>
          </w:tcPr>
          <w:p w14:paraId="2ADC1FC0" w14:textId="77777777" w:rsidR="000F5478" w:rsidRDefault="000F5478" w:rsidP="000F5478">
            <w:pPr>
              <w:ind w:firstLine="0"/>
            </w:pPr>
          </w:p>
          <w:p w14:paraId="59BADF4A" w14:textId="5BE8096F" w:rsidR="000F5478" w:rsidRDefault="000F5478" w:rsidP="000F5478">
            <w:pPr>
              <w:ind w:firstLine="0"/>
            </w:pPr>
            <w:r>
              <w:t xml:space="preserve">The buddy has successfully </w:t>
            </w:r>
            <w:r w:rsidR="00A24E3D">
              <w:t>viewed the</w:t>
            </w:r>
            <w:r w:rsidR="00C26AD0">
              <w:t>ir</w:t>
            </w:r>
            <w:r w:rsidR="00A24E3D">
              <w:t xml:space="preserve"> personal </w:t>
            </w:r>
            <w:r w:rsidR="00C26AD0">
              <w:t>profile details</w:t>
            </w:r>
            <w:r w:rsidR="00A24E3D">
              <w:t>.</w:t>
            </w:r>
          </w:p>
          <w:p w14:paraId="2382634B" w14:textId="77777777" w:rsidR="000F5478" w:rsidRDefault="000F5478" w:rsidP="000F5478">
            <w:pPr>
              <w:ind w:firstLine="0"/>
            </w:pPr>
          </w:p>
        </w:tc>
      </w:tr>
    </w:tbl>
    <w:p w14:paraId="5430870F" w14:textId="59B1BBBC" w:rsidR="00A83487" w:rsidRDefault="00A83487" w:rsidP="00441B6A">
      <w:pPr>
        <w:ind w:firstLine="0"/>
      </w:pPr>
    </w:p>
    <w:p w14:paraId="045CA1DF" w14:textId="73381227" w:rsidR="006830B3" w:rsidRDefault="006830B3" w:rsidP="006830B3">
      <w:pPr>
        <w:pStyle w:val="Caption"/>
      </w:pPr>
      <w:r>
        <w:t>Table 5 View Personal Profile Details Use Case</w:t>
      </w:r>
    </w:p>
    <w:p w14:paraId="127C0686" w14:textId="77777777" w:rsidR="00A83487" w:rsidRDefault="00A83487">
      <w:r>
        <w:br w:type="page"/>
      </w:r>
    </w:p>
    <w:tbl>
      <w:tblPr>
        <w:tblStyle w:val="TableGrid"/>
        <w:tblW w:w="0" w:type="auto"/>
        <w:tblLook w:val="04A0" w:firstRow="1" w:lastRow="0" w:firstColumn="1" w:lastColumn="0" w:noHBand="0" w:noVBand="1"/>
      </w:tblPr>
      <w:tblGrid>
        <w:gridCol w:w="4675"/>
        <w:gridCol w:w="4675"/>
      </w:tblGrid>
      <w:tr w:rsidR="00550691" w14:paraId="1ED2C2A7" w14:textId="77777777" w:rsidTr="006E665C">
        <w:tc>
          <w:tcPr>
            <w:tcW w:w="4675" w:type="dxa"/>
            <w:shd w:val="clear" w:color="auto" w:fill="000000" w:themeFill="text1"/>
          </w:tcPr>
          <w:p w14:paraId="2AFF527F" w14:textId="77777777" w:rsidR="00550691" w:rsidRDefault="00550691" w:rsidP="00932000">
            <w:pPr>
              <w:ind w:firstLine="0"/>
            </w:pPr>
            <w:bookmarkStart w:id="38" w:name="_Hlk88256349"/>
            <w:r>
              <w:lastRenderedPageBreak/>
              <w:t>Use Case Name:</w:t>
            </w:r>
          </w:p>
        </w:tc>
        <w:tc>
          <w:tcPr>
            <w:tcW w:w="4675" w:type="dxa"/>
            <w:shd w:val="clear" w:color="auto" w:fill="000000" w:themeFill="text1"/>
          </w:tcPr>
          <w:p w14:paraId="200C9C3E" w14:textId="6C87659A" w:rsidR="00550691" w:rsidRDefault="007A03A9" w:rsidP="00932000">
            <w:pPr>
              <w:ind w:firstLine="0"/>
            </w:pPr>
            <w:r>
              <w:t>Edit</w:t>
            </w:r>
            <w:r w:rsidR="00550691">
              <w:t xml:space="preserve"> </w:t>
            </w:r>
            <w:r w:rsidR="00D51ADA">
              <w:t xml:space="preserve">Personal </w:t>
            </w:r>
            <w:r w:rsidR="00550691">
              <w:t>Profile Details</w:t>
            </w:r>
          </w:p>
        </w:tc>
      </w:tr>
      <w:tr w:rsidR="00DF7DE3" w14:paraId="602DA04F" w14:textId="77777777" w:rsidTr="00A83487">
        <w:tc>
          <w:tcPr>
            <w:tcW w:w="4675" w:type="dxa"/>
          </w:tcPr>
          <w:p w14:paraId="16824920" w14:textId="77777777" w:rsidR="00DF7DE3" w:rsidRDefault="00DF7DE3" w:rsidP="00DF7DE3">
            <w:pPr>
              <w:ind w:firstLine="0"/>
            </w:pPr>
            <w:r>
              <w:t>Participating Actor:</w:t>
            </w:r>
          </w:p>
        </w:tc>
        <w:tc>
          <w:tcPr>
            <w:tcW w:w="4675" w:type="dxa"/>
          </w:tcPr>
          <w:p w14:paraId="1F3C1CE8" w14:textId="4A8288A1" w:rsidR="00DF7DE3" w:rsidRDefault="00DF7DE3" w:rsidP="00DF7DE3">
            <w:pPr>
              <w:ind w:firstLine="0"/>
            </w:pPr>
            <w:r>
              <w:t>Buddy with &amp; without disability</w:t>
            </w:r>
          </w:p>
        </w:tc>
      </w:tr>
      <w:tr w:rsidR="00DF7DE3" w14:paraId="58309510" w14:textId="77777777" w:rsidTr="00A83487">
        <w:tc>
          <w:tcPr>
            <w:tcW w:w="4675" w:type="dxa"/>
          </w:tcPr>
          <w:p w14:paraId="516BE119" w14:textId="77777777" w:rsidR="00DF7DE3" w:rsidRDefault="00DF7DE3" w:rsidP="00DF7DE3">
            <w:pPr>
              <w:ind w:firstLine="0"/>
            </w:pPr>
            <w:r>
              <w:t>Entry Conditions:</w:t>
            </w:r>
          </w:p>
        </w:tc>
        <w:tc>
          <w:tcPr>
            <w:tcW w:w="4675" w:type="dxa"/>
          </w:tcPr>
          <w:p w14:paraId="4BED9DA9" w14:textId="77777777" w:rsidR="00DF7DE3" w:rsidRDefault="00DF7DE3" w:rsidP="00DF7DE3">
            <w:pPr>
              <w:ind w:firstLine="0"/>
            </w:pPr>
          </w:p>
          <w:p w14:paraId="75C63EFF" w14:textId="77777777" w:rsidR="00DF7DE3" w:rsidRDefault="00DF7DE3" w:rsidP="00DF7DE3">
            <w:pPr>
              <w:ind w:firstLine="0"/>
            </w:pPr>
            <w:r>
              <w:t>1. The buddy is already a member and logged into the system.</w:t>
            </w:r>
          </w:p>
          <w:p w14:paraId="516BBE56" w14:textId="4E250ABC" w:rsidR="00DF7DE3" w:rsidRDefault="00DF7DE3" w:rsidP="00DF7DE3">
            <w:pPr>
              <w:ind w:firstLine="0"/>
            </w:pPr>
            <w:r>
              <w:t xml:space="preserve">2. The View </w:t>
            </w:r>
            <w:r w:rsidR="00DE373C">
              <w:t>Personal Profile Details</w:t>
            </w:r>
            <w:r>
              <w:t xml:space="preserve"> function of the system has been invoked.</w:t>
            </w:r>
          </w:p>
          <w:p w14:paraId="32A7533A" w14:textId="0CC064F4" w:rsidR="00DF7DE3" w:rsidRDefault="00DF7DE3" w:rsidP="00DF7DE3">
            <w:pPr>
              <w:ind w:firstLine="0"/>
            </w:pPr>
          </w:p>
        </w:tc>
      </w:tr>
      <w:tr w:rsidR="00DF7DE3" w14:paraId="33651F16" w14:textId="77777777" w:rsidTr="00A83487">
        <w:tc>
          <w:tcPr>
            <w:tcW w:w="4675" w:type="dxa"/>
          </w:tcPr>
          <w:p w14:paraId="5AD35B1B" w14:textId="77777777" w:rsidR="00DF7DE3" w:rsidRDefault="00DF7DE3" w:rsidP="00DF7DE3">
            <w:pPr>
              <w:ind w:firstLine="0"/>
            </w:pPr>
            <w:r>
              <w:t xml:space="preserve">Flow of Events: </w:t>
            </w:r>
          </w:p>
        </w:tc>
        <w:tc>
          <w:tcPr>
            <w:tcW w:w="4675" w:type="dxa"/>
          </w:tcPr>
          <w:p w14:paraId="2D71D344" w14:textId="77777777" w:rsidR="00DF7DE3" w:rsidRDefault="00DF7DE3" w:rsidP="00DF7DE3">
            <w:pPr>
              <w:ind w:firstLine="0"/>
            </w:pPr>
          </w:p>
          <w:p w14:paraId="66570681" w14:textId="65074AD3" w:rsidR="00DF7DE3" w:rsidRDefault="00DF7DE3" w:rsidP="00A94C11">
            <w:pPr>
              <w:ind w:firstLine="0"/>
            </w:pPr>
            <w:r>
              <w:t xml:space="preserve">1. The system then displays a screen showing the </w:t>
            </w:r>
            <w:r w:rsidR="00A94C11">
              <w:t>buddy personal profile details</w:t>
            </w:r>
            <w:r w:rsidR="004A7AB6">
              <w:t>.</w:t>
            </w:r>
          </w:p>
          <w:p w14:paraId="61FBCCFC" w14:textId="63CE75B0" w:rsidR="00A94C11" w:rsidRDefault="00A94C11" w:rsidP="00A94C11">
            <w:pPr>
              <w:ind w:firstLine="0"/>
            </w:pPr>
            <w:r>
              <w:t xml:space="preserve">2. </w:t>
            </w:r>
            <w:r w:rsidR="004A7AB6">
              <w:t>The buddy clicks on a specific detail on their profile.</w:t>
            </w:r>
          </w:p>
          <w:p w14:paraId="5FAB3BB1" w14:textId="3AA928D6" w:rsidR="005D1AD9" w:rsidRDefault="004A7AB6" w:rsidP="00A94C11">
            <w:pPr>
              <w:ind w:firstLine="0"/>
            </w:pPr>
            <w:r>
              <w:t xml:space="preserve">3. The system </w:t>
            </w:r>
            <w:r w:rsidR="005D1AD9">
              <w:t xml:space="preserve">prompts the </w:t>
            </w:r>
            <w:r w:rsidR="00862A8A">
              <w:t>buddy</w:t>
            </w:r>
            <w:r w:rsidR="005D1AD9">
              <w:t xml:space="preserve"> to update that specific detail information.</w:t>
            </w:r>
          </w:p>
          <w:p w14:paraId="626BD287" w14:textId="5F1BA629" w:rsidR="005D1AD9" w:rsidRDefault="005D1AD9" w:rsidP="00A94C11">
            <w:pPr>
              <w:ind w:firstLine="0"/>
            </w:pPr>
            <w:r>
              <w:t xml:space="preserve">4. The </w:t>
            </w:r>
            <w:r w:rsidR="003106CA">
              <w:t>buddies</w:t>
            </w:r>
            <w:r>
              <w:t xml:space="preserve"> updates the information and clicks save</w:t>
            </w:r>
            <w:r w:rsidR="009967F1">
              <w:t>.</w:t>
            </w:r>
          </w:p>
          <w:p w14:paraId="36F6FC64" w14:textId="12D6666E" w:rsidR="00343817" w:rsidRDefault="00343817" w:rsidP="00A94C11">
            <w:pPr>
              <w:ind w:firstLine="0"/>
            </w:pPr>
            <w:r>
              <w:t xml:space="preserve">5. </w:t>
            </w:r>
            <w:r w:rsidR="00862A8A">
              <w:t xml:space="preserve">The system then updates the information </w:t>
            </w:r>
            <w:r w:rsidR="006D3533">
              <w:t>and displays the information in the profile screen.</w:t>
            </w:r>
          </w:p>
          <w:p w14:paraId="795B01E8" w14:textId="471DEF22" w:rsidR="005D1AD9" w:rsidRDefault="005D1AD9" w:rsidP="00A94C11">
            <w:pPr>
              <w:ind w:firstLine="0"/>
            </w:pPr>
          </w:p>
        </w:tc>
      </w:tr>
      <w:tr w:rsidR="00DF7DE3" w14:paraId="4740266D" w14:textId="77777777" w:rsidTr="00A83487">
        <w:tc>
          <w:tcPr>
            <w:tcW w:w="4675" w:type="dxa"/>
          </w:tcPr>
          <w:p w14:paraId="496667EF" w14:textId="77777777" w:rsidR="00DF7DE3" w:rsidRDefault="00DF7DE3" w:rsidP="00DF7DE3">
            <w:pPr>
              <w:ind w:firstLine="0"/>
            </w:pPr>
            <w:r>
              <w:t>Alternative Flow of Events:</w:t>
            </w:r>
          </w:p>
        </w:tc>
        <w:tc>
          <w:tcPr>
            <w:tcW w:w="4675" w:type="dxa"/>
          </w:tcPr>
          <w:p w14:paraId="7C87D48A" w14:textId="77777777" w:rsidR="00DF7DE3" w:rsidRDefault="00DF7DE3" w:rsidP="00DF7DE3">
            <w:pPr>
              <w:ind w:firstLine="0"/>
            </w:pPr>
          </w:p>
          <w:p w14:paraId="78AE0699" w14:textId="77777777" w:rsidR="00DF7DE3" w:rsidRDefault="00DF7DE3" w:rsidP="00DF7DE3">
            <w:pPr>
              <w:ind w:firstLine="0"/>
            </w:pPr>
          </w:p>
        </w:tc>
      </w:tr>
      <w:tr w:rsidR="00DF7DE3" w14:paraId="6568B536" w14:textId="77777777" w:rsidTr="00A83487">
        <w:tc>
          <w:tcPr>
            <w:tcW w:w="4675" w:type="dxa"/>
          </w:tcPr>
          <w:p w14:paraId="030EED68" w14:textId="77777777" w:rsidR="00DF7DE3" w:rsidRDefault="00DF7DE3" w:rsidP="00DF7DE3">
            <w:pPr>
              <w:ind w:firstLine="0"/>
            </w:pPr>
            <w:r>
              <w:t>Exit Conditions:</w:t>
            </w:r>
          </w:p>
        </w:tc>
        <w:tc>
          <w:tcPr>
            <w:tcW w:w="4675" w:type="dxa"/>
          </w:tcPr>
          <w:p w14:paraId="01F1B988" w14:textId="77777777" w:rsidR="00DF7DE3" w:rsidRDefault="00DF7DE3" w:rsidP="00DF7DE3">
            <w:pPr>
              <w:ind w:firstLine="0"/>
            </w:pPr>
          </w:p>
          <w:p w14:paraId="31675293" w14:textId="18A89BFB" w:rsidR="00DF7DE3" w:rsidRDefault="00DF7DE3" w:rsidP="00DF7DE3">
            <w:pPr>
              <w:ind w:firstLine="0"/>
            </w:pPr>
            <w:r>
              <w:t xml:space="preserve">The buddy has successfully </w:t>
            </w:r>
            <w:r w:rsidR="00E0531A">
              <w:t xml:space="preserve">edited their </w:t>
            </w:r>
            <w:r>
              <w:t>profile details.</w:t>
            </w:r>
          </w:p>
          <w:p w14:paraId="6EB65F08" w14:textId="77777777" w:rsidR="00DF7DE3" w:rsidRDefault="00DF7DE3" w:rsidP="00DF7DE3">
            <w:pPr>
              <w:ind w:firstLine="0"/>
            </w:pPr>
          </w:p>
        </w:tc>
      </w:tr>
      <w:bookmarkEnd w:id="38"/>
    </w:tbl>
    <w:p w14:paraId="5AAAC36E" w14:textId="1F9A3CB4" w:rsidR="00A83487" w:rsidRDefault="00A83487" w:rsidP="00441B6A">
      <w:pPr>
        <w:ind w:firstLine="0"/>
      </w:pPr>
    </w:p>
    <w:p w14:paraId="2AF177E2" w14:textId="693561EA" w:rsidR="00AE5C56" w:rsidRDefault="00AE5C56" w:rsidP="00AE5C56">
      <w:pPr>
        <w:pStyle w:val="Caption"/>
      </w:pPr>
      <w:r>
        <w:t xml:space="preserve">Table </w:t>
      </w:r>
      <w:r w:rsidR="00DB0FDE">
        <w:t>6</w:t>
      </w:r>
      <w:r>
        <w:t xml:space="preserve"> </w:t>
      </w:r>
      <w:r w:rsidR="00DB0FDE">
        <w:t>Edit Personal Profile Details</w:t>
      </w:r>
      <w:r>
        <w:t xml:space="preserve"> Use Case</w:t>
      </w:r>
    </w:p>
    <w:p w14:paraId="7B178C7F" w14:textId="77777777" w:rsidR="00A83487" w:rsidRDefault="00A83487">
      <w:r>
        <w:br w:type="page"/>
      </w:r>
    </w:p>
    <w:tbl>
      <w:tblPr>
        <w:tblStyle w:val="TableGrid"/>
        <w:tblW w:w="0" w:type="auto"/>
        <w:tblLook w:val="04A0" w:firstRow="1" w:lastRow="0" w:firstColumn="1" w:lastColumn="0" w:noHBand="0" w:noVBand="1"/>
      </w:tblPr>
      <w:tblGrid>
        <w:gridCol w:w="4675"/>
        <w:gridCol w:w="4675"/>
      </w:tblGrid>
      <w:tr w:rsidR="00B777B1" w14:paraId="39A9DC21" w14:textId="77777777" w:rsidTr="006E665C">
        <w:tc>
          <w:tcPr>
            <w:tcW w:w="4675" w:type="dxa"/>
            <w:shd w:val="clear" w:color="auto" w:fill="000000" w:themeFill="text1"/>
          </w:tcPr>
          <w:p w14:paraId="64183005" w14:textId="77777777" w:rsidR="00B777B1" w:rsidRDefault="00B777B1" w:rsidP="009A639B">
            <w:pPr>
              <w:ind w:firstLine="0"/>
            </w:pPr>
            <w:r>
              <w:lastRenderedPageBreak/>
              <w:t>Use Case Name:</w:t>
            </w:r>
          </w:p>
        </w:tc>
        <w:tc>
          <w:tcPr>
            <w:tcW w:w="4675" w:type="dxa"/>
            <w:shd w:val="clear" w:color="auto" w:fill="000000" w:themeFill="text1"/>
          </w:tcPr>
          <w:p w14:paraId="0EF72096" w14:textId="77777777" w:rsidR="00B777B1" w:rsidRDefault="00B777B1" w:rsidP="009A639B">
            <w:pPr>
              <w:ind w:firstLine="0"/>
            </w:pPr>
            <w:r>
              <w:t>View List of Connected Buddies</w:t>
            </w:r>
          </w:p>
        </w:tc>
      </w:tr>
      <w:tr w:rsidR="00624CF0" w14:paraId="722737C4" w14:textId="77777777" w:rsidTr="00A83487">
        <w:tc>
          <w:tcPr>
            <w:tcW w:w="4675" w:type="dxa"/>
          </w:tcPr>
          <w:p w14:paraId="446EBC53" w14:textId="77777777" w:rsidR="00624CF0" w:rsidRDefault="00624CF0" w:rsidP="00624CF0">
            <w:pPr>
              <w:ind w:firstLine="0"/>
            </w:pPr>
            <w:r>
              <w:t>Participating Actor:</w:t>
            </w:r>
          </w:p>
        </w:tc>
        <w:tc>
          <w:tcPr>
            <w:tcW w:w="4675" w:type="dxa"/>
          </w:tcPr>
          <w:p w14:paraId="673B89ED" w14:textId="3889EB36" w:rsidR="00624CF0" w:rsidRDefault="00624CF0" w:rsidP="00624CF0">
            <w:pPr>
              <w:ind w:firstLine="0"/>
            </w:pPr>
            <w:r>
              <w:t>Buddy with &amp; without disability</w:t>
            </w:r>
          </w:p>
        </w:tc>
      </w:tr>
      <w:tr w:rsidR="00624CF0" w14:paraId="44EB82A8" w14:textId="77777777" w:rsidTr="00A83487">
        <w:tc>
          <w:tcPr>
            <w:tcW w:w="4675" w:type="dxa"/>
          </w:tcPr>
          <w:p w14:paraId="65933EE8" w14:textId="77777777" w:rsidR="00624CF0" w:rsidRDefault="00624CF0" w:rsidP="00624CF0">
            <w:pPr>
              <w:ind w:firstLine="0"/>
            </w:pPr>
            <w:r>
              <w:t>Entry Conditions:</w:t>
            </w:r>
          </w:p>
        </w:tc>
        <w:tc>
          <w:tcPr>
            <w:tcW w:w="4675" w:type="dxa"/>
          </w:tcPr>
          <w:p w14:paraId="175CE04B" w14:textId="77777777" w:rsidR="00624CF0" w:rsidRDefault="00624CF0" w:rsidP="00624CF0">
            <w:pPr>
              <w:ind w:firstLine="0"/>
            </w:pPr>
          </w:p>
          <w:p w14:paraId="61155E6F" w14:textId="77777777" w:rsidR="00624CF0" w:rsidRDefault="00624CF0" w:rsidP="00624CF0">
            <w:pPr>
              <w:ind w:firstLine="0"/>
            </w:pPr>
            <w:r>
              <w:t>1. The buddy is already a member and logged into the system.</w:t>
            </w:r>
          </w:p>
          <w:p w14:paraId="0BD4A337" w14:textId="77777777" w:rsidR="00624CF0" w:rsidRDefault="00624CF0" w:rsidP="00624CF0">
            <w:pPr>
              <w:ind w:firstLine="0"/>
            </w:pPr>
            <w:r>
              <w:t>2. The View Navigation Menu function of the system has been invoked.</w:t>
            </w:r>
          </w:p>
          <w:p w14:paraId="5CE128EA" w14:textId="1E1143A5" w:rsidR="00624CF0" w:rsidRDefault="00624CF0" w:rsidP="00624CF0">
            <w:pPr>
              <w:ind w:firstLine="0"/>
            </w:pPr>
          </w:p>
        </w:tc>
      </w:tr>
      <w:tr w:rsidR="00624CF0" w14:paraId="2D411CA0" w14:textId="77777777" w:rsidTr="00A83487">
        <w:tc>
          <w:tcPr>
            <w:tcW w:w="4675" w:type="dxa"/>
          </w:tcPr>
          <w:p w14:paraId="1A004538" w14:textId="77777777" w:rsidR="00624CF0" w:rsidRDefault="00624CF0" w:rsidP="00624CF0">
            <w:pPr>
              <w:ind w:firstLine="0"/>
            </w:pPr>
            <w:r>
              <w:t xml:space="preserve">Flow of Events: </w:t>
            </w:r>
          </w:p>
        </w:tc>
        <w:tc>
          <w:tcPr>
            <w:tcW w:w="4675" w:type="dxa"/>
          </w:tcPr>
          <w:p w14:paraId="7786351E" w14:textId="77777777" w:rsidR="00624CF0" w:rsidRDefault="00624CF0" w:rsidP="00624CF0">
            <w:pPr>
              <w:ind w:firstLine="0"/>
            </w:pPr>
          </w:p>
          <w:p w14:paraId="72B0AC51" w14:textId="77777777" w:rsidR="00624CF0" w:rsidRDefault="00624CF0" w:rsidP="00624CF0">
            <w:pPr>
              <w:ind w:firstLine="0"/>
            </w:pPr>
            <w:r>
              <w:t>1. The system displays the navigation menu pane.</w:t>
            </w:r>
          </w:p>
          <w:p w14:paraId="7ECF9955" w14:textId="1289A1D1" w:rsidR="00624CF0" w:rsidRDefault="00624CF0" w:rsidP="00624CF0">
            <w:pPr>
              <w:ind w:firstLine="0"/>
            </w:pPr>
            <w:r>
              <w:t xml:space="preserve">2. The buddy selects the </w:t>
            </w:r>
            <w:r w:rsidR="002F61EE">
              <w:t xml:space="preserve">View List of Connected Buddies </w:t>
            </w:r>
            <w:r>
              <w:t>link in the navigation menu to view</w:t>
            </w:r>
            <w:r w:rsidR="003D366D">
              <w:t xml:space="preserve"> a list of the Buddies Connections</w:t>
            </w:r>
            <w:r>
              <w:t>.</w:t>
            </w:r>
          </w:p>
          <w:p w14:paraId="3EB9E06A" w14:textId="2DAAC849" w:rsidR="00624CF0" w:rsidRDefault="00624CF0" w:rsidP="00624CF0">
            <w:pPr>
              <w:ind w:firstLine="0"/>
            </w:pPr>
            <w:r>
              <w:t>3. The system then displays a screen which shows</w:t>
            </w:r>
            <w:r w:rsidR="00DF10D9">
              <w:t xml:space="preserve"> a list of connected b</w:t>
            </w:r>
            <w:r w:rsidR="00932728">
              <w:t>uddies that the buddy has connected to</w:t>
            </w:r>
            <w:r>
              <w:t>.</w:t>
            </w:r>
          </w:p>
          <w:p w14:paraId="176C352F" w14:textId="77777777" w:rsidR="00624CF0" w:rsidRDefault="00624CF0" w:rsidP="00624CF0">
            <w:pPr>
              <w:ind w:firstLine="0"/>
            </w:pPr>
          </w:p>
        </w:tc>
      </w:tr>
      <w:tr w:rsidR="00624CF0" w14:paraId="3CF8F007" w14:textId="77777777" w:rsidTr="00A83487">
        <w:tc>
          <w:tcPr>
            <w:tcW w:w="4675" w:type="dxa"/>
          </w:tcPr>
          <w:p w14:paraId="35F3E3B8" w14:textId="77777777" w:rsidR="00624CF0" w:rsidRDefault="00624CF0" w:rsidP="00624CF0">
            <w:pPr>
              <w:ind w:firstLine="0"/>
            </w:pPr>
            <w:r>
              <w:t>Alternative Flow of Events:</w:t>
            </w:r>
          </w:p>
        </w:tc>
        <w:tc>
          <w:tcPr>
            <w:tcW w:w="4675" w:type="dxa"/>
          </w:tcPr>
          <w:p w14:paraId="7BE31A8C" w14:textId="77777777" w:rsidR="00624CF0" w:rsidRDefault="00624CF0" w:rsidP="00624CF0">
            <w:pPr>
              <w:ind w:firstLine="0"/>
            </w:pPr>
          </w:p>
          <w:p w14:paraId="527E571B" w14:textId="77777777" w:rsidR="00624CF0" w:rsidRDefault="00624CF0" w:rsidP="00624CF0">
            <w:pPr>
              <w:ind w:firstLine="0"/>
            </w:pPr>
            <w:r>
              <w:t>2.1 The buddy backs out of the navigation menu pane to close the navigation bar.</w:t>
            </w:r>
          </w:p>
          <w:p w14:paraId="6873C928" w14:textId="77777777" w:rsidR="00624CF0" w:rsidRDefault="00624CF0" w:rsidP="00624CF0">
            <w:pPr>
              <w:ind w:firstLine="0"/>
            </w:pPr>
          </w:p>
        </w:tc>
      </w:tr>
      <w:tr w:rsidR="00624CF0" w14:paraId="1282C8F3" w14:textId="77777777" w:rsidTr="00A83487">
        <w:tc>
          <w:tcPr>
            <w:tcW w:w="4675" w:type="dxa"/>
          </w:tcPr>
          <w:p w14:paraId="351D16FB" w14:textId="77777777" w:rsidR="00624CF0" w:rsidRDefault="00624CF0" w:rsidP="00624CF0">
            <w:pPr>
              <w:ind w:firstLine="0"/>
            </w:pPr>
            <w:r>
              <w:t>Exit Conditions:</w:t>
            </w:r>
          </w:p>
        </w:tc>
        <w:tc>
          <w:tcPr>
            <w:tcW w:w="4675" w:type="dxa"/>
          </w:tcPr>
          <w:p w14:paraId="4C89F990" w14:textId="77777777" w:rsidR="00D0357E" w:rsidRDefault="00D0357E" w:rsidP="00D0357E">
            <w:pPr>
              <w:ind w:firstLine="0"/>
            </w:pPr>
          </w:p>
          <w:p w14:paraId="696DFFFE" w14:textId="3C02A53D" w:rsidR="00D0357E" w:rsidRDefault="00D0357E" w:rsidP="00D0357E">
            <w:pPr>
              <w:ind w:firstLine="0"/>
            </w:pPr>
            <w:r>
              <w:t>The buddy has successfully view the list of their connected buddies.</w:t>
            </w:r>
          </w:p>
          <w:p w14:paraId="38077E3D" w14:textId="77777777" w:rsidR="00624CF0" w:rsidRDefault="00624CF0" w:rsidP="00624CF0">
            <w:pPr>
              <w:ind w:firstLine="0"/>
            </w:pPr>
          </w:p>
        </w:tc>
      </w:tr>
    </w:tbl>
    <w:p w14:paraId="0CF61A91" w14:textId="6E7AFD5C" w:rsidR="00A83487" w:rsidRDefault="00A83487" w:rsidP="00441B6A">
      <w:pPr>
        <w:ind w:firstLine="0"/>
      </w:pPr>
    </w:p>
    <w:p w14:paraId="6207DD62" w14:textId="0D5F6D9E" w:rsidR="000F609E" w:rsidRDefault="000F609E" w:rsidP="000F609E">
      <w:pPr>
        <w:pStyle w:val="Caption"/>
      </w:pPr>
      <w:r>
        <w:t xml:space="preserve">Table 7 View List of Connected </w:t>
      </w:r>
      <w:r w:rsidR="007D31BC">
        <w:t>Buddies</w:t>
      </w:r>
      <w:r>
        <w:t xml:space="preserve"> Use Case</w:t>
      </w:r>
    </w:p>
    <w:p w14:paraId="7F569759" w14:textId="77777777" w:rsidR="00A83487" w:rsidRDefault="00A83487">
      <w:r>
        <w:br w:type="page"/>
      </w:r>
    </w:p>
    <w:tbl>
      <w:tblPr>
        <w:tblStyle w:val="TableGrid"/>
        <w:tblW w:w="0" w:type="auto"/>
        <w:tblLook w:val="04A0" w:firstRow="1" w:lastRow="0" w:firstColumn="1" w:lastColumn="0" w:noHBand="0" w:noVBand="1"/>
      </w:tblPr>
      <w:tblGrid>
        <w:gridCol w:w="4675"/>
        <w:gridCol w:w="4675"/>
      </w:tblGrid>
      <w:tr w:rsidR="00DF0BF3" w14:paraId="7F7DD408" w14:textId="77777777" w:rsidTr="006E665C">
        <w:tc>
          <w:tcPr>
            <w:tcW w:w="4675" w:type="dxa"/>
            <w:shd w:val="clear" w:color="auto" w:fill="000000" w:themeFill="text1"/>
          </w:tcPr>
          <w:p w14:paraId="1A8DA4AD" w14:textId="77777777" w:rsidR="00DF0BF3" w:rsidRDefault="00DF0BF3" w:rsidP="009A639B">
            <w:pPr>
              <w:ind w:firstLine="0"/>
            </w:pPr>
            <w:r>
              <w:lastRenderedPageBreak/>
              <w:t>Use Case Name:</w:t>
            </w:r>
          </w:p>
        </w:tc>
        <w:tc>
          <w:tcPr>
            <w:tcW w:w="4675" w:type="dxa"/>
            <w:shd w:val="clear" w:color="auto" w:fill="000000" w:themeFill="text1"/>
          </w:tcPr>
          <w:p w14:paraId="46F3512C" w14:textId="77777777" w:rsidR="00DF0BF3" w:rsidRDefault="00DF0BF3" w:rsidP="009A639B">
            <w:pPr>
              <w:ind w:firstLine="0"/>
            </w:pPr>
            <w:r>
              <w:t>View and Chat with a Buddy</w:t>
            </w:r>
          </w:p>
        </w:tc>
      </w:tr>
      <w:tr w:rsidR="00C2279F" w14:paraId="5AB91043" w14:textId="77777777" w:rsidTr="00A83487">
        <w:tc>
          <w:tcPr>
            <w:tcW w:w="4675" w:type="dxa"/>
          </w:tcPr>
          <w:p w14:paraId="193C28F3" w14:textId="77777777" w:rsidR="00C2279F" w:rsidRDefault="00C2279F" w:rsidP="00C2279F">
            <w:pPr>
              <w:ind w:firstLine="0"/>
            </w:pPr>
            <w:r>
              <w:t>Participating Actor:</w:t>
            </w:r>
          </w:p>
        </w:tc>
        <w:tc>
          <w:tcPr>
            <w:tcW w:w="4675" w:type="dxa"/>
          </w:tcPr>
          <w:p w14:paraId="33FBB770" w14:textId="64272B25" w:rsidR="00C2279F" w:rsidRDefault="00C2279F" w:rsidP="00C2279F">
            <w:pPr>
              <w:ind w:firstLine="0"/>
            </w:pPr>
            <w:r>
              <w:t>Buddy with &amp; without disability</w:t>
            </w:r>
          </w:p>
        </w:tc>
      </w:tr>
      <w:tr w:rsidR="00C2279F" w14:paraId="1D5DD35A" w14:textId="77777777" w:rsidTr="00A83487">
        <w:tc>
          <w:tcPr>
            <w:tcW w:w="4675" w:type="dxa"/>
          </w:tcPr>
          <w:p w14:paraId="08B1CC9C" w14:textId="77777777" w:rsidR="00C2279F" w:rsidRDefault="00C2279F" w:rsidP="00C2279F">
            <w:pPr>
              <w:ind w:firstLine="0"/>
            </w:pPr>
            <w:r>
              <w:t>Entry Conditions:</w:t>
            </w:r>
          </w:p>
        </w:tc>
        <w:tc>
          <w:tcPr>
            <w:tcW w:w="4675" w:type="dxa"/>
          </w:tcPr>
          <w:p w14:paraId="4FB9BF04" w14:textId="77777777" w:rsidR="00C2279F" w:rsidRDefault="00C2279F" w:rsidP="00C2279F">
            <w:pPr>
              <w:ind w:firstLine="0"/>
            </w:pPr>
          </w:p>
          <w:p w14:paraId="23E1D731" w14:textId="77777777" w:rsidR="00C2279F" w:rsidRDefault="00C2279F" w:rsidP="00C2279F">
            <w:pPr>
              <w:ind w:firstLine="0"/>
            </w:pPr>
            <w:r>
              <w:t>1. The buddy is already a member and logged into the system.</w:t>
            </w:r>
          </w:p>
          <w:p w14:paraId="2A094B5E" w14:textId="713D1E66" w:rsidR="00C2279F" w:rsidRDefault="00C2279F" w:rsidP="00C2279F">
            <w:pPr>
              <w:ind w:firstLine="0"/>
            </w:pPr>
            <w:r>
              <w:t xml:space="preserve">2. The </w:t>
            </w:r>
            <w:r w:rsidR="00CD59EF">
              <w:t xml:space="preserve">View List </w:t>
            </w:r>
            <w:r w:rsidR="00674ECD">
              <w:t xml:space="preserve">of Connected </w:t>
            </w:r>
            <w:r w:rsidR="001D5B5A">
              <w:t>Buddies</w:t>
            </w:r>
            <w:r w:rsidR="00674ECD">
              <w:t xml:space="preserve"> </w:t>
            </w:r>
            <w:r>
              <w:t>function of the system has been invoked.</w:t>
            </w:r>
          </w:p>
          <w:p w14:paraId="28033039" w14:textId="4DAF0E05" w:rsidR="00C2279F" w:rsidRDefault="00C2279F" w:rsidP="00C2279F">
            <w:pPr>
              <w:ind w:firstLine="0"/>
            </w:pPr>
          </w:p>
        </w:tc>
      </w:tr>
      <w:tr w:rsidR="00C2279F" w14:paraId="41AEBF17" w14:textId="77777777" w:rsidTr="00A83487">
        <w:tc>
          <w:tcPr>
            <w:tcW w:w="4675" w:type="dxa"/>
          </w:tcPr>
          <w:p w14:paraId="3381D29A" w14:textId="77777777" w:rsidR="00C2279F" w:rsidRDefault="00C2279F" w:rsidP="00C2279F">
            <w:pPr>
              <w:ind w:firstLine="0"/>
            </w:pPr>
            <w:r>
              <w:t xml:space="preserve">Flow of Events: </w:t>
            </w:r>
          </w:p>
        </w:tc>
        <w:tc>
          <w:tcPr>
            <w:tcW w:w="4675" w:type="dxa"/>
          </w:tcPr>
          <w:p w14:paraId="419D2373" w14:textId="77777777" w:rsidR="00C2279F" w:rsidRDefault="00C2279F" w:rsidP="00C2279F">
            <w:pPr>
              <w:ind w:firstLine="0"/>
            </w:pPr>
          </w:p>
          <w:p w14:paraId="4465C580" w14:textId="00DCED48" w:rsidR="00C2279F" w:rsidRDefault="00C2279F" w:rsidP="00C2279F">
            <w:pPr>
              <w:ind w:firstLine="0"/>
            </w:pPr>
            <w:r>
              <w:t xml:space="preserve">1. The system displays </w:t>
            </w:r>
            <w:r w:rsidR="008600B2">
              <w:t>a list of connected buddies.</w:t>
            </w:r>
          </w:p>
          <w:p w14:paraId="0F56875C" w14:textId="00430BEB" w:rsidR="00C2279F" w:rsidRDefault="00C2279F" w:rsidP="00C2279F">
            <w:pPr>
              <w:ind w:firstLine="0"/>
            </w:pPr>
            <w:r>
              <w:t xml:space="preserve">2. The buddy selects </w:t>
            </w:r>
            <w:r w:rsidR="007F1087">
              <w:t>a specific buddy to view and chat with them.</w:t>
            </w:r>
          </w:p>
          <w:p w14:paraId="3AFC8C8D" w14:textId="33404222" w:rsidR="006F02E6" w:rsidRDefault="00C2279F" w:rsidP="00C2279F">
            <w:pPr>
              <w:ind w:firstLine="0"/>
            </w:pPr>
            <w:r>
              <w:t xml:space="preserve">3. The system then displays a screen </w:t>
            </w:r>
            <w:r w:rsidR="002E0BAB">
              <w:t xml:space="preserve">showing the specific buddy </w:t>
            </w:r>
            <w:r w:rsidR="000B4411">
              <w:t>and the chat</w:t>
            </w:r>
            <w:r w:rsidR="00B47056">
              <w:t xml:space="preserve"> which allows </w:t>
            </w:r>
            <w:r w:rsidR="00BD4B7D">
              <w:t>budd</w:t>
            </w:r>
            <w:r w:rsidR="00E622C4">
              <w:t>ies</w:t>
            </w:r>
            <w:r w:rsidR="00B47056">
              <w:t xml:space="preserve"> to send messages and make calls to that specific </w:t>
            </w:r>
            <w:r w:rsidR="006F02E6">
              <w:t>buddy</w:t>
            </w:r>
            <w:r w:rsidR="00CA39C3">
              <w:t>.</w:t>
            </w:r>
          </w:p>
          <w:p w14:paraId="6550EF42" w14:textId="6C181C40" w:rsidR="00CA39C3" w:rsidRDefault="006F02E6" w:rsidP="00C2279F">
            <w:pPr>
              <w:ind w:firstLine="0"/>
            </w:pPr>
            <w:r>
              <w:t xml:space="preserve">4. The </w:t>
            </w:r>
            <w:r w:rsidR="00E5418D">
              <w:t xml:space="preserve">buddy </w:t>
            </w:r>
            <w:r w:rsidR="004923E9">
              <w:t>then views and send messages to that specific buddy.</w:t>
            </w:r>
            <w:r w:rsidR="00CA39C3">
              <w:t xml:space="preserve"> </w:t>
            </w:r>
          </w:p>
          <w:p w14:paraId="16792C8C" w14:textId="77777777" w:rsidR="00C2279F" w:rsidRDefault="00C2279F" w:rsidP="00C2279F">
            <w:pPr>
              <w:ind w:firstLine="0"/>
            </w:pPr>
          </w:p>
        </w:tc>
      </w:tr>
      <w:tr w:rsidR="00C2279F" w14:paraId="121E8773" w14:textId="77777777" w:rsidTr="00A83487">
        <w:tc>
          <w:tcPr>
            <w:tcW w:w="4675" w:type="dxa"/>
          </w:tcPr>
          <w:p w14:paraId="67E5B317" w14:textId="77777777" w:rsidR="00C2279F" w:rsidRDefault="00C2279F" w:rsidP="00C2279F">
            <w:pPr>
              <w:ind w:firstLine="0"/>
            </w:pPr>
            <w:r>
              <w:t>Alternative Flow of Events:</w:t>
            </w:r>
          </w:p>
        </w:tc>
        <w:tc>
          <w:tcPr>
            <w:tcW w:w="4675" w:type="dxa"/>
          </w:tcPr>
          <w:p w14:paraId="08EDE76D" w14:textId="77777777" w:rsidR="00C2279F" w:rsidRDefault="00C2279F" w:rsidP="00C2279F">
            <w:pPr>
              <w:ind w:firstLine="0"/>
            </w:pPr>
          </w:p>
          <w:p w14:paraId="72145C1C" w14:textId="77777777" w:rsidR="00C2279F" w:rsidRDefault="00C2279F" w:rsidP="00C2279F">
            <w:pPr>
              <w:ind w:firstLine="0"/>
            </w:pPr>
          </w:p>
        </w:tc>
      </w:tr>
      <w:tr w:rsidR="00C2279F" w14:paraId="22AFDF52" w14:textId="77777777" w:rsidTr="00A83487">
        <w:tc>
          <w:tcPr>
            <w:tcW w:w="4675" w:type="dxa"/>
          </w:tcPr>
          <w:p w14:paraId="383F0232" w14:textId="77777777" w:rsidR="00C2279F" w:rsidRDefault="00C2279F" w:rsidP="00C2279F">
            <w:pPr>
              <w:ind w:firstLine="0"/>
            </w:pPr>
            <w:r>
              <w:t>Exit Conditions:</w:t>
            </w:r>
          </w:p>
        </w:tc>
        <w:tc>
          <w:tcPr>
            <w:tcW w:w="4675" w:type="dxa"/>
          </w:tcPr>
          <w:p w14:paraId="454F972B" w14:textId="77777777" w:rsidR="00C2279F" w:rsidRDefault="00C2279F" w:rsidP="00C2279F">
            <w:pPr>
              <w:ind w:firstLine="0"/>
            </w:pPr>
          </w:p>
          <w:p w14:paraId="19671501" w14:textId="46EC627D" w:rsidR="00C2279F" w:rsidRDefault="00C2279F" w:rsidP="00C2279F">
            <w:pPr>
              <w:ind w:firstLine="0"/>
            </w:pPr>
            <w:r>
              <w:t>The buddy has successfully view</w:t>
            </w:r>
            <w:r w:rsidR="00B83D47">
              <w:t>ed and</w:t>
            </w:r>
            <w:r w:rsidR="007D78AC">
              <w:t xml:space="preserve"> send messages </w:t>
            </w:r>
            <w:r w:rsidR="00700C64">
              <w:t>to their</w:t>
            </w:r>
            <w:r>
              <w:t xml:space="preserve"> buddies.</w:t>
            </w:r>
          </w:p>
          <w:p w14:paraId="64441393" w14:textId="77777777" w:rsidR="00C2279F" w:rsidRDefault="00C2279F" w:rsidP="00C2279F">
            <w:pPr>
              <w:ind w:firstLine="0"/>
            </w:pPr>
          </w:p>
        </w:tc>
      </w:tr>
    </w:tbl>
    <w:p w14:paraId="1A38EF0D" w14:textId="0D189880" w:rsidR="00A83487" w:rsidRDefault="00A83487" w:rsidP="00441B6A">
      <w:pPr>
        <w:ind w:firstLine="0"/>
      </w:pPr>
    </w:p>
    <w:p w14:paraId="45F87F8B" w14:textId="59EAA569" w:rsidR="002E2BF4" w:rsidRDefault="002E2BF4" w:rsidP="002E2BF4">
      <w:pPr>
        <w:pStyle w:val="Caption"/>
      </w:pPr>
      <w:r>
        <w:t xml:space="preserve">Table </w:t>
      </w:r>
      <w:r w:rsidR="00D63CC3">
        <w:t>8</w:t>
      </w:r>
      <w:r>
        <w:t xml:space="preserve"> View </w:t>
      </w:r>
      <w:r w:rsidR="004B03F8">
        <w:t>and</w:t>
      </w:r>
      <w:r w:rsidR="00D63CC3">
        <w:t xml:space="preserve"> Chat with a Buddy </w:t>
      </w:r>
      <w:r>
        <w:t>Use Case</w:t>
      </w:r>
    </w:p>
    <w:p w14:paraId="039F2FB5" w14:textId="77777777" w:rsidR="00A83487" w:rsidRDefault="00A83487">
      <w:r>
        <w:br w:type="page"/>
      </w:r>
    </w:p>
    <w:tbl>
      <w:tblPr>
        <w:tblStyle w:val="TableGrid"/>
        <w:tblW w:w="0" w:type="auto"/>
        <w:tblLook w:val="04A0" w:firstRow="1" w:lastRow="0" w:firstColumn="1" w:lastColumn="0" w:noHBand="0" w:noVBand="1"/>
      </w:tblPr>
      <w:tblGrid>
        <w:gridCol w:w="4675"/>
        <w:gridCol w:w="4675"/>
      </w:tblGrid>
      <w:tr w:rsidR="00642DC9" w14:paraId="4E1B899C" w14:textId="77777777" w:rsidTr="006E665C">
        <w:tc>
          <w:tcPr>
            <w:tcW w:w="4675" w:type="dxa"/>
            <w:shd w:val="clear" w:color="auto" w:fill="000000" w:themeFill="text1"/>
          </w:tcPr>
          <w:p w14:paraId="46DAB394" w14:textId="77777777" w:rsidR="00642DC9" w:rsidRDefault="00642DC9" w:rsidP="009A639B">
            <w:pPr>
              <w:ind w:firstLine="0"/>
            </w:pPr>
            <w:r>
              <w:lastRenderedPageBreak/>
              <w:t>Use Case Name:</w:t>
            </w:r>
          </w:p>
        </w:tc>
        <w:tc>
          <w:tcPr>
            <w:tcW w:w="4675" w:type="dxa"/>
            <w:shd w:val="clear" w:color="auto" w:fill="000000" w:themeFill="text1"/>
          </w:tcPr>
          <w:p w14:paraId="4F280A2F" w14:textId="2DBED13F" w:rsidR="00642DC9" w:rsidRDefault="00881196" w:rsidP="009A639B">
            <w:pPr>
              <w:ind w:firstLine="0"/>
            </w:pPr>
            <w:r>
              <w:t>View</w:t>
            </w:r>
            <w:r w:rsidR="00642DC9">
              <w:t xml:space="preserve"> </w:t>
            </w:r>
            <w:r>
              <w:t xml:space="preserve">Other Buddies </w:t>
            </w:r>
            <w:r w:rsidR="00642DC9">
              <w:t>Profile Details</w:t>
            </w:r>
          </w:p>
        </w:tc>
      </w:tr>
      <w:tr w:rsidR="0026537B" w14:paraId="7FB6F577" w14:textId="77777777" w:rsidTr="00A83487">
        <w:tc>
          <w:tcPr>
            <w:tcW w:w="4675" w:type="dxa"/>
          </w:tcPr>
          <w:p w14:paraId="117B0C07" w14:textId="77777777" w:rsidR="0026537B" w:rsidRDefault="0026537B" w:rsidP="0026537B">
            <w:pPr>
              <w:ind w:firstLine="0"/>
            </w:pPr>
            <w:r>
              <w:t>Participating Actor:</w:t>
            </w:r>
          </w:p>
        </w:tc>
        <w:tc>
          <w:tcPr>
            <w:tcW w:w="4675" w:type="dxa"/>
          </w:tcPr>
          <w:p w14:paraId="388920AA" w14:textId="5BC58A63" w:rsidR="0026537B" w:rsidRDefault="0026537B" w:rsidP="0026537B">
            <w:pPr>
              <w:ind w:firstLine="0"/>
            </w:pPr>
            <w:r>
              <w:t>Buddy with &amp; without disability</w:t>
            </w:r>
          </w:p>
        </w:tc>
      </w:tr>
      <w:tr w:rsidR="0026537B" w14:paraId="08A13A88" w14:textId="77777777" w:rsidTr="00A83487">
        <w:tc>
          <w:tcPr>
            <w:tcW w:w="4675" w:type="dxa"/>
          </w:tcPr>
          <w:p w14:paraId="28F3E306" w14:textId="77777777" w:rsidR="0026537B" w:rsidRDefault="0026537B" w:rsidP="0026537B">
            <w:pPr>
              <w:ind w:firstLine="0"/>
            </w:pPr>
            <w:r>
              <w:t>Entry Conditions:</w:t>
            </w:r>
          </w:p>
        </w:tc>
        <w:tc>
          <w:tcPr>
            <w:tcW w:w="4675" w:type="dxa"/>
          </w:tcPr>
          <w:p w14:paraId="6E855718" w14:textId="77777777" w:rsidR="0026537B" w:rsidRDefault="0026537B" w:rsidP="0026537B">
            <w:pPr>
              <w:ind w:firstLine="0"/>
            </w:pPr>
          </w:p>
          <w:p w14:paraId="0C6B3725" w14:textId="77777777" w:rsidR="0026537B" w:rsidRDefault="0026537B" w:rsidP="0026537B">
            <w:pPr>
              <w:ind w:firstLine="0"/>
            </w:pPr>
            <w:r>
              <w:t>1. The buddy is already a member and logged into the system.</w:t>
            </w:r>
          </w:p>
          <w:p w14:paraId="082F5100" w14:textId="763EB527" w:rsidR="0026537B" w:rsidRDefault="0026537B" w:rsidP="0026537B">
            <w:pPr>
              <w:ind w:firstLine="0"/>
            </w:pPr>
            <w:r>
              <w:t xml:space="preserve">2. The View </w:t>
            </w:r>
            <w:r w:rsidR="00770D2A">
              <w:t>and Chat with a Buddy</w:t>
            </w:r>
            <w:r>
              <w:t xml:space="preserve"> function of the system has been invoked.</w:t>
            </w:r>
          </w:p>
          <w:p w14:paraId="2F591C58" w14:textId="445AE80F" w:rsidR="0026537B" w:rsidRDefault="0026537B" w:rsidP="0026537B">
            <w:pPr>
              <w:ind w:firstLine="0"/>
            </w:pPr>
          </w:p>
        </w:tc>
      </w:tr>
      <w:tr w:rsidR="0026537B" w14:paraId="50C1BD6B" w14:textId="77777777" w:rsidTr="00A83487">
        <w:tc>
          <w:tcPr>
            <w:tcW w:w="4675" w:type="dxa"/>
          </w:tcPr>
          <w:p w14:paraId="2C4F2FBA" w14:textId="77777777" w:rsidR="0026537B" w:rsidRDefault="0026537B" w:rsidP="0026537B">
            <w:pPr>
              <w:ind w:firstLine="0"/>
            </w:pPr>
            <w:r>
              <w:t xml:space="preserve">Flow of Events: </w:t>
            </w:r>
          </w:p>
        </w:tc>
        <w:tc>
          <w:tcPr>
            <w:tcW w:w="4675" w:type="dxa"/>
          </w:tcPr>
          <w:p w14:paraId="1A431637" w14:textId="77777777" w:rsidR="0026537B" w:rsidRDefault="0026537B" w:rsidP="0026537B">
            <w:pPr>
              <w:ind w:firstLine="0"/>
            </w:pPr>
          </w:p>
          <w:p w14:paraId="03934235" w14:textId="3CA54FD8" w:rsidR="0026537B" w:rsidRDefault="007832EE" w:rsidP="0026537B">
            <w:pPr>
              <w:ind w:firstLine="0"/>
            </w:pPr>
            <w:r>
              <w:t>1</w:t>
            </w:r>
            <w:r w:rsidR="0026537B">
              <w:t>. The system then displays a screen showing the specific buddy and the chat which allows buddies to send messages and make calls to that specific buddy.</w:t>
            </w:r>
          </w:p>
          <w:p w14:paraId="435FA6BF" w14:textId="11942D7A" w:rsidR="0026537B" w:rsidRDefault="007832EE" w:rsidP="0026537B">
            <w:pPr>
              <w:ind w:firstLine="0"/>
            </w:pPr>
            <w:r>
              <w:t>2</w:t>
            </w:r>
            <w:r w:rsidR="0026537B">
              <w:t>. The buddy the</w:t>
            </w:r>
            <w:r w:rsidR="00F11BDA">
              <w:t xml:space="preserve">n clicks the specific </w:t>
            </w:r>
            <w:r w:rsidR="001618C0">
              <w:t>buddy’s</w:t>
            </w:r>
            <w:r w:rsidR="00F11BDA">
              <w:t xml:space="preserve"> name at the top of the page. </w:t>
            </w:r>
          </w:p>
          <w:p w14:paraId="507CC2EA" w14:textId="5C29AA61" w:rsidR="00521980" w:rsidRDefault="00521980" w:rsidP="0026537B">
            <w:pPr>
              <w:ind w:firstLine="0"/>
            </w:pPr>
            <w:r>
              <w:t xml:space="preserve">3. The system then displays </w:t>
            </w:r>
            <w:r w:rsidR="00C9628C">
              <w:t xml:space="preserve">the </w:t>
            </w:r>
            <w:r w:rsidR="00BC5186">
              <w:t xml:space="preserve">profile </w:t>
            </w:r>
            <w:r w:rsidR="00C9628C">
              <w:t>details of that specific buddy</w:t>
            </w:r>
            <w:r w:rsidR="00ED0801">
              <w:t xml:space="preserve"> along with their diary</w:t>
            </w:r>
            <w:r w:rsidR="00C9628C">
              <w:t xml:space="preserve">. </w:t>
            </w:r>
          </w:p>
          <w:p w14:paraId="74E6AE83" w14:textId="77777777" w:rsidR="0026537B" w:rsidRDefault="0026537B" w:rsidP="0026537B">
            <w:pPr>
              <w:ind w:firstLine="0"/>
            </w:pPr>
          </w:p>
        </w:tc>
      </w:tr>
      <w:tr w:rsidR="0026537B" w14:paraId="20362D16" w14:textId="77777777" w:rsidTr="00A83487">
        <w:tc>
          <w:tcPr>
            <w:tcW w:w="4675" w:type="dxa"/>
          </w:tcPr>
          <w:p w14:paraId="338C8604" w14:textId="77777777" w:rsidR="0026537B" w:rsidRDefault="0026537B" w:rsidP="0026537B">
            <w:pPr>
              <w:ind w:firstLine="0"/>
            </w:pPr>
            <w:r>
              <w:t>Alternative Flow of Events:</w:t>
            </w:r>
          </w:p>
        </w:tc>
        <w:tc>
          <w:tcPr>
            <w:tcW w:w="4675" w:type="dxa"/>
          </w:tcPr>
          <w:p w14:paraId="478CCFC4" w14:textId="77777777" w:rsidR="0026537B" w:rsidRDefault="0026537B" w:rsidP="0026537B">
            <w:pPr>
              <w:ind w:firstLine="0"/>
            </w:pPr>
          </w:p>
          <w:p w14:paraId="30FE209E" w14:textId="77777777" w:rsidR="0026537B" w:rsidRDefault="0026537B" w:rsidP="0026537B">
            <w:pPr>
              <w:ind w:firstLine="0"/>
            </w:pPr>
          </w:p>
        </w:tc>
      </w:tr>
      <w:tr w:rsidR="0026537B" w14:paraId="7A6B179B" w14:textId="77777777" w:rsidTr="00A83487">
        <w:tc>
          <w:tcPr>
            <w:tcW w:w="4675" w:type="dxa"/>
          </w:tcPr>
          <w:p w14:paraId="596C56BE" w14:textId="77777777" w:rsidR="0026537B" w:rsidRDefault="0026537B" w:rsidP="0026537B">
            <w:pPr>
              <w:ind w:firstLine="0"/>
            </w:pPr>
            <w:r>
              <w:t>Exit Conditions:</w:t>
            </w:r>
          </w:p>
        </w:tc>
        <w:tc>
          <w:tcPr>
            <w:tcW w:w="4675" w:type="dxa"/>
          </w:tcPr>
          <w:p w14:paraId="5413F2F3" w14:textId="77777777" w:rsidR="0026537B" w:rsidRDefault="0026537B" w:rsidP="0026537B">
            <w:pPr>
              <w:ind w:firstLine="0"/>
            </w:pPr>
          </w:p>
          <w:p w14:paraId="1C5C26DA" w14:textId="6ED50360" w:rsidR="0026537B" w:rsidRDefault="0026537B" w:rsidP="0026537B">
            <w:pPr>
              <w:ind w:firstLine="0"/>
            </w:pPr>
            <w:r>
              <w:t xml:space="preserve">The buddy has successfully viewed </w:t>
            </w:r>
            <w:r w:rsidR="00C145D5">
              <w:t xml:space="preserve">other </w:t>
            </w:r>
            <w:r>
              <w:t>buddies</w:t>
            </w:r>
            <w:r w:rsidR="00C145D5">
              <w:t xml:space="preserve"> profile details</w:t>
            </w:r>
            <w:r>
              <w:t>.</w:t>
            </w:r>
          </w:p>
          <w:p w14:paraId="2C48A83E" w14:textId="77777777" w:rsidR="0026537B" w:rsidRDefault="0026537B" w:rsidP="0026537B">
            <w:pPr>
              <w:ind w:firstLine="0"/>
            </w:pPr>
          </w:p>
        </w:tc>
      </w:tr>
    </w:tbl>
    <w:p w14:paraId="3EC5E596" w14:textId="7574DEF7" w:rsidR="00940635" w:rsidRDefault="00940635" w:rsidP="00441B6A">
      <w:pPr>
        <w:ind w:firstLine="0"/>
      </w:pPr>
    </w:p>
    <w:p w14:paraId="2CE34D03" w14:textId="6FFD393B" w:rsidR="000958A6" w:rsidRDefault="000958A6" w:rsidP="000958A6">
      <w:pPr>
        <w:pStyle w:val="Caption"/>
      </w:pPr>
      <w:r>
        <w:t xml:space="preserve">Table 9 View </w:t>
      </w:r>
      <w:r w:rsidR="00645783">
        <w:t>Other Buddies Profile Details</w:t>
      </w:r>
      <w:r>
        <w:t xml:space="preserve"> Use Case</w:t>
      </w:r>
    </w:p>
    <w:p w14:paraId="1F9AAB22" w14:textId="77777777" w:rsidR="00940635" w:rsidRDefault="00940635">
      <w:r>
        <w:br w:type="page"/>
      </w:r>
    </w:p>
    <w:tbl>
      <w:tblPr>
        <w:tblStyle w:val="TableGrid"/>
        <w:tblW w:w="0" w:type="auto"/>
        <w:tblLook w:val="04A0" w:firstRow="1" w:lastRow="0" w:firstColumn="1" w:lastColumn="0" w:noHBand="0" w:noVBand="1"/>
      </w:tblPr>
      <w:tblGrid>
        <w:gridCol w:w="4675"/>
        <w:gridCol w:w="4675"/>
      </w:tblGrid>
      <w:tr w:rsidR="00574B59" w14:paraId="6DC2E3D8" w14:textId="77777777" w:rsidTr="006E665C">
        <w:tc>
          <w:tcPr>
            <w:tcW w:w="4675" w:type="dxa"/>
            <w:shd w:val="clear" w:color="auto" w:fill="000000" w:themeFill="text1"/>
          </w:tcPr>
          <w:p w14:paraId="74829A7C" w14:textId="77777777" w:rsidR="00574B59" w:rsidRDefault="00574B59" w:rsidP="00932000">
            <w:pPr>
              <w:ind w:firstLine="0"/>
            </w:pPr>
            <w:r>
              <w:lastRenderedPageBreak/>
              <w:t>Use Case Name:</w:t>
            </w:r>
          </w:p>
        </w:tc>
        <w:tc>
          <w:tcPr>
            <w:tcW w:w="4675" w:type="dxa"/>
            <w:shd w:val="clear" w:color="auto" w:fill="000000" w:themeFill="text1"/>
          </w:tcPr>
          <w:p w14:paraId="516D6B86" w14:textId="4A79D524" w:rsidR="00574B59" w:rsidRDefault="008F1DF9" w:rsidP="00932000">
            <w:pPr>
              <w:ind w:firstLine="0"/>
            </w:pPr>
            <w:r>
              <w:t xml:space="preserve">View List of Suggested </w:t>
            </w:r>
            <w:r w:rsidR="009B45F0">
              <w:t>Buddies</w:t>
            </w:r>
            <w:r>
              <w:t xml:space="preserve"> </w:t>
            </w:r>
            <w:r w:rsidR="00B26C82">
              <w:t xml:space="preserve">to Connect </w:t>
            </w:r>
            <w:r w:rsidR="007459B2">
              <w:t>and View List of Pending Buddies Requests to Accept or Decline</w:t>
            </w:r>
          </w:p>
        </w:tc>
      </w:tr>
      <w:tr w:rsidR="00574B59" w14:paraId="22FF83A0" w14:textId="77777777" w:rsidTr="00940635">
        <w:tc>
          <w:tcPr>
            <w:tcW w:w="4675" w:type="dxa"/>
          </w:tcPr>
          <w:p w14:paraId="68ABD272" w14:textId="77777777" w:rsidR="00574B59" w:rsidRDefault="00574B59" w:rsidP="00932000">
            <w:pPr>
              <w:ind w:firstLine="0"/>
            </w:pPr>
            <w:r>
              <w:t>Participating Actor:</w:t>
            </w:r>
          </w:p>
        </w:tc>
        <w:tc>
          <w:tcPr>
            <w:tcW w:w="4675" w:type="dxa"/>
          </w:tcPr>
          <w:p w14:paraId="22B55EB8" w14:textId="77777777" w:rsidR="00574B59" w:rsidRDefault="00574B59" w:rsidP="00932000">
            <w:pPr>
              <w:ind w:firstLine="0"/>
            </w:pPr>
            <w:r>
              <w:t>Buddy with &amp; without disability</w:t>
            </w:r>
          </w:p>
        </w:tc>
      </w:tr>
      <w:tr w:rsidR="007D23C8" w14:paraId="3315D843" w14:textId="77777777" w:rsidTr="00940635">
        <w:tc>
          <w:tcPr>
            <w:tcW w:w="4675" w:type="dxa"/>
          </w:tcPr>
          <w:p w14:paraId="3F694F3E" w14:textId="77777777" w:rsidR="007D23C8" w:rsidRDefault="007D23C8" w:rsidP="007D23C8">
            <w:pPr>
              <w:ind w:firstLine="0"/>
            </w:pPr>
            <w:r>
              <w:t>Entry Conditions:</w:t>
            </w:r>
          </w:p>
        </w:tc>
        <w:tc>
          <w:tcPr>
            <w:tcW w:w="4675" w:type="dxa"/>
          </w:tcPr>
          <w:p w14:paraId="638C17F9" w14:textId="77777777" w:rsidR="007D23C8" w:rsidRDefault="007D23C8" w:rsidP="007D23C8">
            <w:pPr>
              <w:ind w:firstLine="0"/>
            </w:pPr>
          </w:p>
          <w:p w14:paraId="10808872" w14:textId="77777777" w:rsidR="007D23C8" w:rsidRDefault="007D23C8" w:rsidP="007D23C8">
            <w:pPr>
              <w:ind w:firstLine="0"/>
            </w:pPr>
            <w:r>
              <w:t>1. The buddy is already a member and logged into the system.</w:t>
            </w:r>
          </w:p>
          <w:p w14:paraId="2DFF40DA" w14:textId="77777777" w:rsidR="007D23C8" w:rsidRDefault="007D23C8" w:rsidP="007D23C8">
            <w:pPr>
              <w:ind w:firstLine="0"/>
            </w:pPr>
            <w:r>
              <w:t>2. The View Navigation Menu function of the system has been invoked.</w:t>
            </w:r>
          </w:p>
          <w:p w14:paraId="4611C741" w14:textId="1A08ED80" w:rsidR="007D23C8" w:rsidRDefault="007D23C8" w:rsidP="007D23C8">
            <w:pPr>
              <w:ind w:firstLine="0"/>
            </w:pPr>
          </w:p>
        </w:tc>
      </w:tr>
      <w:tr w:rsidR="007D23C8" w14:paraId="4396AC4A" w14:textId="77777777" w:rsidTr="00940635">
        <w:tc>
          <w:tcPr>
            <w:tcW w:w="4675" w:type="dxa"/>
          </w:tcPr>
          <w:p w14:paraId="68165F66" w14:textId="77777777" w:rsidR="007D23C8" w:rsidRDefault="007D23C8" w:rsidP="007D23C8">
            <w:pPr>
              <w:ind w:firstLine="0"/>
            </w:pPr>
            <w:r>
              <w:t xml:space="preserve">Flow of Events: </w:t>
            </w:r>
          </w:p>
        </w:tc>
        <w:tc>
          <w:tcPr>
            <w:tcW w:w="4675" w:type="dxa"/>
          </w:tcPr>
          <w:p w14:paraId="3467B0F4" w14:textId="77777777" w:rsidR="007D23C8" w:rsidRDefault="007D23C8" w:rsidP="007D23C8">
            <w:pPr>
              <w:ind w:firstLine="0"/>
            </w:pPr>
          </w:p>
          <w:p w14:paraId="08FC5E9B" w14:textId="77777777" w:rsidR="007D23C8" w:rsidRDefault="007D23C8" w:rsidP="007D23C8">
            <w:pPr>
              <w:ind w:firstLine="0"/>
            </w:pPr>
            <w:r>
              <w:t>1. The system displays the navigation menu pane.</w:t>
            </w:r>
          </w:p>
          <w:p w14:paraId="54C60B3E" w14:textId="5C2D41C4" w:rsidR="007D23C8" w:rsidRDefault="007D23C8" w:rsidP="007D23C8">
            <w:pPr>
              <w:ind w:firstLine="0"/>
            </w:pPr>
            <w:r>
              <w:t xml:space="preserve">2. The buddy selects the </w:t>
            </w:r>
            <w:r w:rsidR="008F6412">
              <w:t xml:space="preserve">Buddies Requests and Suggestions </w:t>
            </w:r>
            <w:r>
              <w:t xml:space="preserve">link in the navigation menu to view </w:t>
            </w:r>
            <w:r w:rsidR="0044706A">
              <w:t>a list of recommended buddies and pending requests for the buddy.</w:t>
            </w:r>
          </w:p>
          <w:p w14:paraId="4CAA266F" w14:textId="7CE1B08B" w:rsidR="007D23C8" w:rsidRDefault="007D23C8" w:rsidP="007D23C8">
            <w:pPr>
              <w:ind w:firstLine="0"/>
            </w:pPr>
            <w:r>
              <w:t>3. The system then displays a screen which shows a</w:t>
            </w:r>
            <w:r w:rsidR="00CC7BD3">
              <w:t xml:space="preserve"> list of recommended buddies and pending requests for the buddy.</w:t>
            </w:r>
          </w:p>
          <w:p w14:paraId="36915328" w14:textId="5EAEB49D" w:rsidR="007D23C8" w:rsidRDefault="007D23C8" w:rsidP="007D23C8">
            <w:pPr>
              <w:ind w:firstLine="0"/>
            </w:pPr>
            <w:r>
              <w:t xml:space="preserve">4. The buddies can then </w:t>
            </w:r>
            <w:r w:rsidR="00E06720">
              <w:t xml:space="preserve">view and connected to the suggested buddies on the list </w:t>
            </w:r>
            <w:r w:rsidR="00341983">
              <w:t xml:space="preserve">and also accept or decline </w:t>
            </w:r>
            <w:r w:rsidR="00A5448F">
              <w:t>pending requests from other buddies to connect.</w:t>
            </w:r>
          </w:p>
          <w:p w14:paraId="6F53D654" w14:textId="2A1CD214" w:rsidR="00A5448F" w:rsidRDefault="00A5448F" w:rsidP="007D23C8">
            <w:pPr>
              <w:ind w:firstLine="0"/>
            </w:pPr>
            <w:r>
              <w:t xml:space="preserve">5. </w:t>
            </w:r>
            <w:r w:rsidR="009E4400">
              <w:t xml:space="preserve">After accepting or declining a request </w:t>
            </w:r>
            <w:r w:rsidR="009618C6">
              <w:t xml:space="preserve">the </w:t>
            </w:r>
            <w:r w:rsidR="000E46F5">
              <w:t>systems</w:t>
            </w:r>
            <w:r w:rsidR="009618C6">
              <w:t xml:space="preserve"> will then notify the other buddy on </w:t>
            </w:r>
            <w:r w:rsidR="000E46F5">
              <w:t>whether</w:t>
            </w:r>
            <w:r w:rsidR="009618C6">
              <w:t xml:space="preserve"> the </w:t>
            </w:r>
            <w:r w:rsidR="000E46F5">
              <w:t xml:space="preserve">buddy had accepted or </w:t>
            </w:r>
            <w:r w:rsidR="003905AA">
              <w:t>declined the request.</w:t>
            </w:r>
          </w:p>
          <w:p w14:paraId="3D56BCD2" w14:textId="77777777" w:rsidR="007D23C8" w:rsidRDefault="007D23C8" w:rsidP="007D23C8">
            <w:pPr>
              <w:ind w:firstLine="0"/>
            </w:pPr>
          </w:p>
        </w:tc>
      </w:tr>
      <w:tr w:rsidR="007D23C8" w14:paraId="24325092" w14:textId="77777777" w:rsidTr="00940635">
        <w:tc>
          <w:tcPr>
            <w:tcW w:w="4675" w:type="dxa"/>
          </w:tcPr>
          <w:p w14:paraId="065C7139" w14:textId="77777777" w:rsidR="007D23C8" w:rsidRDefault="007D23C8" w:rsidP="007D23C8">
            <w:pPr>
              <w:ind w:firstLine="0"/>
            </w:pPr>
            <w:r>
              <w:t>Alternative Flow of Events:</w:t>
            </w:r>
          </w:p>
        </w:tc>
        <w:tc>
          <w:tcPr>
            <w:tcW w:w="4675" w:type="dxa"/>
          </w:tcPr>
          <w:p w14:paraId="002FEF6A" w14:textId="77777777" w:rsidR="007D23C8" w:rsidRDefault="007D23C8" w:rsidP="007D23C8">
            <w:pPr>
              <w:ind w:firstLine="0"/>
            </w:pPr>
          </w:p>
          <w:p w14:paraId="4A006CBB" w14:textId="77777777" w:rsidR="007D23C8" w:rsidRDefault="007D23C8" w:rsidP="007D23C8">
            <w:pPr>
              <w:ind w:firstLine="0"/>
            </w:pPr>
            <w:r>
              <w:t>2.1 The buddy backs out of the navigation menu pane to close the navigation bar.</w:t>
            </w:r>
          </w:p>
          <w:p w14:paraId="23703F1F" w14:textId="77777777" w:rsidR="007D23C8" w:rsidRDefault="007D23C8" w:rsidP="007D23C8">
            <w:pPr>
              <w:ind w:firstLine="0"/>
            </w:pPr>
          </w:p>
        </w:tc>
      </w:tr>
      <w:tr w:rsidR="00574B59" w14:paraId="777A26A8" w14:textId="77777777" w:rsidTr="00940635">
        <w:tc>
          <w:tcPr>
            <w:tcW w:w="4675" w:type="dxa"/>
          </w:tcPr>
          <w:p w14:paraId="3949AF61" w14:textId="77777777" w:rsidR="00574B59" w:rsidRDefault="00574B59" w:rsidP="00932000">
            <w:pPr>
              <w:ind w:firstLine="0"/>
            </w:pPr>
            <w:r>
              <w:t>Exit Conditions:</w:t>
            </w:r>
          </w:p>
        </w:tc>
        <w:tc>
          <w:tcPr>
            <w:tcW w:w="4675" w:type="dxa"/>
          </w:tcPr>
          <w:p w14:paraId="69628154" w14:textId="77777777" w:rsidR="00641D8D" w:rsidRDefault="00641D8D" w:rsidP="00932000">
            <w:pPr>
              <w:ind w:firstLine="0"/>
            </w:pPr>
          </w:p>
          <w:p w14:paraId="78B97DA3" w14:textId="0B769FB1" w:rsidR="00641D8D" w:rsidRDefault="00641D8D" w:rsidP="00932000">
            <w:pPr>
              <w:ind w:firstLine="0"/>
            </w:pPr>
            <w:r>
              <w:t>The buddy has successfully viewed a list of suggested buddies to connect and view</w:t>
            </w:r>
            <w:r w:rsidR="00A61B06">
              <w:t>ed a list of pending requests from other buddies to accept or decline</w:t>
            </w:r>
            <w:r w:rsidR="0043235D">
              <w:t xml:space="preserve"> their requests to connect</w:t>
            </w:r>
            <w:r w:rsidR="00A61B06">
              <w:t>.</w:t>
            </w:r>
          </w:p>
          <w:p w14:paraId="5AD9FADF" w14:textId="5BD0EA4D" w:rsidR="00574B59" w:rsidRDefault="00641D8D" w:rsidP="00932000">
            <w:pPr>
              <w:ind w:firstLine="0"/>
            </w:pPr>
            <w:r>
              <w:t xml:space="preserve"> </w:t>
            </w:r>
          </w:p>
        </w:tc>
      </w:tr>
    </w:tbl>
    <w:p w14:paraId="07E34A43" w14:textId="70CDD123" w:rsidR="00940635" w:rsidRDefault="00940635" w:rsidP="00441B6A">
      <w:pPr>
        <w:ind w:firstLine="0"/>
      </w:pPr>
    </w:p>
    <w:p w14:paraId="1E4878C9" w14:textId="09E6C832" w:rsidR="00282E1F" w:rsidRDefault="00282E1F" w:rsidP="00282E1F">
      <w:pPr>
        <w:pStyle w:val="Caption"/>
      </w:pPr>
      <w:r>
        <w:t xml:space="preserve">Table 10 </w:t>
      </w:r>
      <w:r w:rsidR="00890970" w:rsidRPr="00890970">
        <w:t xml:space="preserve">View List of Suggested Buddies to Connect and View List of Pending Buddies Requests to Accept or Decline </w:t>
      </w:r>
      <w:r>
        <w:t>Use Case</w:t>
      </w:r>
    </w:p>
    <w:p w14:paraId="22DD15F7" w14:textId="77777777" w:rsidR="00940635" w:rsidRDefault="00940635">
      <w:r>
        <w:br w:type="page"/>
      </w:r>
    </w:p>
    <w:tbl>
      <w:tblPr>
        <w:tblStyle w:val="TableGrid"/>
        <w:tblW w:w="0" w:type="auto"/>
        <w:tblLook w:val="04A0" w:firstRow="1" w:lastRow="0" w:firstColumn="1" w:lastColumn="0" w:noHBand="0" w:noVBand="1"/>
      </w:tblPr>
      <w:tblGrid>
        <w:gridCol w:w="4675"/>
        <w:gridCol w:w="4675"/>
      </w:tblGrid>
      <w:tr w:rsidR="0052495B" w14:paraId="24E81B24" w14:textId="77777777" w:rsidTr="001A28D9">
        <w:tc>
          <w:tcPr>
            <w:tcW w:w="4675" w:type="dxa"/>
            <w:shd w:val="clear" w:color="auto" w:fill="000000" w:themeFill="text1"/>
          </w:tcPr>
          <w:p w14:paraId="1B6A5032" w14:textId="77777777" w:rsidR="0052495B" w:rsidRDefault="0052495B" w:rsidP="00932000">
            <w:pPr>
              <w:ind w:firstLine="0"/>
            </w:pPr>
            <w:r>
              <w:lastRenderedPageBreak/>
              <w:t>Use Case Name:</w:t>
            </w:r>
          </w:p>
        </w:tc>
        <w:tc>
          <w:tcPr>
            <w:tcW w:w="4675" w:type="dxa"/>
            <w:shd w:val="clear" w:color="auto" w:fill="000000" w:themeFill="text1"/>
          </w:tcPr>
          <w:p w14:paraId="589345C2" w14:textId="5B14F4D3" w:rsidR="0052495B" w:rsidRDefault="00A30A21" w:rsidP="00932000">
            <w:pPr>
              <w:ind w:firstLine="0"/>
            </w:pPr>
            <w:r>
              <w:t>Find Buddy by Nearest Locations on Google Maps</w:t>
            </w:r>
          </w:p>
        </w:tc>
      </w:tr>
      <w:tr w:rsidR="00906455" w14:paraId="030426F6" w14:textId="77777777" w:rsidTr="00940635">
        <w:tc>
          <w:tcPr>
            <w:tcW w:w="4675" w:type="dxa"/>
          </w:tcPr>
          <w:p w14:paraId="7765EA9F" w14:textId="77777777" w:rsidR="00906455" w:rsidRDefault="00906455" w:rsidP="00906455">
            <w:pPr>
              <w:ind w:firstLine="0"/>
            </w:pPr>
            <w:r>
              <w:t>Participating Actor:</w:t>
            </w:r>
          </w:p>
        </w:tc>
        <w:tc>
          <w:tcPr>
            <w:tcW w:w="4675" w:type="dxa"/>
          </w:tcPr>
          <w:p w14:paraId="1BE6DEF5" w14:textId="3FCEDB52" w:rsidR="00906455" w:rsidRDefault="00906455" w:rsidP="00906455">
            <w:pPr>
              <w:ind w:firstLine="0"/>
            </w:pPr>
            <w:r>
              <w:t>Buddy with &amp; without disability</w:t>
            </w:r>
          </w:p>
        </w:tc>
      </w:tr>
      <w:tr w:rsidR="00906455" w14:paraId="48F0B9D6" w14:textId="77777777" w:rsidTr="00940635">
        <w:tc>
          <w:tcPr>
            <w:tcW w:w="4675" w:type="dxa"/>
          </w:tcPr>
          <w:p w14:paraId="5157698F" w14:textId="77777777" w:rsidR="00906455" w:rsidRDefault="00906455" w:rsidP="00906455">
            <w:pPr>
              <w:ind w:firstLine="0"/>
            </w:pPr>
            <w:r>
              <w:t>Entry Conditions:</w:t>
            </w:r>
          </w:p>
        </w:tc>
        <w:tc>
          <w:tcPr>
            <w:tcW w:w="4675" w:type="dxa"/>
          </w:tcPr>
          <w:p w14:paraId="663B0905" w14:textId="77777777" w:rsidR="00906455" w:rsidRDefault="00906455" w:rsidP="00906455">
            <w:pPr>
              <w:ind w:firstLine="0"/>
            </w:pPr>
          </w:p>
          <w:p w14:paraId="01D5E242" w14:textId="77777777" w:rsidR="00906455" w:rsidRDefault="00906455" w:rsidP="00906455">
            <w:pPr>
              <w:ind w:firstLine="0"/>
            </w:pPr>
            <w:r>
              <w:t>1. The buddy is already a member and logged into the system.</w:t>
            </w:r>
          </w:p>
          <w:p w14:paraId="05559E80" w14:textId="77777777" w:rsidR="00906455" w:rsidRDefault="00906455" w:rsidP="00906455">
            <w:pPr>
              <w:ind w:firstLine="0"/>
            </w:pPr>
            <w:r>
              <w:t>2. The View Navigation Menu function of the system has been invoked.</w:t>
            </w:r>
          </w:p>
          <w:p w14:paraId="217963A7" w14:textId="7DC0BDB7" w:rsidR="00906455" w:rsidRDefault="00906455" w:rsidP="00906455">
            <w:pPr>
              <w:ind w:firstLine="0"/>
            </w:pPr>
          </w:p>
        </w:tc>
      </w:tr>
      <w:tr w:rsidR="00906455" w14:paraId="0958F0D9" w14:textId="77777777" w:rsidTr="00940635">
        <w:tc>
          <w:tcPr>
            <w:tcW w:w="4675" w:type="dxa"/>
          </w:tcPr>
          <w:p w14:paraId="56161B1C" w14:textId="77777777" w:rsidR="00906455" w:rsidRDefault="00906455" w:rsidP="00906455">
            <w:pPr>
              <w:ind w:firstLine="0"/>
            </w:pPr>
            <w:r>
              <w:t xml:space="preserve">Flow of Events: </w:t>
            </w:r>
          </w:p>
        </w:tc>
        <w:tc>
          <w:tcPr>
            <w:tcW w:w="4675" w:type="dxa"/>
          </w:tcPr>
          <w:p w14:paraId="40AE4189" w14:textId="77777777" w:rsidR="00906455" w:rsidRDefault="00906455" w:rsidP="00906455">
            <w:pPr>
              <w:ind w:firstLine="0"/>
            </w:pPr>
          </w:p>
          <w:p w14:paraId="7814F59B" w14:textId="77777777" w:rsidR="00906455" w:rsidRDefault="00906455" w:rsidP="00906455">
            <w:pPr>
              <w:ind w:firstLine="0"/>
            </w:pPr>
            <w:r>
              <w:t>1. The system displays the navigation menu pane.</w:t>
            </w:r>
          </w:p>
          <w:p w14:paraId="571F2BDA" w14:textId="1B1DB111" w:rsidR="00906455" w:rsidRDefault="00906455" w:rsidP="00906455">
            <w:pPr>
              <w:ind w:firstLine="0"/>
            </w:pPr>
            <w:r>
              <w:t xml:space="preserve">2. The buddy selects the </w:t>
            </w:r>
            <w:r w:rsidR="0072452B">
              <w:t xml:space="preserve">Find a Buddy </w:t>
            </w:r>
            <w:r>
              <w:t>link in the navigation menu to view FAQ’s regarding the system.</w:t>
            </w:r>
          </w:p>
          <w:p w14:paraId="466D2C0E" w14:textId="4DB9902B" w:rsidR="00BB6B0D" w:rsidRDefault="00906455" w:rsidP="00906455">
            <w:pPr>
              <w:ind w:firstLine="0"/>
            </w:pPr>
            <w:r>
              <w:t xml:space="preserve">3. The system then displays a screen which shows </w:t>
            </w:r>
            <w:r w:rsidR="0001460B">
              <w:t>a map of</w:t>
            </w:r>
            <w:r w:rsidR="00086007">
              <w:t xml:space="preserve"> </w:t>
            </w:r>
            <w:r w:rsidR="00333E60">
              <w:t>buddy</w:t>
            </w:r>
            <w:r w:rsidR="00086007">
              <w:t xml:space="preserve"> using the </w:t>
            </w:r>
            <w:r w:rsidR="00BA3182">
              <w:t>system</w:t>
            </w:r>
            <w:r w:rsidR="00086007">
              <w:t xml:space="preserve"> and see the closest buddies </w:t>
            </w:r>
            <w:r w:rsidR="00BA3182">
              <w:t>based on nearest location.</w:t>
            </w:r>
          </w:p>
          <w:p w14:paraId="61E21D70" w14:textId="6FE16652" w:rsidR="00906455" w:rsidRDefault="00BB6B0D" w:rsidP="00906455">
            <w:pPr>
              <w:ind w:firstLine="0"/>
            </w:pPr>
            <w:r>
              <w:t xml:space="preserve">4. The </w:t>
            </w:r>
            <w:r w:rsidR="001C5060">
              <w:t>buddies can then select the buddies closest to them and connect with them</w:t>
            </w:r>
            <w:r w:rsidR="00A76244">
              <w:t xml:space="preserve"> from the map view</w:t>
            </w:r>
            <w:r w:rsidR="001C5060">
              <w:t>.</w:t>
            </w:r>
          </w:p>
          <w:p w14:paraId="291AEF3E" w14:textId="77777777" w:rsidR="00906455" w:rsidRDefault="00906455" w:rsidP="00906455">
            <w:pPr>
              <w:ind w:firstLine="0"/>
            </w:pPr>
          </w:p>
        </w:tc>
      </w:tr>
      <w:tr w:rsidR="00906455" w14:paraId="24E276C7" w14:textId="77777777" w:rsidTr="00940635">
        <w:tc>
          <w:tcPr>
            <w:tcW w:w="4675" w:type="dxa"/>
          </w:tcPr>
          <w:p w14:paraId="341C67B6" w14:textId="77777777" w:rsidR="00906455" w:rsidRDefault="00906455" w:rsidP="00906455">
            <w:pPr>
              <w:ind w:firstLine="0"/>
            </w:pPr>
            <w:r>
              <w:t>Alternative Flow of Events:</w:t>
            </w:r>
          </w:p>
        </w:tc>
        <w:tc>
          <w:tcPr>
            <w:tcW w:w="4675" w:type="dxa"/>
          </w:tcPr>
          <w:p w14:paraId="3A904A53" w14:textId="77777777" w:rsidR="00906455" w:rsidRDefault="00906455" w:rsidP="00906455">
            <w:pPr>
              <w:ind w:firstLine="0"/>
            </w:pPr>
          </w:p>
          <w:p w14:paraId="4C801690" w14:textId="77777777" w:rsidR="00906455" w:rsidRDefault="00906455" w:rsidP="00906455">
            <w:pPr>
              <w:ind w:firstLine="0"/>
            </w:pPr>
            <w:r>
              <w:t>2.1 The buddy backs out of the navigation menu pane to close the navigation bar.</w:t>
            </w:r>
          </w:p>
          <w:p w14:paraId="40C37168" w14:textId="77777777" w:rsidR="00906455" w:rsidRDefault="00906455" w:rsidP="00906455">
            <w:pPr>
              <w:ind w:firstLine="0"/>
            </w:pPr>
          </w:p>
        </w:tc>
      </w:tr>
      <w:tr w:rsidR="00906455" w14:paraId="29C272E4" w14:textId="77777777" w:rsidTr="00940635">
        <w:tc>
          <w:tcPr>
            <w:tcW w:w="4675" w:type="dxa"/>
          </w:tcPr>
          <w:p w14:paraId="1EF37B86" w14:textId="77777777" w:rsidR="00906455" w:rsidRDefault="00906455" w:rsidP="00906455">
            <w:pPr>
              <w:ind w:firstLine="0"/>
            </w:pPr>
            <w:r>
              <w:t>Exit Conditions:</w:t>
            </w:r>
          </w:p>
        </w:tc>
        <w:tc>
          <w:tcPr>
            <w:tcW w:w="4675" w:type="dxa"/>
          </w:tcPr>
          <w:p w14:paraId="68EE65EE" w14:textId="77777777" w:rsidR="00906455" w:rsidRDefault="00906455" w:rsidP="00906455">
            <w:pPr>
              <w:ind w:firstLine="0"/>
            </w:pPr>
          </w:p>
          <w:p w14:paraId="1CC95094" w14:textId="335691C4" w:rsidR="00906455" w:rsidRDefault="00906455" w:rsidP="00906455">
            <w:pPr>
              <w:ind w:firstLine="0"/>
            </w:pPr>
            <w:r>
              <w:t>The buddy has</w:t>
            </w:r>
            <w:r w:rsidR="00A70029">
              <w:t xml:space="preserve"> successfully</w:t>
            </w:r>
            <w:r>
              <w:t xml:space="preserve"> </w:t>
            </w:r>
            <w:r w:rsidR="00FF4419">
              <w:t xml:space="preserve">found </w:t>
            </w:r>
            <w:r w:rsidR="0026032C">
              <w:t xml:space="preserve">and connected to </w:t>
            </w:r>
            <w:r w:rsidR="00FF4419">
              <w:t>a</w:t>
            </w:r>
            <w:r w:rsidR="00A70029">
              <w:t>nother</w:t>
            </w:r>
            <w:r w:rsidR="00FF4419">
              <w:t xml:space="preserve"> buddy </w:t>
            </w:r>
            <w:r w:rsidR="00A70029">
              <w:t>from the map view by closest location.</w:t>
            </w:r>
          </w:p>
          <w:p w14:paraId="7DD6853D" w14:textId="77777777" w:rsidR="00906455" w:rsidRDefault="00906455" w:rsidP="00906455">
            <w:pPr>
              <w:ind w:firstLine="0"/>
            </w:pPr>
          </w:p>
        </w:tc>
      </w:tr>
    </w:tbl>
    <w:p w14:paraId="25846164" w14:textId="454F4CB7" w:rsidR="00940635" w:rsidRDefault="00940635" w:rsidP="00441B6A">
      <w:pPr>
        <w:ind w:firstLine="0"/>
      </w:pPr>
    </w:p>
    <w:p w14:paraId="57C0CEE2" w14:textId="68337681" w:rsidR="00271310" w:rsidRDefault="00271310" w:rsidP="00271310">
      <w:pPr>
        <w:pStyle w:val="Caption"/>
      </w:pPr>
      <w:r>
        <w:t>Table 11 Find Buddy by Nearest Locations on Google Maps Use Case</w:t>
      </w:r>
    </w:p>
    <w:p w14:paraId="0E3EDAD4" w14:textId="77777777" w:rsidR="00940635" w:rsidRDefault="00940635">
      <w:r>
        <w:br w:type="page"/>
      </w:r>
    </w:p>
    <w:tbl>
      <w:tblPr>
        <w:tblStyle w:val="TableGrid"/>
        <w:tblW w:w="0" w:type="auto"/>
        <w:tblLook w:val="04A0" w:firstRow="1" w:lastRow="0" w:firstColumn="1" w:lastColumn="0" w:noHBand="0" w:noVBand="1"/>
      </w:tblPr>
      <w:tblGrid>
        <w:gridCol w:w="4675"/>
        <w:gridCol w:w="4675"/>
      </w:tblGrid>
      <w:tr w:rsidR="007B1B83" w14:paraId="7100992E" w14:textId="77777777" w:rsidTr="001A28D9">
        <w:tc>
          <w:tcPr>
            <w:tcW w:w="4675" w:type="dxa"/>
            <w:shd w:val="clear" w:color="auto" w:fill="000000" w:themeFill="text1"/>
          </w:tcPr>
          <w:p w14:paraId="59E93F23" w14:textId="77777777" w:rsidR="007B1B83" w:rsidRDefault="007B1B83" w:rsidP="00932000">
            <w:pPr>
              <w:ind w:firstLine="0"/>
            </w:pPr>
            <w:bookmarkStart w:id="39" w:name="_Hlk88316348"/>
            <w:r>
              <w:lastRenderedPageBreak/>
              <w:t>Use Case Name:</w:t>
            </w:r>
          </w:p>
        </w:tc>
        <w:tc>
          <w:tcPr>
            <w:tcW w:w="4675" w:type="dxa"/>
            <w:shd w:val="clear" w:color="auto" w:fill="000000" w:themeFill="text1"/>
          </w:tcPr>
          <w:p w14:paraId="642816D3" w14:textId="189AFA4B" w:rsidR="007B1B83" w:rsidRDefault="007B1B83" w:rsidP="00932000">
            <w:pPr>
              <w:ind w:firstLine="0"/>
            </w:pPr>
            <w:r>
              <w:t xml:space="preserve">Enable </w:t>
            </w:r>
            <w:r w:rsidR="00E65F67">
              <w:t>Accessibility</w:t>
            </w:r>
            <w:r>
              <w:t xml:space="preserve"> Settings</w:t>
            </w:r>
          </w:p>
        </w:tc>
      </w:tr>
      <w:bookmarkEnd w:id="39"/>
      <w:tr w:rsidR="007B1B83" w14:paraId="70A3E9CF" w14:textId="77777777" w:rsidTr="00940635">
        <w:tc>
          <w:tcPr>
            <w:tcW w:w="4675" w:type="dxa"/>
          </w:tcPr>
          <w:p w14:paraId="3F017591" w14:textId="77777777" w:rsidR="007B1B83" w:rsidRDefault="007B1B83" w:rsidP="00932000">
            <w:pPr>
              <w:ind w:firstLine="0"/>
            </w:pPr>
            <w:r>
              <w:t>Participating Actor:</w:t>
            </w:r>
          </w:p>
        </w:tc>
        <w:tc>
          <w:tcPr>
            <w:tcW w:w="4675" w:type="dxa"/>
          </w:tcPr>
          <w:p w14:paraId="36081F42" w14:textId="77777777" w:rsidR="007B1B83" w:rsidRDefault="007B1B83" w:rsidP="00932000">
            <w:pPr>
              <w:ind w:firstLine="0"/>
            </w:pPr>
            <w:r>
              <w:t>Buddy with &amp; without disability</w:t>
            </w:r>
          </w:p>
        </w:tc>
      </w:tr>
      <w:tr w:rsidR="001174B6" w14:paraId="2DC6394E" w14:textId="77777777" w:rsidTr="00940635">
        <w:tc>
          <w:tcPr>
            <w:tcW w:w="4675" w:type="dxa"/>
          </w:tcPr>
          <w:p w14:paraId="5B4DAB4D" w14:textId="77777777" w:rsidR="001174B6" w:rsidRDefault="001174B6" w:rsidP="001174B6">
            <w:pPr>
              <w:ind w:firstLine="0"/>
            </w:pPr>
            <w:r>
              <w:t>Entry Conditions:</w:t>
            </w:r>
          </w:p>
        </w:tc>
        <w:tc>
          <w:tcPr>
            <w:tcW w:w="4675" w:type="dxa"/>
          </w:tcPr>
          <w:p w14:paraId="2B0D365B" w14:textId="77777777" w:rsidR="001174B6" w:rsidRDefault="001174B6" w:rsidP="001174B6">
            <w:pPr>
              <w:ind w:firstLine="0"/>
            </w:pPr>
          </w:p>
          <w:p w14:paraId="34EB0DC0" w14:textId="77777777" w:rsidR="001174B6" w:rsidRDefault="001174B6" w:rsidP="001174B6">
            <w:pPr>
              <w:ind w:firstLine="0"/>
            </w:pPr>
            <w:r>
              <w:t>1. The buddy is already a member and logged into the system.</w:t>
            </w:r>
          </w:p>
          <w:p w14:paraId="387B41ED" w14:textId="77777777" w:rsidR="001174B6" w:rsidRDefault="001174B6" w:rsidP="001174B6">
            <w:pPr>
              <w:ind w:firstLine="0"/>
            </w:pPr>
            <w:r>
              <w:t>2. The View Navigation Menu function of the system has been invoked.</w:t>
            </w:r>
          </w:p>
          <w:p w14:paraId="4DB1819D" w14:textId="19D56841" w:rsidR="001174B6" w:rsidRDefault="001174B6" w:rsidP="001174B6">
            <w:pPr>
              <w:ind w:firstLine="0"/>
            </w:pPr>
          </w:p>
        </w:tc>
      </w:tr>
      <w:tr w:rsidR="001174B6" w14:paraId="51D4549B" w14:textId="77777777" w:rsidTr="00940635">
        <w:tc>
          <w:tcPr>
            <w:tcW w:w="4675" w:type="dxa"/>
          </w:tcPr>
          <w:p w14:paraId="289133F0" w14:textId="77777777" w:rsidR="001174B6" w:rsidRDefault="001174B6" w:rsidP="001174B6">
            <w:pPr>
              <w:ind w:firstLine="0"/>
            </w:pPr>
            <w:r>
              <w:t xml:space="preserve">Flow of Events: </w:t>
            </w:r>
          </w:p>
        </w:tc>
        <w:tc>
          <w:tcPr>
            <w:tcW w:w="4675" w:type="dxa"/>
          </w:tcPr>
          <w:p w14:paraId="6B9CE1A5" w14:textId="77777777" w:rsidR="001174B6" w:rsidRDefault="001174B6" w:rsidP="001174B6">
            <w:pPr>
              <w:ind w:firstLine="0"/>
            </w:pPr>
          </w:p>
          <w:p w14:paraId="7C897677" w14:textId="77777777" w:rsidR="001174B6" w:rsidRDefault="001174B6" w:rsidP="001174B6">
            <w:pPr>
              <w:ind w:firstLine="0"/>
            </w:pPr>
            <w:r>
              <w:t>1. The system displays the navigation menu pane.</w:t>
            </w:r>
          </w:p>
          <w:p w14:paraId="4092B96D" w14:textId="3F7FECEC" w:rsidR="001174B6" w:rsidRDefault="001174B6" w:rsidP="001174B6">
            <w:pPr>
              <w:ind w:firstLine="0"/>
            </w:pPr>
            <w:r>
              <w:t xml:space="preserve">2. The buddy selects the </w:t>
            </w:r>
            <w:r w:rsidR="00400B3D">
              <w:t xml:space="preserve">Enable </w:t>
            </w:r>
            <w:r w:rsidR="007172B0">
              <w:t>Accessibility</w:t>
            </w:r>
            <w:r w:rsidR="00400B3D">
              <w:t xml:space="preserve"> Settings </w:t>
            </w:r>
            <w:r>
              <w:t xml:space="preserve">link in the navigation menu to </w:t>
            </w:r>
            <w:r w:rsidR="00CF179B">
              <w:t xml:space="preserve">enable </w:t>
            </w:r>
            <w:r w:rsidR="007172B0">
              <w:t>accessibility</w:t>
            </w:r>
            <w:r w:rsidR="00CF179B">
              <w:t xml:space="preserve"> features </w:t>
            </w:r>
            <w:r w:rsidR="00CD18AA">
              <w:t xml:space="preserve">for people with various </w:t>
            </w:r>
            <w:r w:rsidR="00A76F5B">
              <w:t>impairments</w:t>
            </w:r>
            <w:r w:rsidR="00CD18AA">
              <w:t xml:space="preserve"> </w:t>
            </w:r>
            <w:r>
              <w:t>.</w:t>
            </w:r>
          </w:p>
          <w:p w14:paraId="57E070B9" w14:textId="3C2A44FB" w:rsidR="001174B6" w:rsidRDefault="001174B6" w:rsidP="001174B6">
            <w:pPr>
              <w:ind w:firstLine="0"/>
            </w:pPr>
            <w:r>
              <w:t>3. The system</w:t>
            </w:r>
            <w:r w:rsidR="00AB6435">
              <w:t xml:space="preserve"> navigates the </w:t>
            </w:r>
            <w:r w:rsidR="006B62CF">
              <w:t>buddy</w:t>
            </w:r>
            <w:r w:rsidR="00AB6435">
              <w:t xml:space="preserve"> to the phones device settings </w:t>
            </w:r>
            <w:r w:rsidR="00351411">
              <w:t xml:space="preserve">and allows them to enable </w:t>
            </w:r>
            <w:r w:rsidR="006B62CF">
              <w:t>accessibility</w:t>
            </w:r>
            <w:r w:rsidR="00351411">
              <w:t xml:space="preserve"> features </w:t>
            </w:r>
            <w:r w:rsidR="003260FA">
              <w:t xml:space="preserve">to help them navigate on the </w:t>
            </w:r>
            <w:r w:rsidR="000D335E">
              <w:t>system</w:t>
            </w:r>
            <w:r w:rsidR="003260FA">
              <w:t xml:space="preserve"> better. </w:t>
            </w:r>
          </w:p>
          <w:p w14:paraId="5D49F040" w14:textId="5BF5563F" w:rsidR="006B62CF" w:rsidRDefault="006B62CF" w:rsidP="001174B6">
            <w:pPr>
              <w:ind w:firstLine="0"/>
            </w:pPr>
            <w:r>
              <w:t xml:space="preserve">4. The </w:t>
            </w:r>
            <w:r w:rsidR="000964ED">
              <w:t xml:space="preserve">buddy </w:t>
            </w:r>
            <w:r w:rsidR="003245E8">
              <w:t>selects</w:t>
            </w:r>
            <w:r w:rsidR="000964ED">
              <w:t xml:space="preserve"> the </w:t>
            </w:r>
            <w:r w:rsidR="003245E8">
              <w:t>accessibility</w:t>
            </w:r>
            <w:r w:rsidR="000964ED">
              <w:t xml:space="preserve"> features that they wish to enable </w:t>
            </w:r>
            <w:r w:rsidR="001B678D">
              <w:t>for the system and click on the back button once selecting the features to enabled.</w:t>
            </w:r>
          </w:p>
          <w:p w14:paraId="228E9BB8" w14:textId="36B48B3F" w:rsidR="001B678D" w:rsidRDefault="001B678D" w:rsidP="001174B6">
            <w:pPr>
              <w:ind w:firstLine="0"/>
            </w:pPr>
            <w:r>
              <w:t xml:space="preserve">4. The system the returns the </w:t>
            </w:r>
            <w:r w:rsidR="0078792B">
              <w:t>buddy</w:t>
            </w:r>
            <w:r>
              <w:t xml:space="preserve"> back to the </w:t>
            </w:r>
            <w:r w:rsidR="003245E8">
              <w:t>screen that they previously were using</w:t>
            </w:r>
            <w:r w:rsidR="00E43FC3">
              <w:t>.</w:t>
            </w:r>
          </w:p>
          <w:p w14:paraId="6582466B" w14:textId="77777777" w:rsidR="001174B6" w:rsidRDefault="001174B6" w:rsidP="001174B6">
            <w:pPr>
              <w:ind w:firstLine="0"/>
            </w:pPr>
          </w:p>
        </w:tc>
      </w:tr>
      <w:tr w:rsidR="001174B6" w14:paraId="07E349B4" w14:textId="77777777" w:rsidTr="00940635">
        <w:tc>
          <w:tcPr>
            <w:tcW w:w="4675" w:type="dxa"/>
          </w:tcPr>
          <w:p w14:paraId="59BEA110" w14:textId="77777777" w:rsidR="001174B6" w:rsidRDefault="001174B6" w:rsidP="001174B6">
            <w:pPr>
              <w:ind w:firstLine="0"/>
            </w:pPr>
            <w:r>
              <w:t>Alternative Flow of Events:</w:t>
            </w:r>
          </w:p>
        </w:tc>
        <w:tc>
          <w:tcPr>
            <w:tcW w:w="4675" w:type="dxa"/>
          </w:tcPr>
          <w:p w14:paraId="58515926" w14:textId="77777777" w:rsidR="001174B6" w:rsidRDefault="001174B6" w:rsidP="001174B6">
            <w:pPr>
              <w:ind w:firstLine="0"/>
            </w:pPr>
          </w:p>
          <w:p w14:paraId="43D5EEE1" w14:textId="77777777" w:rsidR="001174B6" w:rsidRDefault="001174B6" w:rsidP="001174B6">
            <w:pPr>
              <w:ind w:firstLine="0"/>
            </w:pPr>
            <w:r>
              <w:t>2.1 The buddy backs out of the navigation menu pane to close the navigation bar.</w:t>
            </w:r>
          </w:p>
          <w:p w14:paraId="0135CC17" w14:textId="77777777" w:rsidR="001174B6" w:rsidRDefault="001174B6" w:rsidP="001174B6">
            <w:pPr>
              <w:ind w:firstLine="0"/>
            </w:pPr>
          </w:p>
        </w:tc>
      </w:tr>
      <w:tr w:rsidR="001174B6" w14:paraId="23A10E2A" w14:textId="77777777" w:rsidTr="00940635">
        <w:tc>
          <w:tcPr>
            <w:tcW w:w="4675" w:type="dxa"/>
          </w:tcPr>
          <w:p w14:paraId="358F2C79" w14:textId="77777777" w:rsidR="001174B6" w:rsidRDefault="001174B6" w:rsidP="001174B6">
            <w:pPr>
              <w:ind w:firstLine="0"/>
            </w:pPr>
            <w:r>
              <w:t>Exit Conditions:</w:t>
            </w:r>
          </w:p>
        </w:tc>
        <w:tc>
          <w:tcPr>
            <w:tcW w:w="4675" w:type="dxa"/>
          </w:tcPr>
          <w:p w14:paraId="013A130C" w14:textId="77777777" w:rsidR="001174B6" w:rsidRDefault="001174B6" w:rsidP="001174B6">
            <w:pPr>
              <w:ind w:firstLine="0"/>
            </w:pPr>
          </w:p>
          <w:p w14:paraId="2BF956A7" w14:textId="5BCA7B32" w:rsidR="001174B6" w:rsidRDefault="001174B6" w:rsidP="001174B6">
            <w:pPr>
              <w:ind w:firstLine="0"/>
            </w:pPr>
            <w:r>
              <w:t xml:space="preserve">The buddy has successfully </w:t>
            </w:r>
            <w:r w:rsidR="00D313E3">
              <w:t xml:space="preserve">enabled </w:t>
            </w:r>
            <w:r w:rsidR="00353291">
              <w:t>Accessibility</w:t>
            </w:r>
            <w:r w:rsidR="00D313E3">
              <w:t xml:space="preserve"> Features.</w:t>
            </w:r>
          </w:p>
          <w:p w14:paraId="50A9F822" w14:textId="77777777" w:rsidR="001174B6" w:rsidRDefault="001174B6" w:rsidP="001174B6">
            <w:pPr>
              <w:ind w:firstLine="0"/>
            </w:pPr>
          </w:p>
        </w:tc>
      </w:tr>
    </w:tbl>
    <w:p w14:paraId="10A9B74A" w14:textId="19919047" w:rsidR="00940635" w:rsidRDefault="00940635" w:rsidP="00441B6A">
      <w:pPr>
        <w:ind w:firstLine="0"/>
      </w:pPr>
    </w:p>
    <w:p w14:paraId="595455F7" w14:textId="35204463" w:rsidR="00FE6657" w:rsidRDefault="00FE6657" w:rsidP="00FE6657">
      <w:pPr>
        <w:pStyle w:val="Caption"/>
      </w:pPr>
      <w:r>
        <w:t>Table 1</w:t>
      </w:r>
      <w:r w:rsidR="00795511">
        <w:t>2</w:t>
      </w:r>
      <w:r>
        <w:t xml:space="preserve"> </w:t>
      </w:r>
      <w:r w:rsidR="000A5743" w:rsidRPr="000A5743">
        <w:t>Enable Accessibility Settings</w:t>
      </w:r>
      <w:r>
        <w:t xml:space="preserve"> Use Case</w:t>
      </w:r>
    </w:p>
    <w:p w14:paraId="0058B2D0" w14:textId="77777777" w:rsidR="00940635" w:rsidRDefault="00940635">
      <w:r>
        <w:br w:type="page"/>
      </w:r>
    </w:p>
    <w:tbl>
      <w:tblPr>
        <w:tblStyle w:val="TableGrid"/>
        <w:tblW w:w="0" w:type="auto"/>
        <w:tblLook w:val="04A0" w:firstRow="1" w:lastRow="0" w:firstColumn="1" w:lastColumn="0" w:noHBand="0" w:noVBand="1"/>
      </w:tblPr>
      <w:tblGrid>
        <w:gridCol w:w="4675"/>
        <w:gridCol w:w="4675"/>
      </w:tblGrid>
      <w:tr w:rsidR="00FC4239" w14:paraId="4CE4A3CF" w14:textId="77777777" w:rsidTr="001A28D9">
        <w:tc>
          <w:tcPr>
            <w:tcW w:w="4675" w:type="dxa"/>
            <w:shd w:val="clear" w:color="auto" w:fill="000000" w:themeFill="text1"/>
          </w:tcPr>
          <w:p w14:paraId="015ACDDC" w14:textId="77777777" w:rsidR="00FC4239" w:rsidRDefault="00FC4239" w:rsidP="00932000">
            <w:pPr>
              <w:ind w:firstLine="0"/>
            </w:pPr>
            <w:bookmarkStart w:id="40" w:name="_Hlk88316383"/>
            <w:r>
              <w:lastRenderedPageBreak/>
              <w:t>Use Case Name:</w:t>
            </w:r>
          </w:p>
        </w:tc>
        <w:tc>
          <w:tcPr>
            <w:tcW w:w="4675" w:type="dxa"/>
            <w:shd w:val="clear" w:color="auto" w:fill="000000" w:themeFill="text1"/>
          </w:tcPr>
          <w:p w14:paraId="13981830" w14:textId="3A413C75" w:rsidR="00FC4239" w:rsidRDefault="00FC4239" w:rsidP="00932000">
            <w:pPr>
              <w:ind w:firstLine="0"/>
            </w:pPr>
            <w:r>
              <w:t>View Frequently Asked Questions</w:t>
            </w:r>
          </w:p>
        </w:tc>
      </w:tr>
      <w:bookmarkEnd w:id="40"/>
      <w:tr w:rsidR="00931246" w14:paraId="0CBCFD1C" w14:textId="77777777" w:rsidTr="00940635">
        <w:tc>
          <w:tcPr>
            <w:tcW w:w="4675" w:type="dxa"/>
          </w:tcPr>
          <w:p w14:paraId="7A6D0E48" w14:textId="77777777" w:rsidR="00931246" w:rsidRDefault="00931246" w:rsidP="00931246">
            <w:pPr>
              <w:ind w:firstLine="0"/>
            </w:pPr>
            <w:r>
              <w:t>Participating Actor:</w:t>
            </w:r>
          </w:p>
        </w:tc>
        <w:tc>
          <w:tcPr>
            <w:tcW w:w="4675" w:type="dxa"/>
          </w:tcPr>
          <w:p w14:paraId="44C9CCA7" w14:textId="6664AE97" w:rsidR="00931246" w:rsidRDefault="00931246" w:rsidP="00931246">
            <w:pPr>
              <w:ind w:firstLine="0"/>
            </w:pPr>
            <w:r>
              <w:t>Buddy with &amp; without disability</w:t>
            </w:r>
          </w:p>
        </w:tc>
      </w:tr>
      <w:tr w:rsidR="00931246" w14:paraId="0CAC3BC4" w14:textId="77777777" w:rsidTr="00940635">
        <w:tc>
          <w:tcPr>
            <w:tcW w:w="4675" w:type="dxa"/>
          </w:tcPr>
          <w:p w14:paraId="4946D7DD" w14:textId="77777777" w:rsidR="00931246" w:rsidRDefault="00931246" w:rsidP="00931246">
            <w:pPr>
              <w:ind w:firstLine="0"/>
            </w:pPr>
            <w:r>
              <w:t>Entry Conditions:</w:t>
            </w:r>
          </w:p>
        </w:tc>
        <w:tc>
          <w:tcPr>
            <w:tcW w:w="4675" w:type="dxa"/>
          </w:tcPr>
          <w:p w14:paraId="4A49F007" w14:textId="77777777" w:rsidR="00931246" w:rsidRDefault="00931246" w:rsidP="00931246">
            <w:pPr>
              <w:ind w:firstLine="0"/>
            </w:pPr>
          </w:p>
          <w:p w14:paraId="118A1988" w14:textId="77777777" w:rsidR="00931246" w:rsidRDefault="00931246" w:rsidP="00931246">
            <w:pPr>
              <w:ind w:firstLine="0"/>
            </w:pPr>
            <w:r>
              <w:t>1. The buddy is already a member and logged into the system.</w:t>
            </w:r>
          </w:p>
          <w:p w14:paraId="7A0239D7" w14:textId="77777777" w:rsidR="00931246" w:rsidRDefault="00931246" w:rsidP="00931246">
            <w:pPr>
              <w:ind w:firstLine="0"/>
            </w:pPr>
            <w:r>
              <w:t>2. The View Navigation Menu function of the system has been invoked.</w:t>
            </w:r>
          </w:p>
          <w:p w14:paraId="3DD41812" w14:textId="3F8AC8E6" w:rsidR="00931246" w:rsidRDefault="00931246" w:rsidP="00931246">
            <w:pPr>
              <w:ind w:firstLine="0"/>
            </w:pPr>
          </w:p>
        </w:tc>
      </w:tr>
      <w:tr w:rsidR="00931246" w14:paraId="17A1522E" w14:textId="77777777" w:rsidTr="00940635">
        <w:tc>
          <w:tcPr>
            <w:tcW w:w="4675" w:type="dxa"/>
          </w:tcPr>
          <w:p w14:paraId="467D7DC8" w14:textId="77777777" w:rsidR="00931246" w:rsidRDefault="00931246" w:rsidP="00931246">
            <w:pPr>
              <w:ind w:firstLine="0"/>
            </w:pPr>
            <w:r>
              <w:t xml:space="preserve">Flow of Events: </w:t>
            </w:r>
          </w:p>
        </w:tc>
        <w:tc>
          <w:tcPr>
            <w:tcW w:w="4675" w:type="dxa"/>
          </w:tcPr>
          <w:p w14:paraId="4271D93A" w14:textId="77777777" w:rsidR="00931246" w:rsidRDefault="00931246" w:rsidP="00931246">
            <w:pPr>
              <w:ind w:firstLine="0"/>
            </w:pPr>
          </w:p>
          <w:p w14:paraId="24A7641B" w14:textId="77777777" w:rsidR="00931246" w:rsidRDefault="00931246" w:rsidP="00931246">
            <w:pPr>
              <w:ind w:firstLine="0"/>
            </w:pPr>
            <w:r>
              <w:t>1. The system displays the navigation menu pane.</w:t>
            </w:r>
          </w:p>
          <w:p w14:paraId="44B83813" w14:textId="2559509E" w:rsidR="00931246" w:rsidRDefault="00931246" w:rsidP="00931246">
            <w:pPr>
              <w:ind w:firstLine="0"/>
            </w:pPr>
            <w:r>
              <w:t xml:space="preserve">2. The buddy selects the </w:t>
            </w:r>
            <w:r w:rsidR="00563C0A">
              <w:t>View Frequently Asked Questions</w:t>
            </w:r>
            <w:r>
              <w:t xml:space="preserve"> link in the navigation menu</w:t>
            </w:r>
            <w:r w:rsidR="0038152D">
              <w:t>.</w:t>
            </w:r>
            <w:r>
              <w:t xml:space="preserve"> to </w:t>
            </w:r>
            <w:r w:rsidR="00B40228">
              <w:t>view FAQ’s regarding the system</w:t>
            </w:r>
            <w:r>
              <w:t>.</w:t>
            </w:r>
          </w:p>
          <w:p w14:paraId="6A4C09B1" w14:textId="413A3B04" w:rsidR="00931246" w:rsidRDefault="00931246" w:rsidP="00931246">
            <w:pPr>
              <w:ind w:firstLine="0"/>
            </w:pPr>
            <w:r>
              <w:t xml:space="preserve">3. The system </w:t>
            </w:r>
            <w:r w:rsidR="006B3608">
              <w:t xml:space="preserve">then </w:t>
            </w:r>
            <w:r w:rsidR="00322A82">
              <w:t>displays</w:t>
            </w:r>
            <w:r w:rsidR="006B3608">
              <w:t xml:space="preserve"> a screen which shows the </w:t>
            </w:r>
            <w:r w:rsidR="009831D5">
              <w:t xml:space="preserve">most </w:t>
            </w:r>
            <w:r w:rsidR="00322A82">
              <w:t>Frequently</w:t>
            </w:r>
            <w:r w:rsidR="009831D5">
              <w:t xml:space="preserve"> Asked Questions regarding the Application</w:t>
            </w:r>
            <w:r>
              <w:t xml:space="preserve">. </w:t>
            </w:r>
          </w:p>
          <w:p w14:paraId="574F489B" w14:textId="77777777" w:rsidR="00931246" w:rsidRDefault="00931246" w:rsidP="00931246">
            <w:pPr>
              <w:ind w:firstLine="0"/>
            </w:pPr>
          </w:p>
        </w:tc>
      </w:tr>
      <w:tr w:rsidR="00931246" w14:paraId="684733F4" w14:textId="77777777" w:rsidTr="00940635">
        <w:tc>
          <w:tcPr>
            <w:tcW w:w="4675" w:type="dxa"/>
          </w:tcPr>
          <w:p w14:paraId="22DA6975" w14:textId="77777777" w:rsidR="00931246" w:rsidRDefault="00931246" w:rsidP="00931246">
            <w:pPr>
              <w:ind w:firstLine="0"/>
            </w:pPr>
            <w:r>
              <w:t>Alternative Flow of Events:</w:t>
            </w:r>
          </w:p>
        </w:tc>
        <w:tc>
          <w:tcPr>
            <w:tcW w:w="4675" w:type="dxa"/>
          </w:tcPr>
          <w:p w14:paraId="021CAE83" w14:textId="77777777" w:rsidR="00931246" w:rsidRDefault="00931246" w:rsidP="00931246">
            <w:pPr>
              <w:ind w:firstLine="0"/>
            </w:pPr>
          </w:p>
          <w:p w14:paraId="215F7796" w14:textId="77777777" w:rsidR="00931246" w:rsidRDefault="00931246" w:rsidP="00931246">
            <w:pPr>
              <w:ind w:firstLine="0"/>
            </w:pPr>
            <w:r>
              <w:t>2.1 The buddy backs out of the navigation menu pane to close the navigation bar.</w:t>
            </w:r>
          </w:p>
          <w:p w14:paraId="300C7091" w14:textId="77777777" w:rsidR="00931246" w:rsidRDefault="00931246" w:rsidP="00931246">
            <w:pPr>
              <w:ind w:firstLine="0"/>
            </w:pPr>
          </w:p>
        </w:tc>
      </w:tr>
      <w:tr w:rsidR="00931246" w14:paraId="5D03755E" w14:textId="77777777" w:rsidTr="00940635">
        <w:tc>
          <w:tcPr>
            <w:tcW w:w="4675" w:type="dxa"/>
          </w:tcPr>
          <w:p w14:paraId="0EA10A36" w14:textId="77777777" w:rsidR="00931246" w:rsidRDefault="00931246" w:rsidP="00931246">
            <w:pPr>
              <w:ind w:firstLine="0"/>
            </w:pPr>
            <w:r>
              <w:t>Exit Conditions:</w:t>
            </w:r>
          </w:p>
        </w:tc>
        <w:tc>
          <w:tcPr>
            <w:tcW w:w="4675" w:type="dxa"/>
          </w:tcPr>
          <w:p w14:paraId="667B7E79" w14:textId="77777777" w:rsidR="00931246" w:rsidRDefault="00931246" w:rsidP="00931246">
            <w:pPr>
              <w:ind w:firstLine="0"/>
            </w:pPr>
          </w:p>
          <w:p w14:paraId="2AAFD5A7" w14:textId="22014785" w:rsidR="00931246" w:rsidRDefault="00931246" w:rsidP="00931246">
            <w:pPr>
              <w:ind w:firstLine="0"/>
            </w:pPr>
            <w:r>
              <w:t xml:space="preserve">The buddy has successfully </w:t>
            </w:r>
            <w:r w:rsidR="007C0C4E">
              <w:t>viewed the Frequently Asked Questions Screen of the system.</w:t>
            </w:r>
          </w:p>
          <w:p w14:paraId="531162AD" w14:textId="77777777" w:rsidR="00931246" w:rsidRDefault="00931246" w:rsidP="00931246">
            <w:pPr>
              <w:ind w:firstLine="0"/>
            </w:pPr>
          </w:p>
        </w:tc>
      </w:tr>
    </w:tbl>
    <w:p w14:paraId="0CED296C" w14:textId="5661ACA1" w:rsidR="0009168D" w:rsidRDefault="0009168D" w:rsidP="00441B6A">
      <w:pPr>
        <w:ind w:firstLine="0"/>
      </w:pPr>
    </w:p>
    <w:p w14:paraId="5256032A" w14:textId="4B4C88CB" w:rsidR="002261BF" w:rsidRDefault="002261BF" w:rsidP="002261BF">
      <w:pPr>
        <w:pStyle w:val="Caption"/>
      </w:pPr>
      <w:r>
        <w:t>Table 1</w:t>
      </w:r>
      <w:r w:rsidR="00EA1FA2">
        <w:t>3</w:t>
      </w:r>
      <w:r>
        <w:t xml:space="preserve"> </w:t>
      </w:r>
      <w:r w:rsidR="00EA1FA2" w:rsidRPr="00EA1FA2">
        <w:t>View Frequently Asked Questions</w:t>
      </w:r>
      <w:r w:rsidR="00084D64">
        <w:t xml:space="preserve"> </w:t>
      </w:r>
      <w:r>
        <w:t>Use Case</w:t>
      </w:r>
    </w:p>
    <w:p w14:paraId="7C287A38" w14:textId="77777777" w:rsidR="0009168D" w:rsidRDefault="0009168D">
      <w:r>
        <w:br w:type="page"/>
      </w:r>
    </w:p>
    <w:tbl>
      <w:tblPr>
        <w:tblStyle w:val="TableGrid"/>
        <w:tblW w:w="0" w:type="auto"/>
        <w:tblLook w:val="04A0" w:firstRow="1" w:lastRow="0" w:firstColumn="1" w:lastColumn="0" w:noHBand="0" w:noVBand="1"/>
      </w:tblPr>
      <w:tblGrid>
        <w:gridCol w:w="4675"/>
        <w:gridCol w:w="4675"/>
      </w:tblGrid>
      <w:tr w:rsidR="005C5AF2" w14:paraId="50DD0DB5" w14:textId="77777777" w:rsidTr="001A28D9">
        <w:tc>
          <w:tcPr>
            <w:tcW w:w="4675" w:type="dxa"/>
            <w:shd w:val="clear" w:color="auto" w:fill="000000" w:themeFill="text1"/>
          </w:tcPr>
          <w:p w14:paraId="5FBFA8C6" w14:textId="77777777" w:rsidR="005C5AF2" w:rsidRDefault="005C5AF2" w:rsidP="009A639B">
            <w:pPr>
              <w:ind w:firstLine="0"/>
            </w:pPr>
            <w:r>
              <w:lastRenderedPageBreak/>
              <w:t>Use Case Name:</w:t>
            </w:r>
          </w:p>
        </w:tc>
        <w:tc>
          <w:tcPr>
            <w:tcW w:w="4675" w:type="dxa"/>
            <w:shd w:val="clear" w:color="auto" w:fill="000000" w:themeFill="text1"/>
          </w:tcPr>
          <w:p w14:paraId="56BAA1C6" w14:textId="77777777" w:rsidR="005C5AF2" w:rsidRDefault="005C5AF2" w:rsidP="009A639B">
            <w:pPr>
              <w:ind w:firstLine="0"/>
            </w:pPr>
            <w:r>
              <w:t>Log-out</w:t>
            </w:r>
          </w:p>
        </w:tc>
      </w:tr>
      <w:tr w:rsidR="005C5AF2" w14:paraId="7A8CEF0C" w14:textId="77777777" w:rsidTr="0009168D">
        <w:tc>
          <w:tcPr>
            <w:tcW w:w="4675" w:type="dxa"/>
          </w:tcPr>
          <w:p w14:paraId="4B63BE5B" w14:textId="77777777" w:rsidR="005C5AF2" w:rsidRDefault="005C5AF2" w:rsidP="009A639B">
            <w:pPr>
              <w:ind w:firstLine="0"/>
            </w:pPr>
            <w:r>
              <w:t>Participating Actor:</w:t>
            </w:r>
          </w:p>
        </w:tc>
        <w:tc>
          <w:tcPr>
            <w:tcW w:w="4675" w:type="dxa"/>
          </w:tcPr>
          <w:p w14:paraId="4C8A8E96" w14:textId="43CD48F2" w:rsidR="005C5AF2" w:rsidRDefault="005C5AF2" w:rsidP="009A639B">
            <w:pPr>
              <w:ind w:firstLine="0"/>
            </w:pPr>
            <w:r>
              <w:t>Buddy with &amp; without disability</w:t>
            </w:r>
            <w:r w:rsidR="00ED7A82">
              <w:t>, Admin</w:t>
            </w:r>
          </w:p>
        </w:tc>
      </w:tr>
      <w:tr w:rsidR="005C5AF2" w14:paraId="41D9D3E8" w14:textId="77777777" w:rsidTr="0009168D">
        <w:tc>
          <w:tcPr>
            <w:tcW w:w="4675" w:type="dxa"/>
          </w:tcPr>
          <w:p w14:paraId="0BBBA868" w14:textId="77777777" w:rsidR="005C5AF2" w:rsidRDefault="005C5AF2" w:rsidP="009A639B">
            <w:pPr>
              <w:ind w:firstLine="0"/>
            </w:pPr>
            <w:r>
              <w:t>Entry Conditions:</w:t>
            </w:r>
          </w:p>
        </w:tc>
        <w:tc>
          <w:tcPr>
            <w:tcW w:w="4675" w:type="dxa"/>
          </w:tcPr>
          <w:p w14:paraId="3E2675D6" w14:textId="77777777" w:rsidR="00F1481F" w:rsidRDefault="00F1481F" w:rsidP="009A639B">
            <w:pPr>
              <w:ind w:firstLine="0"/>
            </w:pPr>
          </w:p>
          <w:p w14:paraId="41FC22B4" w14:textId="4717CC82" w:rsidR="005C5AF2" w:rsidRDefault="00D90088" w:rsidP="009A639B">
            <w:pPr>
              <w:ind w:firstLine="0"/>
            </w:pPr>
            <w:r>
              <w:t xml:space="preserve">1. </w:t>
            </w:r>
            <w:r w:rsidR="00C642F0">
              <w:t xml:space="preserve">The </w:t>
            </w:r>
            <w:r w:rsidR="0087126C">
              <w:t>buddy</w:t>
            </w:r>
            <w:r w:rsidR="001E69CE">
              <w:t>/admin</w:t>
            </w:r>
            <w:r w:rsidR="00C642F0">
              <w:t xml:space="preserve"> is already </w:t>
            </w:r>
            <w:r w:rsidR="0087126C">
              <w:t xml:space="preserve">a member and </w:t>
            </w:r>
            <w:r w:rsidR="00C642F0">
              <w:t>logged into the system</w:t>
            </w:r>
            <w:r w:rsidR="0087126C">
              <w:t>.</w:t>
            </w:r>
          </w:p>
          <w:p w14:paraId="211FFF59" w14:textId="4AF955F3" w:rsidR="002D37EB" w:rsidRDefault="002D37EB" w:rsidP="009A639B">
            <w:pPr>
              <w:ind w:firstLine="0"/>
            </w:pPr>
            <w:r>
              <w:t xml:space="preserve">2. The View </w:t>
            </w:r>
            <w:r w:rsidR="0002348B">
              <w:t>Navigation</w:t>
            </w:r>
            <w:r>
              <w:t xml:space="preserve"> Menu</w:t>
            </w:r>
            <w:r w:rsidR="00B3335E">
              <w:t>/Admin Dashboard</w:t>
            </w:r>
            <w:r>
              <w:t xml:space="preserve"> </w:t>
            </w:r>
            <w:r w:rsidR="008940A5">
              <w:t>function of the system has been invoked.</w:t>
            </w:r>
          </w:p>
          <w:p w14:paraId="393859CD" w14:textId="64836E01" w:rsidR="00F1481F" w:rsidRDefault="00F1481F" w:rsidP="009A639B">
            <w:pPr>
              <w:ind w:firstLine="0"/>
            </w:pPr>
          </w:p>
        </w:tc>
      </w:tr>
      <w:tr w:rsidR="005C5AF2" w14:paraId="6CE01BA5" w14:textId="77777777" w:rsidTr="0009168D">
        <w:tc>
          <w:tcPr>
            <w:tcW w:w="4675" w:type="dxa"/>
          </w:tcPr>
          <w:p w14:paraId="5CA33B3A" w14:textId="77777777" w:rsidR="005C5AF2" w:rsidRDefault="005C5AF2" w:rsidP="009A639B">
            <w:pPr>
              <w:ind w:firstLine="0"/>
            </w:pPr>
            <w:r>
              <w:t xml:space="preserve">Flow of Events: </w:t>
            </w:r>
          </w:p>
        </w:tc>
        <w:tc>
          <w:tcPr>
            <w:tcW w:w="4675" w:type="dxa"/>
          </w:tcPr>
          <w:p w14:paraId="1BF8D265" w14:textId="77777777" w:rsidR="005C5AF2" w:rsidRDefault="005C5AF2" w:rsidP="009A639B">
            <w:pPr>
              <w:ind w:firstLine="0"/>
            </w:pPr>
          </w:p>
          <w:p w14:paraId="780980CF" w14:textId="04ACC846" w:rsidR="00BA7567" w:rsidRDefault="00BA7567" w:rsidP="009A639B">
            <w:pPr>
              <w:ind w:firstLine="0"/>
            </w:pPr>
            <w:r>
              <w:t xml:space="preserve">1. </w:t>
            </w:r>
            <w:r w:rsidR="003A7F93">
              <w:t>The system displays the navigation menu pane</w:t>
            </w:r>
            <w:r w:rsidR="00C8124E">
              <w:t>/admin dashboard</w:t>
            </w:r>
            <w:r w:rsidR="003A7F93">
              <w:t>.</w:t>
            </w:r>
          </w:p>
          <w:p w14:paraId="247198EF" w14:textId="6029E498" w:rsidR="000B4497" w:rsidRDefault="003A7F93" w:rsidP="009A639B">
            <w:pPr>
              <w:ind w:firstLine="0"/>
            </w:pPr>
            <w:r>
              <w:t>2. The buddy</w:t>
            </w:r>
            <w:r w:rsidR="00DD5B78">
              <w:t>/admin</w:t>
            </w:r>
            <w:r>
              <w:t xml:space="preserve"> selects the logout link in the </w:t>
            </w:r>
            <w:r w:rsidR="009A5491">
              <w:t>navigation menu</w:t>
            </w:r>
            <w:r w:rsidR="00397C81">
              <w:t>/admin dashboard</w:t>
            </w:r>
            <w:r w:rsidR="009A5491">
              <w:t xml:space="preserve"> to sign out of the system.</w:t>
            </w:r>
          </w:p>
          <w:p w14:paraId="498FCE1B" w14:textId="2D86E370" w:rsidR="003A7F93" w:rsidRDefault="006B321D" w:rsidP="009A639B">
            <w:pPr>
              <w:ind w:firstLine="0"/>
            </w:pPr>
            <w:r>
              <w:t>3. The system logs the buddy</w:t>
            </w:r>
            <w:r w:rsidR="00632A3F">
              <w:t>/admin</w:t>
            </w:r>
            <w:r>
              <w:t xml:space="preserve"> out of the systems and displays the welcome screen.</w:t>
            </w:r>
            <w:r w:rsidR="003A7F93">
              <w:t xml:space="preserve"> </w:t>
            </w:r>
          </w:p>
          <w:p w14:paraId="7D241900" w14:textId="6E77767D" w:rsidR="00BA7567" w:rsidRDefault="00BA7567" w:rsidP="009A639B">
            <w:pPr>
              <w:ind w:firstLine="0"/>
            </w:pPr>
          </w:p>
        </w:tc>
      </w:tr>
      <w:tr w:rsidR="005C5AF2" w14:paraId="7AE680E3" w14:textId="77777777" w:rsidTr="0009168D">
        <w:tc>
          <w:tcPr>
            <w:tcW w:w="4675" w:type="dxa"/>
          </w:tcPr>
          <w:p w14:paraId="6C917283" w14:textId="77777777" w:rsidR="005C5AF2" w:rsidRDefault="005C5AF2" w:rsidP="009A639B">
            <w:pPr>
              <w:ind w:firstLine="0"/>
            </w:pPr>
            <w:r>
              <w:t>Alternative Flow of Events:</w:t>
            </w:r>
          </w:p>
        </w:tc>
        <w:tc>
          <w:tcPr>
            <w:tcW w:w="4675" w:type="dxa"/>
          </w:tcPr>
          <w:p w14:paraId="7A8D8412" w14:textId="77777777" w:rsidR="0097319A" w:rsidRDefault="0097319A" w:rsidP="009A639B">
            <w:pPr>
              <w:ind w:firstLine="0"/>
            </w:pPr>
          </w:p>
          <w:p w14:paraId="21D250E5" w14:textId="47CD0D08" w:rsidR="005C5AF2" w:rsidRDefault="008B7EFE" w:rsidP="009A639B">
            <w:pPr>
              <w:ind w:firstLine="0"/>
            </w:pPr>
            <w:r>
              <w:t>2.1 The buddy</w:t>
            </w:r>
            <w:r w:rsidR="00A8768E">
              <w:t>/admin</w:t>
            </w:r>
            <w:r>
              <w:t xml:space="preserve"> backs out of the navigation menu pane</w:t>
            </w:r>
            <w:r w:rsidR="00AB4696">
              <w:t>/</w:t>
            </w:r>
            <w:r w:rsidR="00924949">
              <w:t xml:space="preserve">admin dashboard </w:t>
            </w:r>
            <w:r w:rsidR="00AB4696">
              <w:t>button</w:t>
            </w:r>
            <w:r>
              <w:t xml:space="preserve"> </w:t>
            </w:r>
            <w:r w:rsidR="00787017">
              <w:t>to close the navigation bar</w:t>
            </w:r>
            <w:r w:rsidR="00E82574">
              <w:t>/</w:t>
            </w:r>
            <w:r w:rsidR="00FA0CC7">
              <w:t xml:space="preserve">logout </w:t>
            </w:r>
            <w:r w:rsidR="00AE33AD">
              <w:t>button</w:t>
            </w:r>
            <w:r w:rsidR="00787017">
              <w:t>.</w:t>
            </w:r>
          </w:p>
          <w:p w14:paraId="22E3093F" w14:textId="167BAE16" w:rsidR="0097319A" w:rsidRDefault="0097319A" w:rsidP="009A639B">
            <w:pPr>
              <w:ind w:firstLine="0"/>
            </w:pPr>
          </w:p>
        </w:tc>
      </w:tr>
      <w:tr w:rsidR="005C5AF2" w14:paraId="7E3F5228" w14:textId="77777777" w:rsidTr="0009168D">
        <w:tc>
          <w:tcPr>
            <w:tcW w:w="4675" w:type="dxa"/>
          </w:tcPr>
          <w:p w14:paraId="77EB7DD8" w14:textId="77777777" w:rsidR="005C5AF2" w:rsidRDefault="005C5AF2" w:rsidP="009A639B">
            <w:pPr>
              <w:ind w:firstLine="0"/>
            </w:pPr>
            <w:r>
              <w:t>Exit Conditions:</w:t>
            </w:r>
          </w:p>
        </w:tc>
        <w:tc>
          <w:tcPr>
            <w:tcW w:w="4675" w:type="dxa"/>
          </w:tcPr>
          <w:p w14:paraId="491CCA44" w14:textId="77777777" w:rsidR="005C5AF2" w:rsidRDefault="005C5AF2" w:rsidP="009A639B">
            <w:pPr>
              <w:ind w:firstLine="0"/>
            </w:pPr>
          </w:p>
          <w:p w14:paraId="12E7F771" w14:textId="276FE429" w:rsidR="002E7D64" w:rsidRDefault="00504C11" w:rsidP="009A639B">
            <w:pPr>
              <w:ind w:firstLine="0"/>
            </w:pPr>
            <w:r>
              <w:t>The buddy</w:t>
            </w:r>
            <w:r w:rsidR="00DB0397">
              <w:t>/admin</w:t>
            </w:r>
            <w:r>
              <w:t xml:space="preserve"> has successfully logged out of the sys</w:t>
            </w:r>
            <w:r w:rsidR="005B0A07">
              <w:t>tem.</w:t>
            </w:r>
          </w:p>
          <w:p w14:paraId="2047D190" w14:textId="5AFF658F" w:rsidR="000E0A5E" w:rsidRDefault="000E0A5E" w:rsidP="009A639B">
            <w:pPr>
              <w:ind w:firstLine="0"/>
            </w:pPr>
          </w:p>
        </w:tc>
      </w:tr>
    </w:tbl>
    <w:p w14:paraId="414F689E" w14:textId="395ACA69" w:rsidR="00B53F43" w:rsidRDefault="00B53F43" w:rsidP="00441B6A">
      <w:pPr>
        <w:ind w:firstLine="0"/>
      </w:pPr>
    </w:p>
    <w:p w14:paraId="0322C45A" w14:textId="3075D8AF" w:rsidR="00B03C73" w:rsidRDefault="00B03C73" w:rsidP="00B03C73">
      <w:pPr>
        <w:pStyle w:val="Caption"/>
      </w:pPr>
      <w:r>
        <w:t>Table 1</w:t>
      </w:r>
      <w:r w:rsidR="00AA50FB">
        <w:t>4</w:t>
      </w:r>
      <w:r>
        <w:t xml:space="preserve"> </w:t>
      </w:r>
      <w:r w:rsidR="004E03CD">
        <w:t>Log-out</w:t>
      </w:r>
      <w:r>
        <w:t xml:space="preserve"> Use Case</w:t>
      </w:r>
    </w:p>
    <w:p w14:paraId="1AA6D8FB" w14:textId="77777777" w:rsidR="00EE6523" w:rsidRDefault="00EE6523">
      <w:r>
        <w:br w:type="page"/>
      </w:r>
    </w:p>
    <w:tbl>
      <w:tblPr>
        <w:tblStyle w:val="TableGrid"/>
        <w:tblW w:w="0" w:type="auto"/>
        <w:tblLook w:val="04A0" w:firstRow="1" w:lastRow="0" w:firstColumn="1" w:lastColumn="0" w:noHBand="0" w:noVBand="1"/>
      </w:tblPr>
      <w:tblGrid>
        <w:gridCol w:w="4675"/>
        <w:gridCol w:w="4675"/>
      </w:tblGrid>
      <w:tr w:rsidR="00EE6523" w14:paraId="7B218730" w14:textId="77777777" w:rsidTr="00A37B62">
        <w:tc>
          <w:tcPr>
            <w:tcW w:w="4675" w:type="dxa"/>
            <w:shd w:val="clear" w:color="auto" w:fill="000000" w:themeFill="text1"/>
          </w:tcPr>
          <w:p w14:paraId="0DDEE7C2" w14:textId="77777777" w:rsidR="00EE6523" w:rsidRDefault="00EE6523" w:rsidP="00A37B62">
            <w:pPr>
              <w:ind w:firstLine="0"/>
            </w:pPr>
            <w:r>
              <w:lastRenderedPageBreak/>
              <w:t>Use Case Name:</w:t>
            </w:r>
          </w:p>
        </w:tc>
        <w:tc>
          <w:tcPr>
            <w:tcW w:w="4675" w:type="dxa"/>
            <w:shd w:val="clear" w:color="auto" w:fill="000000" w:themeFill="text1"/>
          </w:tcPr>
          <w:p w14:paraId="3B6DB766" w14:textId="77777777" w:rsidR="00EE6523" w:rsidRDefault="00EE6523" w:rsidP="00A37B62">
            <w:pPr>
              <w:ind w:firstLine="0"/>
            </w:pPr>
            <w:r w:rsidRPr="00AF6A55">
              <w:t>View Reports and Abuse Complaints</w:t>
            </w:r>
          </w:p>
        </w:tc>
      </w:tr>
      <w:tr w:rsidR="00EE6523" w14:paraId="799F2B81" w14:textId="77777777" w:rsidTr="00A37B62">
        <w:tc>
          <w:tcPr>
            <w:tcW w:w="4675" w:type="dxa"/>
          </w:tcPr>
          <w:p w14:paraId="504C330C" w14:textId="77777777" w:rsidR="00EE6523" w:rsidRDefault="00EE6523" w:rsidP="00A37B62">
            <w:pPr>
              <w:ind w:firstLine="0"/>
            </w:pPr>
            <w:r>
              <w:t>Participating Actor:</w:t>
            </w:r>
          </w:p>
        </w:tc>
        <w:tc>
          <w:tcPr>
            <w:tcW w:w="4675" w:type="dxa"/>
          </w:tcPr>
          <w:p w14:paraId="164F41E2" w14:textId="77777777" w:rsidR="00EE6523" w:rsidRDefault="00EE6523" w:rsidP="00A37B62">
            <w:pPr>
              <w:ind w:firstLine="0"/>
            </w:pPr>
            <w:r>
              <w:t>Admin</w:t>
            </w:r>
          </w:p>
        </w:tc>
      </w:tr>
      <w:tr w:rsidR="00EE6523" w14:paraId="5568E5BC" w14:textId="77777777" w:rsidTr="00A37B62">
        <w:tc>
          <w:tcPr>
            <w:tcW w:w="4675" w:type="dxa"/>
          </w:tcPr>
          <w:p w14:paraId="6A54DABD" w14:textId="77777777" w:rsidR="00EE6523" w:rsidRDefault="00EE6523" w:rsidP="00A37B62">
            <w:pPr>
              <w:ind w:firstLine="0"/>
            </w:pPr>
            <w:r>
              <w:t>Entry Conditions:</w:t>
            </w:r>
          </w:p>
        </w:tc>
        <w:tc>
          <w:tcPr>
            <w:tcW w:w="4675" w:type="dxa"/>
          </w:tcPr>
          <w:p w14:paraId="54586DA2" w14:textId="77777777" w:rsidR="00EE6523" w:rsidRDefault="00EE6523" w:rsidP="00A37B62">
            <w:pPr>
              <w:ind w:firstLine="0"/>
            </w:pPr>
          </w:p>
          <w:p w14:paraId="39C23366" w14:textId="77777777" w:rsidR="00AD3474" w:rsidRDefault="00AD3474" w:rsidP="00AD3474">
            <w:pPr>
              <w:ind w:firstLine="0"/>
            </w:pPr>
            <w:r>
              <w:t>1. The admin is already a member and logged into the system.</w:t>
            </w:r>
          </w:p>
          <w:p w14:paraId="6A3AB595" w14:textId="77777777" w:rsidR="00AD3474" w:rsidRDefault="00AD3474" w:rsidP="00AD3474">
            <w:pPr>
              <w:ind w:firstLine="0"/>
            </w:pPr>
            <w:r>
              <w:t>2. The View Admin Dashboard view of the system has been invoked.</w:t>
            </w:r>
          </w:p>
          <w:p w14:paraId="03725D10" w14:textId="77777777" w:rsidR="00EE6523" w:rsidRDefault="00EE6523" w:rsidP="00A37B62">
            <w:pPr>
              <w:ind w:firstLine="0"/>
            </w:pPr>
          </w:p>
        </w:tc>
      </w:tr>
      <w:tr w:rsidR="00EE6523" w14:paraId="3BC94658" w14:textId="77777777" w:rsidTr="00A37B62">
        <w:tc>
          <w:tcPr>
            <w:tcW w:w="4675" w:type="dxa"/>
          </w:tcPr>
          <w:p w14:paraId="34423C9B" w14:textId="77777777" w:rsidR="00EE6523" w:rsidRDefault="00EE6523" w:rsidP="00A37B62">
            <w:pPr>
              <w:ind w:firstLine="0"/>
            </w:pPr>
            <w:r>
              <w:t xml:space="preserve">Flow of Events: </w:t>
            </w:r>
          </w:p>
        </w:tc>
        <w:tc>
          <w:tcPr>
            <w:tcW w:w="4675" w:type="dxa"/>
          </w:tcPr>
          <w:p w14:paraId="6C1BE1F2" w14:textId="77777777" w:rsidR="00EE6523" w:rsidRDefault="00EE6523" w:rsidP="00A37B62">
            <w:pPr>
              <w:ind w:firstLine="0"/>
            </w:pPr>
          </w:p>
          <w:p w14:paraId="46C7F42E" w14:textId="77777777" w:rsidR="005B44E9" w:rsidRDefault="005B44E9" w:rsidP="005B44E9">
            <w:pPr>
              <w:ind w:firstLine="0"/>
            </w:pPr>
            <w:r>
              <w:t>1. The system displays the admin dashboard page and prompts the user to either view a list of users or view complaints.</w:t>
            </w:r>
          </w:p>
          <w:p w14:paraId="7FEF5C8D" w14:textId="6B1D2E9C" w:rsidR="005B44E9" w:rsidRDefault="005B44E9" w:rsidP="005B44E9">
            <w:pPr>
              <w:ind w:firstLine="0"/>
            </w:pPr>
            <w:r>
              <w:t xml:space="preserve">2. The admin selects the view </w:t>
            </w:r>
            <w:r w:rsidR="004A35F1">
              <w:t xml:space="preserve">complaints </w:t>
            </w:r>
            <w:r>
              <w:t>button.</w:t>
            </w:r>
          </w:p>
          <w:p w14:paraId="1CBE973E" w14:textId="582D1B09" w:rsidR="005B44E9" w:rsidRDefault="005B44E9" w:rsidP="005B44E9">
            <w:pPr>
              <w:ind w:firstLine="0"/>
            </w:pPr>
            <w:r>
              <w:t xml:space="preserve">3. The system displays a list of </w:t>
            </w:r>
            <w:r w:rsidR="00D17694">
              <w:t>complaints</w:t>
            </w:r>
            <w:r>
              <w:t xml:space="preserve"> on the mobile application.</w:t>
            </w:r>
          </w:p>
          <w:p w14:paraId="56BCEF7A" w14:textId="7D03F3B9" w:rsidR="005B44E9" w:rsidRDefault="005B44E9" w:rsidP="005B44E9">
            <w:pPr>
              <w:ind w:firstLine="0"/>
            </w:pPr>
            <w:r>
              <w:t xml:space="preserve">4. The admin views the list of </w:t>
            </w:r>
            <w:r w:rsidR="00814CBB">
              <w:t>complaints.</w:t>
            </w:r>
          </w:p>
          <w:p w14:paraId="3DA69C5C" w14:textId="77777777" w:rsidR="00EE6523" w:rsidRDefault="00EE6523" w:rsidP="00360C2B">
            <w:pPr>
              <w:ind w:firstLine="0"/>
            </w:pPr>
          </w:p>
        </w:tc>
      </w:tr>
      <w:tr w:rsidR="00EE6523" w14:paraId="47F0702A" w14:textId="77777777" w:rsidTr="00A37B62">
        <w:tc>
          <w:tcPr>
            <w:tcW w:w="4675" w:type="dxa"/>
          </w:tcPr>
          <w:p w14:paraId="339C7E67" w14:textId="77777777" w:rsidR="00EE6523" w:rsidRDefault="00EE6523" w:rsidP="00A37B62">
            <w:pPr>
              <w:ind w:firstLine="0"/>
            </w:pPr>
            <w:r>
              <w:t>Alternative Flow of Events:</w:t>
            </w:r>
          </w:p>
        </w:tc>
        <w:tc>
          <w:tcPr>
            <w:tcW w:w="4675" w:type="dxa"/>
          </w:tcPr>
          <w:p w14:paraId="15AA067E" w14:textId="77777777" w:rsidR="00EE6523" w:rsidRDefault="00EE6523" w:rsidP="00A37B62">
            <w:pPr>
              <w:ind w:firstLine="0"/>
            </w:pPr>
          </w:p>
          <w:p w14:paraId="79569756" w14:textId="77777777" w:rsidR="00310A87" w:rsidRDefault="00310A87" w:rsidP="00310A87">
            <w:pPr>
              <w:ind w:firstLine="0"/>
            </w:pPr>
            <w:r>
              <w:t>N/A</w:t>
            </w:r>
          </w:p>
          <w:p w14:paraId="2BADDC7D" w14:textId="77777777" w:rsidR="00EE6523" w:rsidRDefault="00EE6523" w:rsidP="00A37B62">
            <w:pPr>
              <w:ind w:firstLine="0"/>
            </w:pPr>
          </w:p>
        </w:tc>
      </w:tr>
      <w:tr w:rsidR="00EE6523" w14:paraId="22A1707B" w14:textId="77777777" w:rsidTr="00A37B62">
        <w:tc>
          <w:tcPr>
            <w:tcW w:w="4675" w:type="dxa"/>
          </w:tcPr>
          <w:p w14:paraId="6E0BE368" w14:textId="77777777" w:rsidR="00EE6523" w:rsidRDefault="00EE6523" w:rsidP="00A37B62">
            <w:pPr>
              <w:ind w:firstLine="0"/>
            </w:pPr>
            <w:r>
              <w:t>Exit Conditions:</w:t>
            </w:r>
          </w:p>
        </w:tc>
        <w:tc>
          <w:tcPr>
            <w:tcW w:w="4675" w:type="dxa"/>
          </w:tcPr>
          <w:p w14:paraId="591FF90D" w14:textId="77777777" w:rsidR="00EE6523" w:rsidRDefault="00EE6523" w:rsidP="00A37B62">
            <w:pPr>
              <w:ind w:firstLine="0"/>
            </w:pPr>
          </w:p>
          <w:p w14:paraId="7EB9E900" w14:textId="0FEEBB9E" w:rsidR="00EE6523" w:rsidRDefault="008A4F86" w:rsidP="00A37B62">
            <w:pPr>
              <w:ind w:firstLine="0"/>
            </w:pPr>
            <w:r>
              <w:t xml:space="preserve">The admin has successfully viewed </w:t>
            </w:r>
            <w:r w:rsidR="000B5404">
              <w:t>a list of complaints written by users</w:t>
            </w:r>
            <w:r>
              <w:t>.</w:t>
            </w:r>
          </w:p>
          <w:p w14:paraId="0071A3B1" w14:textId="47D62E45" w:rsidR="00FA5AAF" w:rsidRDefault="00FA5AAF" w:rsidP="00A37B62">
            <w:pPr>
              <w:ind w:firstLine="0"/>
            </w:pPr>
          </w:p>
        </w:tc>
      </w:tr>
    </w:tbl>
    <w:p w14:paraId="2664D47C" w14:textId="77777777" w:rsidR="00EE6523" w:rsidRDefault="00EE6523" w:rsidP="00EE6523">
      <w:pPr>
        <w:ind w:firstLine="0"/>
      </w:pPr>
    </w:p>
    <w:p w14:paraId="05386810" w14:textId="6384450E" w:rsidR="00EE6523" w:rsidRDefault="00EE6523" w:rsidP="00EE6523">
      <w:pPr>
        <w:pStyle w:val="Caption"/>
      </w:pPr>
      <w:r>
        <w:t>Table 1</w:t>
      </w:r>
      <w:r w:rsidR="008C6A73">
        <w:t>5</w:t>
      </w:r>
      <w:r>
        <w:t xml:space="preserve"> </w:t>
      </w:r>
      <w:r w:rsidRPr="006B1ABB">
        <w:t>View Reports and Abuse Complaints</w:t>
      </w:r>
      <w:r>
        <w:t xml:space="preserve"> Use Case</w:t>
      </w:r>
    </w:p>
    <w:p w14:paraId="5FFCE2D3" w14:textId="77777777" w:rsidR="00EE6523" w:rsidRDefault="00EE6523" w:rsidP="00EE6523">
      <w:r>
        <w:br w:type="page"/>
      </w:r>
    </w:p>
    <w:tbl>
      <w:tblPr>
        <w:tblStyle w:val="TableGrid"/>
        <w:tblW w:w="0" w:type="auto"/>
        <w:tblLook w:val="04A0" w:firstRow="1" w:lastRow="0" w:firstColumn="1" w:lastColumn="0" w:noHBand="0" w:noVBand="1"/>
      </w:tblPr>
      <w:tblGrid>
        <w:gridCol w:w="4675"/>
        <w:gridCol w:w="4675"/>
      </w:tblGrid>
      <w:tr w:rsidR="00EE6523" w14:paraId="71BB4E23" w14:textId="77777777" w:rsidTr="00A37B62">
        <w:tc>
          <w:tcPr>
            <w:tcW w:w="4675" w:type="dxa"/>
            <w:shd w:val="clear" w:color="auto" w:fill="000000" w:themeFill="text1"/>
          </w:tcPr>
          <w:p w14:paraId="039692E8" w14:textId="77777777" w:rsidR="00EE6523" w:rsidRDefault="00EE6523" w:rsidP="00A37B62">
            <w:pPr>
              <w:ind w:firstLine="0"/>
            </w:pPr>
            <w:bookmarkStart w:id="41" w:name="_Hlk90723761"/>
            <w:r>
              <w:lastRenderedPageBreak/>
              <w:t>Use Case Name:</w:t>
            </w:r>
          </w:p>
        </w:tc>
        <w:tc>
          <w:tcPr>
            <w:tcW w:w="4675" w:type="dxa"/>
            <w:shd w:val="clear" w:color="auto" w:fill="000000" w:themeFill="text1"/>
          </w:tcPr>
          <w:p w14:paraId="428E8CC6" w14:textId="77777777" w:rsidR="00EE6523" w:rsidRDefault="00EE6523" w:rsidP="00A37B62">
            <w:pPr>
              <w:ind w:firstLine="0"/>
            </w:pPr>
            <w:r>
              <w:t xml:space="preserve">View and </w:t>
            </w:r>
            <w:r w:rsidRPr="000B1FC1">
              <w:t>Remove User</w:t>
            </w:r>
          </w:p>
        </w:tc>
      </w:tr>
      <w:tr w:rsidR="00EE6523" w14:paraId="647CF752" w14:textId="77777777" w:rsidTr="00A37B62">
        <w:tc>
          <w:tcPr>
            <w:tcW w:w="4675" w:type="dxa"/>
          </w:tcPr>
          <w:p w14:paraId="39B1761F" w14:textId="77777777" w:rsidR="00EE6523" w:rsidRDefault="00EE6523" w:rsidP="00A37B62">
            <w:pPr>
              <w:ind w:firstLine="0"/>
            </w:pPr>
            <w:r>
              <w:t>Participating Actor:</w:t>
            </w:r>
          </w:p>
        </w:tc>
        <w:tc>
          <w:tcPr>
            <w:tcW w:w="4675" w:type="dxa"/>
          </w:tcPr>
          <w:p w14:paraId="680D6232" w14:textId="77777777" w:rsidR="00EE6523" w:rsidRDefault="00EE6523" w:rsidP="00A37B62">
            <w:pPr>
              <w:ind w:firstLine="0"/>
            </w:pPr>
            <w:r>
              <w:t>Admin</w:t>
            </w:r>
          </w:p>
        </w:tc>
      </w:tr>
      <w:tr w:rsidR="00EE6523" w14:paraId="29EDC550" w14:textId="77777777" w:rsidTr="00A37B62">
        <w:tc>
          <w:tcPr>
            <w:tcW w:w="4675" w:type="dxa"/>
          </w:tcPr>
          <w:p w14:paraId="2928F8DB" w14:textId="77777777" w:rsidR="00EE6523" w:rsidRDefault="00EE6523" w:rsidP="00A37B62">
            <w:pPr>
              <w:ind w:firstLine="0"/>
            </w:pPr>
            <w:r>
              <w:t>Entry Conditions:</w:t>
            </w:r>
          </w:p>
        </w:tc>
        <w:tc>
          <w:tcPr>
            <w:tcW w:w="4675" w:type="dxa"/>
          </w:tcPr>
          <w:p w14:paraId="23DFAAE6" w14:textId="77777777" w:rsidR="00EE6523" w:rsidRDefault="00EE6523" w:rsidP="00A37B62">
            <w:pPr>
              <w:ind w:firstLine="0"/>
            </w:pPr>
          </w:p>
          <w:p w14:paraId="56ABFC04" w14:textId="10951386" w:rsidR="00EE6523" w:rsidRDefault="00EE6523" w:rsidP="00A37B62">
            <w:pPr>
              <w:ind w:firstLine="0"/>
            </w:pPr>
            <w:r>
              <w:t xml:space="preserve">1. The </w:t>
            </w:r>
            <w:r w:rsidR="00950A20">
              <w:t>admin</w:t>
            </w:r>
            <w:r>
              <w:t xml:space="preserve"> is already a member and logged into the system.</w:t>
            </w:r>
          </w:p>
          <w:p w14:paraId="1EF003B7" w14:textId="21412976" w:rsidR="00EE6523" w:rsidRDefault="00EE6523" w:rsidP="00A37B62">
            <w:pPr>
              <w:ind w:firstLine="0"/>
            </w:pPr>
            <w:r>
              <w:t xml:space="preserve">2. The View </w:t>
            </w:r>
            <w:r w:rsidR="00790565">
              <w:t>Admin Dashboard</w:t>
            </w:r>
            <w:r>
              <w:t xml:space="preserve"> </w:t>
            </w:r>
            <w:r w:rsidR="003B5943">
              <w:t xml:space="preserve">view </w:t>
            </w:r>
            <w:r>
              <w:t>of the system has been invoked.</w:t>
            </w:r>
          </w:p>
          <w:p w14:paraId="78CB4A49" w14:textId="77777777" w:rsidR="00EE6523" w:rsidRDefault="00EE6523" w:rsidP="00A37B62">
            <w:pPr>
              <w:ind w:firstLine="0"/>
            </w:pPr>
          </w:p>
        </w:tc>
      </w:tr>
      <w:tr w:rsidR="00EE6523" w14:paraId="31C1304D" w14:textId="77777777" w:rsidTr="00A37B62">
        <w:tc>
          <w:tcPr>
            <w:tcW w:w="4675" w:type="dxa"/>
          </w:tcPr>
          <w:p w14:paraId="21B74C08" w14:textId="77777777" w:rsidR="00EE6523" w:rsidRDefault="00EE6523" w:rsidP="00A37B62">
            <w:pPr>
              <w:ind w:firstLine="0"/>
            </w:pPr>
            <w:r>
              <w:t xml:space="preserve">Flow of Events: </w:t>
            </w:r>
          </w:p>
        </w:tc>
        <w:tc>
          <w:tcPr>
            <w:tcW w:w="4675" w:type="dxa"/>
          </w:tcPr>
          <w:p w14:paraId="0FEC8AB4" w14:textId="77777777" w:rsidR="00EE6523" w:rsidRDefault="00EE6523" w:rsidP="00A37B62">
            <w:pPr>
              <w:ind w:firstLine="0"/>
            </w:pPr>
          </w:p>
          <w:p w14:paraId="0091CCEC" w14:textId="0C1BEB67" w:rsidR="00EE6523" w:rsidRDefault="00EE6523" w:rsidP="00A37B62">
            <w:pPr>
              <w:ind w:firstLine="0"/>
            </w:pPr>
            <w:r>
              <w:t xml:space="preserve">1. The system displays </w:t>
            </w:r>
            <w:r w:rsidR="00985A90">
              <w:t xml:space="preserve">the admin dashboard page and </w:t>
            </w:r>
            <w:r w:rsidR="00E21EBB">
              <w:t>prompts the user to either view a list of users or view complaints.</w:t>
            </w:r>
          </w:p>
          <w:p w14:paraId="746F2FAE" w14:textId="20E11132" w:rsidR="00EE6523" w:rsidRDefault="00EE6523" w:rsidP="00A37B62">
            <w:pPr>
              <w:ind w:firstLine="0"/>
            </w:pPr>
            <w:r>
              <w:t xml:space="preserve">2. The </w:t>
            </w:r>
            <w:r w:rsidR="004B3AAA">
              <w:t>admin</w:t>
            </w:r>
            <w:r>
              <w:t xml:space="preserve"> selects</w:t>
            </w:r>
            <w:r w:rsidR="004F5536">
              <w:t xml:space="preserve"> the view a list of </w:t>
            </w:r>
            <w:r w:rsidR="002F58ED">
              <w:t>user’s</w:t>
            </w:r>
            <w:r w:rsidR="004F5536">
              <w:t xml:space="preserve"> </w:t>
            </w:r>
            <w:r w:rsidR="00EE23B2">
              <w:t>button</w:t>
            </w:r>
            <w:r>
              <w:t>.</w:t>
            </w:r>
          </w:p>
          <w:p w14:paraId="46EB7DAF" w14:textId="77777777" w:rsidR="0021596E" w:rsidRDefault="00EE6523" w:rsidP="00A37B62">
            <w:pPr>
              <w:ind w:firstLine="0"/>
            </w:pPr>
            <w:r>
              <w:t xml:space="preserve">3. The system </w:t>
            </w:r>
            <w:r w:rsidR="00FD6069">
              <w:t>displays</w:t>
            </w:r>
            <w:r w:rsidR="0021596E">
              <w:t xml:space="preserve"> a list of users on the mobile application</w:t>
            </w:r>
            <w:r>
              <w:t>.</w:t>
            </w:r>
          </w:p>
          <w:p w14:paraId="22110222" w14:textId="77777777" w:rsidR="00693A38" w:rsidRDefault="0021596E" w:rsidP="00A37B62">
            <w:pPr>
              <w:ind w:firstLine="0"/>
            </w:pPr>
            <w:r>
              <w:t xml:space="preserve">4. The admin views the list of users and clicks the </w:t>
            </w:r>
            <w:r w:rsidR="00693A38">
              <w:t>delete button for one of the users.</w:t>
            </w:r>
          </w:p>
          <w:p w14:paraId="68851E05" w14:textId="351050D5" w:rsidR="00EE6523" w:rsidRDefault="00693A38" w:rsidP="00A37B62">
            <w:pPr>
              <w:ind w:firstLine="0"/>
            </w:pPr>
            <w:r>
              <w:t>5. The system then deletes the user from the mobile application.</w:t>
            </w:r>
            <w:r w:rsidR="00EE6523">
              <w:t xml:space="preserve"> </w:t>
            </w:r>
          </w:p>
          <w:p w14:paraId="55DD9C47" w14:textId="77777777" w:rsidR="00EE6523" w:rsidRDefault="00EE6523" w:rsidP="00A37B62">
            <w:pPr>
              <w:ind w:firstLine="0"/>
            </w:pPr>
          </w:p>
        </w:tc>
      </w:tr>
      <w:tr w:rsidR="00EE6523" w14:paraId="616BBAA7" w14:textId="77777777" w:rsidTr="00A37B62">
        <w:tc>
          <w:tcPr>
            <w:tcW w:w="4675" w:type="dxa"/>
          </w:tcPr>
          <w:p w14:paraId="5B66D203" w14:textId="77777777" w:rsidR="00EE6523" w:rsidRDefault="00EE6523" w:rsidP="00A37B62">
            <w:pPr>
              <w:ind w:firstLine="0"/>
            </w:pPr>
            <w:r>
              <w:t>Alternative Flow of Events:</w:t>
            </w:r>
          </w:p>
        </w:tc>
        <w:tc>
          <w:tcPr>
            <w:tcW w:w="4675" w:type="dxa"/>
          </w:tcPr>
          <w:p w14:paraId="1293A757" w14:textId="77777777" w:rsidR="00EE6523" w:rsidRDefault="00EE6523" w:rsidP="00A37B62">
            <w:pPr>
              <w:ind w:firstLine="0"/>
            </w:pPr>
          </w:p>
          <w:p w14:paraId="45877DCF" w14:textId="1FCEF9D9" w:rsidR="00EE6523" w:rsidRDefault="002A5EB7" w:rsidP="00A37B62">
            <w:pPr>
              <w:ind w:firstLine="0"/>
            </w:pPr>
            <w:r>
              <w:t>N/A</w:t>
            </w:r>
          </w:p>
          <w:p w14:paraId="79F259CB" w14:textId="77777777" w:rsidR="00EE6523" w:rsidRDefault="00EE6523" w:rsidP="00A37B62">
            <w:pPr>
              <w:ind w:firstLine="0"/>
            </w:pPr>
          </w:p>
        </w:tc>
      </w:tr>
      <w:tr w:rsidR="00EE6523" w14:paraId="2999C0FB" w14:textId="77777777" w:rsidTr="00A37B62">
        <w:tc>
          <w:tcPr>
            <w:tcW w:w="4675" w:type="dxa"/>
          </w:tcPr>
          <w:p w14:paraId="7CE486E2" w14:textId="77777777" w:rsidR="00EE6523" w:rsidRDefault="00EE6523" w:rsidP="00A37B62">
            <w:pPr>
              <w:ind w:firstLine="0"/>
            </w:pPr>
            <w:r>
              <w:t>Exit Conditions:</w:t>
            </w:r>
          </w:p>
        </w:tc>
        <w:tc>
          <w:tcPr>
            <w:tcW w:w="4675" w:type="dxa"/>
          </w:tcPr>
          <w:p w14:paraId="661793B8" w14:textId="77777777" w:rsidR="00EE6523" w:rsidRDefault="00EE6523" w:rsidP="00A37B62">
            <w:pPr>
              <w:ind w:firstLine="0"/>
            </w:pPr>
          </w:p>
          <w:p w14:paraId="318AF15B" w14:textId="74DBF025" w:rsidR="00EE6523" w:rsidRDefault="00EE6523" w:rsidP="00A37B62">
            <w:pPr>
              <w:ind w:firstLine="0"/>
            </w:pPr>
            <w:r>
              <w:t xml:space="preserve">The </w:t>
            </w:r>
            <w:r w:rsidR="00D91CFE">
              <w:t>admin</w:t>
            </w:r>
            <w:r>
              <w:t xml:space="preserve"> has successfully </w:t>
            </w:r>
            <w:r w:rsidR="00D91CFE">
              <w:t>viewed and deleted users from the mobile application</w:t>
            </w:r>
            <w:r>
              <w:t>.</w:t>
            </w:r>
          </w:p>
          <w:p w14:paraId="3A59FF09" w14:textId="77777777" w:rsidR="00EE6523" w:rsidRDefault="00EE6523" w:rsidP="00A37B62">
            <w:pPr>
              <w:ind w:firstLine="0"/>
            </w:pPr>
          </w:p>
        </w:tc>
      </w:tr>
      <w:bookmarkEnd w:id="41"/>
    </w:tbl>
    <w:p w14:paraId="0A8D2651" w14:textId="77777777" w:rsidR="00EE6523" w:rsidRDefault="00EE6523" w:rsidP="00EE6523">
      <w:pPr>
        <w:ind w:firstLine="0"/>
      </w:pPr>
    </w:p>
    <w:p w14:paraId="6403AFB0" w14:textId="704EFEFC" w:rsidR="00EE6523" w:rsidRDefault="00EE6523" w:rsidP="00EE6523">
      <w:pPr>
        <w:pStyle w:val="Caption"/>
      </w:pPr>
      <w:r>
        <w:t>Table 1</w:t>
      </w:r>
      <w:r w:rsidR="008C6A73">
        <w:t>6</w:t>
      </w:r>
      <w:r>
        <w:t xml:space="preserve"> Remove User Use Case</w:t>
      </w:r>
    </w:p>
    <w:p w14:paraId="379A6410" w14:textId="203E8CA8" w:rsidR="006513C6" w:rsidRDefault="006513C6">
      <w:r>
        <w:br w:type="page"/>
      </w:r>
    </w:p>
    <w:tbl>
      <w:tblPr>
        <w:tblStyle w:val="TableGrid"/>
        <w:tblW w:w="0" w:type="auto"/>
        <w:tblLook w:val="04A0" w:firstRow="1" w:lastRow="0" w:firstColumn="1" w:lastColumn="0" w:noHBand="0" w:noVBand="1"/>
      </w:tblPr>
      <w:tblGrid>
        <w:gridCol w:w="4675"/>
        <w:gridCol w:w="4675"/>
      </w:tblGrid>
      <w:tr w:rsidR="006513C6" w14:paraId="1A08802F" w14:textId="77777777" w:rsidTr="00A37B62">
        <w:tc>
          <w:tcPr>
            <w:tcW w:w="4675" w:type="dxa"/>
            <w:shd w:val="clear" w:color="auto" w:fill="000000" w:themeFill="text1"/>
          </w:tcPr>
          <w:p w14:paraId="38FD9227" w14:textId="77777777" w:rsidR="006513C6" w:rsidRDefault="006513C6" w:rsidP="00A37B62">
            <w:pPr>
              <w:ind w:firstLine="0"/>
            </w:pPr>
            <w:r>
              <w:lastRenderedPageBreak/>
              <w:t>Use Case Name:</w:t>
            </w:r>
          </w:p>
        </w:tc>
        <w:tc>
          <w:tcPr>
            <w:tcW w:w="4675" w:type="dxa"/>
            <w:shd w:val="clear" w:color="auto" w:fill="000000" w:themeFill="text1"/>
          </w:tcPr>
          <w:p w14:paraId="72DCC1EC" w14:textId="62623FEA" w:rsidR="006513C6" w:rsidRDefault="004808F6" w:rsidP="00A37B62">
            <w:pPr>
              <w:ind w:firstLine="0"/>
            </w:pPr>
            <w:r w:rsidRPr="004808F6">
              <w:t>File Complaints and Report Abuse</w:t>
            </w:r>
          </w:p>
        </w:tc>
      </w:tr>
      <w:tr w:rsidR="006513C6" w14:paraId="61577A5F" w14:textId="77777777" w:rsidTr="00A37B62">
        <w:tc>
          <w:tcPr>
            <w:tcW w:w="4675" w:type="dxa"/>
          </w:tcPr>
          <w:p w14:paraId="532A51E1" w14:textId="77777777" w:rsidR="006513C6" w:rsidRDefault="006513C6" w:rsidP="00A37B62">
            <w:pPr>
              <w:ind w:firstLine="0"/>
            </w:pPr>
            <w:r>
              <w:t>Participating Actor:</w:t>
            </w:r>
          </w:p>
        </w:tc>
        <w:tc>
          <w:tcPr>
            <w:tcW w:w="4675" w:type="dxa"/>
          </w:tcPr>
          <w:p w14:paraId="19941788" w14:textId="77777777" w:rsidR="006513C6" w:rsidRDefault="006513C6" w:rsidP="00A37B62">
            <w:pPr>
              <w:ind w:firstLine="0"/>
            </w:pPr>
            <w:r>
              <w:t>Buddy with &amp; without disability</w:t>
            </w:r>
          </w:p>
        </w:tc>
      </w:tr>
      <w:tr w:rsidR="006513C6" w14:paraId="46C67371" w14:textId="77777777" w:rsidTr="00A37B62">
        <w:tc>
          <w:tcPr>
            <w:tcW w:w="4675" w:type="dxa"/>
          </w:tcPr>
          <w:p w14:paraId="73FE70AA" w14:textId="77777777" w:rsidR="006513C6" w:rsidRDefault="006513C6" w:rsidP="00A37B62">
            <w:pPr>
              <w:ind w:firstLine="0"/>
            </w:pPr>
            <w:r>
              <w:t>Entry Conditions:</w:t>
            </w:r>
          </w:p>
        </w:tc>
        <w:tc>
          <w:tcPr>
            <w:tcW w:w="4675" w:type="dxa"/>
          </w:tcPr>
          <w:p w14:paraId="03352804" w14:textId="77777777" w:rsidR="006513C6" w:rsidRDefault="006513C6" w:rsidP="00A37B62">
            <w:pPr>
              <w:ind w:firstLine="0"/>
            </w:pPr>
          </w:p>
          <w:p w14:paraId="294CD77A" w14:textId="77777777" w:rsidR="006513C6" w:rsidRDefault="006513C6" w:rsidP="00A37B62">
            <w:pPr>
              <w:ind w:firstLine="0"/>
            </w:pPr>
            <w:r>
              <w:t>1. The buddy is already a member and logged into the system.</w:t>
            </w:r>
          </w:p>
          <w:p w14:paraId="03F33BBE" w14:textId="77777777" w:rsidR="006513C6" w:rsidRDefault="006513C6" w:rsidP="00A37B62">
            <w:pPr>
              <w:ind w:firstLine="0"/>
            </w:pPr>
            <w:r>
              <w:t>2. The View Navigation Menu function of the system has been invoked.</w:t>
            </w:r>
          </w:p>
          <w:p w14:paraId="25479907" w14:textId="77777777" w:rsidR="006513C6" w:rsidRDefault="006513C6" w:rsidP="00A37B62">
            <w:pPr>
              <w:ind w:firstLine="0"/>
            </w:pPr>
          </w:p>
        </w:tc>
      </w:tr>
      <w:tr w:rsidR="006513C6" w14:paraId="36CDF099" w14:textId="77777777" w:rsidTr="00A37B62">
        <w:tc>
          <w:tcPr>
            <w:tcW w:w="4675" w:type="dxa"/>
          </w:tcPr>
          <w:p w14:paraId="46477DFB" w14:textId="77777777" w:rsidR="006513C6" w:rsidRDefault="006513C6" w:rsidP="00A37B62">
            <w:pPr>
              <w:ind w:firstLine="0"/>
            </w:pPr>
            <w:r>
              <w:t xml:space="preserve">Flow of Events: </w:t>
            </w:r>
          </w:p>
        </w:tc>
        <w:tc>
          <w:tcPr>
            <w:tcW w:w="4675" w:type="dxa"/>
          </w:tcPr>
          <w:p w14:paraId="3FB8EE69" w14:textId="77777777" w:rsidR="006513C6" w:rsidRDefault="006513C6" w:rsidP="00A37B62">
            <w:pPr>
              <w:ind w:firstLine="0"/>
            </w:pPr>
          </w:p>
          <w:p w14:paraId="349EFF06" w14:textId="77777777" w:rsidR="006513C6" w:rsidRDefault="006513C6" w:rsidP="00A37B62">
            <w:pPr>
              <w:ind w:firstLine="0"/>
            </w:pPr>
            <w:r>
              <w:t>1. The system displays the navigation menu pane.</w:t>
            </w:r>
          </w:p>
          <w:p w14:paraId="52AA4A97" w14:textId="056BF0BF" w:rsidR="006513C6" w:rsidRDefault="006513C6" w:rsidP="00A37B62">
            <w:pPr>
              <w:ind w:firstLine="0"/>
            </w:pPr>
            <w:r>
              <w:t xml:space="preserve">2. The buddy selects the </w:t>
            </w:r>
            <w:r w:rsidR="00E10A54">
              <w:t xml:space="preserve">file complaints </w:t>
            </w:r>
            <w:r>
              <w:t xml:space="preserve">link in the navigation menu to </w:t>
            </w:r>
            <w:r w:rsidR="00057C6C">
              <w:t>file a complaint on the mobile application</w:t>
            </w:r>
            <w:r>
              <w:t>.</w:t>
            </w:r>
          </w:p>
          <w:p w14:paraId="69FC72A5" w14:textId="3AA5A553" w:rsidR="006513C6" w:rsidRDefault="006513C6" w:rsidP="00A37B62">
            <w:pPr>
              <w:ind w:firstLine="0"/>
            </w:pPr>
            <w:r>
              <w:t xml:space="preserve">3. The system </w:t>
            </w:r>
            <w:r w:rsidR="00496A8F">
              <w:t>displays a for asking the user to fill details about the complaint</w:t>
            </w:r>
            <w:r>
              <w:t xml:space="preserve">. </w:t>
            </w:r>
          </w:p>
          <w:p w14:paraId="7FC425A2" w14:textId="73622D08" w:rsidR="007D040B" w:rsidRDefault="007D040B" w:rsidP="00A37B62">
            <w:pPr>
              <w:ind w:firstLine="0"/>
            </w:pPr>
            <w:r>
              <w:t>4. The user fills out the details and clicks the send button.</w:t>
            </w:r>
          </w:p>
          <w:p w14:paraId="186674BC" w14:textId="53CCC70A" w:rsidR="007D040B" w:rsidRDefault="007D040B" w:rsidP="00A37B62">
            <w:pPr>
              <w:ind w:firstLine="0"/>
            </w:pPr>
            <w:r>
              <w:t xml:space="preserve">5. The system responds by displaying a message </w:t>
            </w:r>
            <w:r w:rsidR="00C81F9D">
              <w:t>saying that the issue would be dealt with as soon as possible.</w:t>
            </w:r>
          </w:p>
          <w:p w14:paraId="14C72472" w14:textId="77777777" w:rsidR="006513C6" w:rsidRDefault="006513C6" w:rsidP="00A37B62">
            <w:pPr>
              <w:ind w:firstLine="0"/>
            </w:pPr>
          </w:p>
        </w:tc>
      </w:tr>
      <w:tr w:rsidR="006513C6" w14:paraId="302FA07A" w14:textId="77777777" w:rsidTr="00A37B62">
        <w:tc>
          <w:tcPr>
            <w:tcW w:w="4675" w:type="dxa"/>
          </w:tcPr>
          <w:p w14:paraId="1593E67D" w14:textId="77777777" w:rsidR="006513C6" w:rsidRDefault="006513C6" w:rsidP="00A37B62">
            <w:pPr>
              <w:ind w:firstLine="0"/>
            </w:pPr>
            <w:r>
              <w:t>Alternative Flow of Events:</w:t>
            </w:r>
          </w:p>
        </w:tc>
        <w:tc>
          <w:tcPr>
            <w:tcW w:w="4675" w:type="dxa"/>
          </w:tcPr>
          <w:p w14:paraId="65FE1922" w14:textId="77777777" w:rsidR="006513C6" w:rsidRDefault="006513C6" w:rsidP="00A37B62">
            <w:pPr>
              <w:ind w:firstLine="0"/>
            </w:pPr>
          </w:p>
          <w:p w14:paraId="60171161" w14:textId="77777777" w:rsidR="006513C6" w:rsidRDefault="006513C6" w:rsidP="00A37B62">
            <w:pPr>
              <w:ind w:firstLine="0"/>
            </w:pPr>
            <w:r>
              <w:t>2.1 The buddy backs out of the navigation menu pane to close the navigation bar.</w:t>
            </w:r>
          </w:p>
          <w:p w14:paraId="7002A2E2" w14:textId="77777777" w:rsidR="006513C6" w:rsidRDefault="006513C6" w:rsidP="00A37B62">
            <w:pPr>
              <w:ind w:firstLine="0"/>
            </w:pPr>
          </w:p>
        </w:tc>
      </w:tr>
      <w:tr w:rsidR="006513C6" w14:paraId="2F837849" w14:textId="77777777" w:rsidTr="00A37B62">
        <w:tc>
          <w:tcPr>
            <w:tcW w:w="4675" w:type="dxa"/>
          </w:tcPr>
          <w:p w14:paraId="2E2C4336" w14:textId="77777777" w:rsidR="006513C6" w:rsidRDefault="006513C6" w:rsidP="00A37B62">
            <w:pPr>
              <w:ind w:firstLine="0"/>
            </w:pPr>
            <w:r>
              <w:t>Exit Conditions:</w:t>
            </w:r>
          </w:p>
        </w:tc>
        <w:tc>
          <w:tcPr>
            <w:tcW w:w="4675" w:type="dxa"/>
          </w:tcPr>
          <w:p w14:paraId="731B2EC1" w14:textId="77777777" w:rsidR="006513C6" w:rsidRDefault="006513C6" w:rsidP="00A37B62">
            <w:pPr>
              <w:ind w:firstLine="0"/>
            </w:pPr>
          </w:p>
          <w:p w14:paraId="74DD8E88" w14:textId="0417F3DF" w:rsidR="006513C6" w:rsidRDefault="006513C6" w:rsidP="00A37B62">
            <w:pPr>
              <w:ind w:firstLine="0"/>
            </w:pPr>
            <w:r>
              <w:t xml:space="preserve">The buddy has successfully </w:t>
            </w:r>
            <w:r w:rsidR="004634F3">
              <w:t>filed a complain</w:t>
            </w:r>
            <w:r w:rsidR="00FE5F51">
              <w:t>t</w:t>
            </w:r>
            <w:r w:rsidR="006732E2">
              <w:t xml:space="preserve"> on the system</w:t>
            </w:r>
            <w:r w:rsidR="00897717">
              <w:t>.</w:t>
            </w:r>
          </w:p>
          <w:p w14:paraId="72B1F150" w14:textId="77777777" w:rsidR="006513C6" w:rsidRDefault="006513C6" w:rsidP="00A37B62">
            <w:pPr>
              <w:ind w:firstLine="0"/>
            </w:pPr>
          </w:p>
        </w:tc>
      </w:tr>
    </w:tbl>
    <w:p w14:paraId="61AA437D" w14:textId="77777777" w:rsidR="006513C6" w:rsidRDefault="006513C6" w:rsidP="006513C6">
      <w:pPr>
        <w:ind w:firstLine="0"/>
      </w:pPr>
    </w:p>
    <w:p w14:paraId="5BEBEA60" w14:textId="06DE5F16" w:rsidR="006513C6" w:rsidRDefault="006513C6" w:rsidP="006513C6">
      <w:pPr>
        <w:pStyle w:val="Caption"/>
      </w:pPr>
      <w:r>
        <w:t>Table 1</w:t>
      </w:r>
      <w:r w:rsidR="008C6A73">
        <w:t>7</w:t>
      </w:r>
      <w:r>
        <w:t xml:space="preserve"> </w:t>
      </w:r>
      <w:r w:rsidR="007A1775" w:rsidRPr="004808F6">
        <w:t>File Complaints and Report Abuse</w:t>
      </w:r>
      <w:r>
        <w:t xml:space="preserve"> Use Case</w:t>
      </w:r>
    </w:p>
    <w:p w14:paraId="6B13E1E1" w14:textId="243D3765" w:rsidR="00B53F43" w:rsidRDefault="00B53F43" w:rsidP="00117ACB">
      <w:pPr>
        <w:ind w:firstLine="0"/>
      </w:pPr>
      <w:r>
        <w:br w:type="page"/>
      </w:r>
    </w:p>
    <w:p w14:paraId="2238924C" w14:textId="5F8671DC" w:rsidR="00027613" w:rsidRDefault="003E7EEF" w:rsidP="005C0089">
      <w:pPr>
        <w:pStyle w:val="Heading2"/>
        <w:spacing w:line="360" w:lineRule="auto"/>
        <w:rPr>
          <w:rFonts w:asciiTheme="minorHAnsi" w:hAnsiTheme="minorHAnsi" w:cstheme="minorHAnsi"/>
        </w:rPr>
      </w:pPr>
      <w:bookmarkStart w:id="42" w:name="_Toc92365940"/>
      <w:r>
        <w:rPr>
          <w:rFonts w:asciiTheme="minorHAnsi" w:hAnsiTheme="minorHAnsi" w:cstheme="minorHAnsi"/>
        </w:rPr>
        <w:lastRenderedPageBreak/>
        <w:t>Database Design</w:t>
      </w:r>
      <w:bookmarkEnd w:id="42"/>
    </w:p>
    <w:p w14:paraId="5655745C" w14:textId="60E1275D" w:rsidR="001516EF" w:rsidRDefault="00745F54" w:rsidP="001516EF">
      <w:pPr>
        <w:keepNext/>
        <w:ind w:firstLine="0"/>
      </w:pPr>
      <w:r w:rsidRPr="00745F54">
        <w:rPr>
          <w:noProof/>
        </w:rPr>
        <w:drawing>
          <wp:inline distT="0" distB="0" distL="0" distR="0" wp14:anchorId="38B0081B" wp14:editId="5433CE2C">
            <wp:extent cx="5144218" cy="4277322"/>
            <wp:effectExtent l="0" t="0" r="0"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stretch>
                      <a:fillRect/>
                    </a:stretch>
                  </pic:blipFill>
                  <pic:spPr>
                    <a:xfrm>
                      <a:off x="0" y="0"/>
                      <a:ext cx="5144218" cy="4277322"/>
                    </a:xfrm>
                    <a:prstGeom prst="rect">
                      <a:avLst/>
                    </a:prstGeom>
                  </pic:spPr>
                </pic:pic>
              </a:graphicData>
            </a:graphic>
          </wp:inline>
        </w:drawing>
      </w:r>
    </w:p>
    <w:p w14:paraId="43CAEA00" w14:textId="6A177A7B" w:rsidR="00604F6D" w:rsidRDefault="001516EF" w:rsidP="001516EF">
      <w:pPr>
        <w:pStyle w:val="Caption"/>
      </w:pPr>
      <w:r>
        <w:t xml:space="preserve">Figure </w:t>
      </w:r>
      <w:r w:rsidR="00DD4C3B">
        <w:t>2</w:t>
      </w:r>
      <w:r w:rsidR="00CB2C98">
        <w:t>5</w:t>
      </w:r>
      <w:r w:rsidR="00461DAD">
        <w:t xml:space="preserve"> </w:t>
      </w:r>
      <w:r>
        <w:t>Database Diagram</w:t>
      </w:r>
    </w:p>
    <w:p w14:paraId="5E01581A" w14:textId="77777777" w:rsidR="00B755E3" w:rsidRDefault="00B755E3" w:rsidP="00BA28F2">
      <w:pPr>
        <w:spacing w:line="360" w:lineRule="auto"/>
        <w:ind w:firstLine="0"/>
      </w:pPr>
    </w:p>
    <w:p w14:paraId="2FC64116" w14:textId="23CFB112" w:rsidR="001516EF" w:rsidRPr="001516EF" w:rsidRDefault="00B755E3" w:rsidP="002943C5">
      <w:pPr>
        <w:spacing w:line="360" w:lineRule="auto"/>
        <w:ind w:firstLine="0"/>
        <w:jc w:val="both"/>
      </w:pPr>
      <w:r>
        <w:t xml:space="preserve">The </w:t>
      </w:r>
      <w:r w:rsidR="009F412E">
        <w:t>database is hosted using Firebase.</w:t>
      </w:r>
      <w:r w:rsidR="0083261B">
        <w:t xml:space="preserve"> The Firebase </w:t>
      </w:r>
      <w:r w:rsidR="00161080">
        <w:t xml:space="preserve">database allows the user to easily </w:t>
      </w:r>
      <w:r w:rsidR="001468CB">
        <w:t>control log-in and sign-u</w:t>
      </w:r>
      <w:r w:rsidR="001A6A63">
        <w:t>p using Firebase A</w:t>
      </w:r>
      <w:r w:rsidR="00684B51">
        <w:t>uthentication</w:t>
      </w:r>
      <w:r w:rsidR="00995746">
        <w:t>, and</w:t>
      </w:r>
      <w:r w:rsidR="005F1F73">
        <w:t xml:space="preserve"> holding</w:t>
      </w:r>
      <w:r w:rsidR="00995746">
        <w:t xml:space="preserve"> the </w:t>
      </w:r>
      <w:r w:rsidR="00390535">
        <w:t>user, messaging and geo</w:t>
      </w:r>
      <w:r w:rsidR="001A1355">
        <w:t>-location</w:t>
      </w:r>
      <w:r w:rsidR="00995746">
        <w:t xml:space="preserve"> data </w:t>
      </w:r>
      <w:r w:rsidR="005F0686">
        <w:t>using Firebase’s real</w:t>
      </w:r>
      <w:r w:rsidR="00153EC6">
        <w:t xml:space="preserve">-time database. The </w:t>
      </w:r>
      <w:r w:rsidR="00E70866">
        <w:t>user</w:t>
      </w:r>
      <w:r w:rsidR="00153EC6">
        <w:t xml:space="preserve"> data table holds all the data in relation to </w:t>
      </w:r>
      <w:r w:rsidR="00C37423">
        <w:t xml:space="preserve">the </w:t>
      </w:r>
      <w:r w:rsidR="00C41CA6">
        <w:t>user using the application</w:t>
      </w:r>
      <w:r w:rsidR="00C37423">
        <w:t>. It stores the</w:t>
      </w:r>
      <w:r w:rsidR="00BC2026">
        <w:t xml:space="preserve"> all the information of the buddy such as the </w:t>
      </w:r>
      <w:r w:rsidR="00666CE3">
        <w:t xml:space="preserve">name, email, </w:t>
      </w:r>
      <w:r w:rsidR="00716124">
        <w:t xml:space="preserve">phone, diary, </w:t>
      </w:r>
      <w:r w:rsidR="00294286">
        <w:t>image,</w:t>
      </w:r>
      <w:r w:rsidR="00716124">
        <w:t xml:space="preserve"> and their role within the application</w:t>
      </w:r>
      <w:r w:rsidR="00995A6D">
        <w:t xml:space="preserve">. </w:t>
      </w:r>
      <w:r w:rsidR="00CD0EF7">
        <w:t xml:space="preserve">The Geo-Location table then stores the </w:t>
      </w:r>
      <w:r w:rsidR="00B55A50">
        <w:t>exact pinpoint location</w:t>
      </w:r>
      <w:r w:rsidR="00CD0EF7">
        <w:t xml:space="preserve"> of each user </w:t>
      </w:r>
      <w:r w:rsidR="001B6D11">
        <w:t>on a</w:t>
      </w:r>
      <w:r w:rsidR="00553AC0">
        <w:t xml:space="preserve"> </w:t>
      </w:r>
      <w:r w:rsidR="00603D3E">
        <w:t xml:space="preserve">geo </w:t>
      </w:r>
      <w:r w:rsidR="0047410D">
        <w:t>Google</w:t>
      </w:r>
      <w:r w:rsidR="00603D3E">
        <w:t xml:space="preserve"> </w:t>
      </w:r>
      <w:r w:rsidR="00553AC0">
        <w:t>map.</w:t>
      </w:r>
      <w:r w:rsidR="000C6773">
        <w:t xml:space="preserve"> </w:t>
      </w:r>
      <w:r w:rsidR="00995A6D">
        <w:t>The information</w:t>
      </w:r>
      <w:r w:rsidR="006D53F8">
        <w:t xml:space="preserve"> of the user</w:t>
      </w:r>
      <w:r w:rsidR="00995A6D">
        <w:t xml:space="preserve"> is</w:t>
      </w:r>
      <w:r w:rsidR="00802396">
        <w:t xml:space="preserve"> then relayed and displayed </w:t>
      </w:r>
      <w:r w:rsidR="00EB5317">
        <w:t xml:space="preserve">to others within the application and enables buddies </w:t>
      </w:r>
      <w:r w:rsidR="00565CA1">
        <w:t xml:space="preserve">to </w:t>
      </w:r>
      <w:r w:rsidR="009F430B">
        <w:t xml:space="preserve">find and </w:t>
      </w:r>
      <w:r w:rsidR="00565CA1">
        <w:t xml:space="preserve">communicate </w:t>
      </w:r>
      <w:r w:rsidR="00D46D72">
        <w:t>with</w:t>
      </w:r>
      <w:r w:rsidR="00CD4460">
        <w:t xml:space="preserve"> </w:t>
      </w:r>
      <w:r w:rsidR="00565CA1">
        <w:t>other buddies</w:t>
      </w:r>
      <w:r w:rsidR="00302C72">
        <w:t xml:space="preserve"> within the mobile application</w:t>
      </w:r>
      <w:r w:rsidR="00565CA1">
        <w:t xml:space="preserve"> which is then stored into the</w:t>
      </w:r>
      <w:r w:rsidR="007B72DE">
        <w:t xml:space="preserve"> </w:t>
      </w:r>
      <w:r w:rsidR="00242EBB">
        <w:t>messaging</w:t>
      </w:r>
      <w:r w:rsidR="00C836BE">
        <w:t xml:space="preserve"> table</w:t>
      </w:r>
      <w:r w:rsidR="002B637F">
        <w:t>.</w:t>
      </w:r>
      <w:r w:rsidR="00936591">
        <w:t xml:space="preserve"> </w:t>
      </w:r>
      <w:r w:rsidR="00A91D68">
        <w:t xml:space="preserve">The Author also intends on using the </w:t>
      </w:r>
      <w:r w:rsidR="004506F0">
        <w:t xml:space="preserve">Analytics provided from Google Firebase to identify </w:t>
      </w:r>
      <w:r w:rsidR="005053A6">
        <w:t xml:space="preserve">patterns within the data to improve and </w:t>
      </w:r>
      <w:r w:rsidR="00750F06">
        <w:t xml:space="preserve">build the application further. </w:t>
      </w:r>
      <w:r w:rsidR="00FF5585">
        <w:br w:type="page"/>
      </w:r>
    </w:p>
    <w:p w14:paraId="06F48682" w14:textId="42839FA9" w:rsidR="00EA0C07" w:rsidRPr="00EA0C07" w:rsidRDefault="00EA0C07" w:rsidP="00EA0C07">
      <w:pPr>
        <w:pStyle w:val="Heading2"/>
        <w:spacing w:line="360" w:lineRule="auto"/>
        <w:rPr>
          <w:rFonts w:asciiTheme="minorHAnsi" w:hAnsiTheme="minorHAnsi" w:cstheme="minorHAnsi"/>
        </w:rPr>
      </w:pPr>
      <w:bookmarkStart w:id="43" w:name="_Toc92365941"/>
      <w:r>
        <w:rPr>
          <w:rFonts w:asciiTheme="minorHAnsi" w:hAnsiTheme="minorHAnsi" w:cstheme="minorHAnsi"/>
        </w:rPr>
        <w:lastRenderedPageBreak/>
        <w:t>Logo</w:t>
      </w:r>
      <w:bookmarkEnd w:id="43"/>
    </w:p>
    <w:p w14:paraId="225011D6" w14:textId="77777777" w:rsidR="00DF2E4E" w:rsidRDefault="00C457C1" w:rsidP="00DF2E4E">
      <w:pPr>
        <w:keepNext/>
        <w:spacing w:line="360" w:lineRule="auto"/>
        <w:ind w:firstLine="0"/>
      </w:pPr>
      <w:r>
        <w:rPr>
          <w:rFonts w:cstheme="minorHAnsi"/>
          <w:noProof/>
        </w:rPr>
        <w:drawing>
          <wp:inline distT="0" distB="0" distL="0" distR="0" wp14:anchorId="79360C27" wp14:editId="63C1BE43">
            <wp:extent cx="3467100" cy="234014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69983" cy="2342095"/>
                    </a:xfrm>
                    <a:prstGeom prst="rect">
                      <a:avLst/>
                    </a:prstGeom>
                    <a:noFill/>
                    <a:ln>
                      <a:noFill/>
                    </a:ln>
                  </pic:spPr>
                </pic:pic>
              </a:graphicData>
            </a:graphic>
          </wp:inline>
        </w:drawing>
      </w:r>
    </w:p>
    <w:p w14:paraId="1169ECE9" w14:textId="15223178" w:rsidR="00C457C1" w:rsidRDefault="00DF2E4E" w:rsidP="00DF2E4E">
      <w:pPr>
        <w:pStyle w:val="Caption"/>
        <w:rPr>
          <w:rFonts w:cstheme="minorHAnsi"/>
        </w:rPr>
      </w:pPr>
      <w:r>
        <w:t xml:space="preserve">Figure </w:t>
      </w:r>
      <w:r w:rsidR="00196755">
        <w:t>2</w:t>
      </w:r>
      <w:r w:rsidR="00CB2C98">
        <w:t>6</w:t>
      </w:r>
      <w:r>
        <w:t xml:space="preserve"> Application Logo</w:t>
      </w:r>
    </w:p>
    <w:p w14:paraId="4A1F69AA" w14:textId="77777777" w:rsidR="002E4FD3" w:rsidRDefault="002E4FD3" w:rsidP="00C457C1">
      <w:pPr>
        <w:spacing w:line="360" w:lineRule="auto"/>
        <w:ind w:firstLine="0"/>
        <w:rPr>
          <w:rFonts w:cstheme="minorHAnsi"/>
        </w:rPr>
      </w:pPr>
    </w:p>
    <w:p w14:paraId="5D446948" w14:textId="0BB216C0" w:rsidR="00842190" w:rsidRDefault="00213595" w:rsidP="003722F5">
      <w:pPr>
        <w:spacing w:line="360" w:lineRule="auto"/>
        <w:ind w:firstLine="0"/>
        <w:jc w:val="both"/>
        <w:rPr>
          <w:rFonts w:cstheme="minorHAnsi"/>
        </w:rPr>
      </w:pPr>
      <w:r w:rsidRPr="00213595">
        <w:rPr>
          <w:rFonts w:cstheme="minorHAnsi"/>
        </w:rPr>
        <w:t>As shown in Figure 11, the Author has created and designed this logo icon for this mobile application. The two-person image in the icon shows a relationship between two different people (people with and without disabilities) as one, showing a close bond and friendship. The Author has also decided to use a gradient of light and dark blue to represent freedom, intuition, imagination, and inspiration. The reason why the Author had chosen to use the colour blue was mainly due to the fact that blue is a colour that is appealing to all audiences and is visually engaging to both people with and without disabilities.</w:t>
      </w:r>
    </w:p>
    <w:p w14:paraId="6ABFD127" w14:textId="3F4BE2B1" w:rsidR="004966ED" w:rsidRPr="00C457C1" w:rsidRDefault="004966ED" w:rsidP="00C457C1">
      <w:pPr>
        <w:spacing w:line="360" w:lineRule="auto"/>
        <w:ind w:firstLine="0"/>
        <w:rPr>
          <w:rFonts w:cstheme="minorHAnsi"/>
        </w:rPr>
      </w:pPr>
      <w:r w:rsidRPr="00F369C8">
        <w:rPr>
          <w:rFonts w:cstheme="minorHAnsi"/>
        </w:rPr>
        <w:br w:type="page"/>
      </w:r>
    </w:p>
    <w:p w14:paraId="21D8FCC0" w14:textId="2045E6D5" w:rsidR="007B12F4" w:rsidRPr="00F369C8" w:rsidRDefault="00C575DF" w:rsidP="00F369C8">
      <w:pPr>
        <w:pStyle w:val="Heading1"/>
        <w:spacing w:line="360" w:lineRule="auto"/>
        <w:rPr>
          <w:rFonts w:asciiTheme="minorHAnsi" w:hAnsiTheme="minorHAnsi" w:cstheme="minorHAnsi"/>
        </w:rPr>
      </w:pPr>
      <w:bookmarkStart w:id="44" w:name="_Toc92365942"/>
      <w:r w:rsidRPr="00F369C8">
        <w:rPr>
          <w:rFonts w:asciiTheme="minorHAnsi" w:hAnsiTheme="minorHAnsi" w:cstheme="minorHAnsi"/>
        </w:rPr>
        <w:lastRenderedPageBreak/>
        <w:t>System Implementation</w:t>
      </w:r>
      <w:bookmarkEnd w:id="44"/>
      <w:r w:rsidRPr="00F369C8">
        <w:rPr>
          <w:rFonts w:asciiTheme="minorHAnsi" w:hAnsiTheme="minorHAnsi" w:cstheme="minorHAnsi"/>
        </w:rPr>
        <w:t xml:space="preserve"> </w:t>
      </w:r>
    </w:p>
    <w:p w14:paraId="713300EB" w14:textId="0C03F83A" w:rsidR="004A64EC" w:rsidRDefault="004A64EC" w:rsidP="004A64EC">
      <w:pPr>
        <w:pStyle w:val="Heading2"/>
        <w:spacing w:line="360" w:lineRule="auto"/>
        <w:rPr>
          <w:rFonts w:asciiTheme="minorHAnsi" w:hAnsiTheme="minorHAnsi" w:cstheme="minorHAnsi"/>
        </w:rPr>
      </w:pPr>
      <w:bookmarkStart w:id="45" w:name="_Toc92365943"/>
      <w:r>
        <w:rPr>
          <w:rFonts w:asciiTheme="minorHAnsi" w:hAnsiTheme="minorHAnsi" w:cstheme="minorHAnsi"/>
        </w:rPr>
        <w:t>Tools and Technologies</w:t>
      </w:r>
      <w:bookmarkEnd w:id="45"/>
    </w:p>
    <w:p w14:paraId="0F56767B" w14:textId="26D981DD" w:rsidR="002F4472" w:rsidRDefault="003722F5" w:rsidP="00C27627">
      <w:pPr>
        <w:spacing w:line="360" w:lineRule="auto"/>
        <w:ind w:firstLine="0"/>
        <w:jc w:val="both"/>
      </w:pPr>
      <w:r>
        <w:t xml:space="preserve">To complete this </w:t>
      </w:r>
      <w:r w:rsidR="00C35962">
        <w:t>project, various software technologies were used, such as Programming Languages and IDE’s</w:t>
      </w:r>
      <w:r w:rsidR="009C704F">
        <w:t>. this section gives an</w:t>
      </w:r>
      <w:r w:rsidR="005C4975">
        <w:t xml:space="preserve"> overview of the tool</w:t>
      </w:r>
      <w:r w:rsidR="00C94C5E">
        <w:t>s</w:t>
      </w:r>
      <w:r w:rsidR="005C4975">
        <w:t xml:space="preserve"> that were used to </w:t>
      </w:r>
      <w:r w:rsidR="00C94C5E">
        <w:t>develop</w:t>
      </w:r>
      <w:r w:rsidR="00D87FEB">
        <w:t xml:space="preserve"> this mobile android application</w:t>
      </w:r>
      <w:r w:rsidR="00D42DE0">
        <w:t>.</w:t>
      </w:r>
    </w:p>
    <w:p w14:paraId="482A99C0" w14:textId="77777777" w:rsidR="00DD0FA8" w:rsidRPr="002F4472" w:rsidRDefault="00DD0FA8" w:rsidP="00C27627">
      <w:pPr>
        <w:spacing w:line="360" w:lineRule="auto"/>
        <w:ind w:firstLine="0"/>
        <w:jc w:val="both"/>
      </w:pPr>
    </w:p>
    <w:p w14:paraId="272E1A3F" w14:textId="2171C9B7" w:rsidR="0022377C" w:rsidRDefault="0022377C" w:rsidP="00C27627">
      <w:pPr>
        <w:pStyle w:val="Heading3"/>
        <w:spacing w:line="360" w:lineRule="auto"/>
        <w:jc w:val="both"/>
        <w:rPr>
          <w:rFonts w:asciiTheme="minorHAnsi" w:hAnsiTheme="minorHAnsi" w:cstheme="minorHAnsi"/>
        </w:rPr>
      </w:pPr>
      <w:bookmarkStart w:id="46" w:name="_Toc92365944"/>
      <w:r>
        <w:rPr>
          <w:rFonts w:asciiTheme="minorHAnsi" w:hAnsiTheme="minorHAnsi" w:cstheme="minorHAnsi"/>
        </w:rPr>
        <w:t>Programming Languages</w:t>
      </w:r>
      <w:bookmarkEnd w:id="46"/>
    </w:p>
    <w:p w14:paraId="25543A03" w14:textId="36F0243C" w:rsidR="004D4844" w:rsidRDefault="004D4844" w:rsidP="00257C5D">
      <w:pPr>
        <w:spacing w:line="360" w:lineRule="auto"/>
        <w:ind w:firstLine="0"/>
        <w:jc w:val="both"/>
      </w:pPr>
      <w:r>
        <w:t>In the development of this Project</w:t>
      </w:r>
      <w:r w:rsidR="00C27627">
        <w:t>, the programming language that was used to develop this android mobile a</w:t>
      </w:r>
      <w:r w:rsidR="00DD3998">
        <w:t xml:space="preserve">pplication </w:t>
      </w:r>
      <w:r w:rsidR="00517737">
        <w:t>was the following:</w:t>
      </w:r>
    </w:p>
    <w:p w14:paraId="35AAE1BF" w14:textId="77777777" w:rsidR="00DC60BE" w:rsidRDefault="00DC60BE" w:rsidP="00C27627">
      <w:pPr>
        <w:spacing w:line="360" w:lineRule="auto"/>
        <w:ind w:firstLine="0"/>
      </w:pPr>
    </w:p>
    <w:p w14:paraId="7EE62A7B" w14:textId="4E3F8213" w:rsidR="00657969" w:rsidRDefault="00657969" w:rsidP="00456BB8">
      <w:pPr>
        <w:pStyle w:val="Heading4"/>
        <w:spacing w:line="360" w:lineRule="auto"/>
      </w:pPr>
      <w:r>
        <w:rPr>
          <w:i w:val="0"/>
          <w:iCs w:val="0"/>
        </w:rPr>
        <w:t>Java</w:t>
      </w:r>
    </w:p>
    <w:p w14:paraId="3A0FDC95" w14:textId="30DF30C0" w:rsidR="00D037F9" w:rsidRDefault="00362E4E" w:rsidP="00E156F3">
      <w:pPr>
        <w:spacing w:line="360" w:lineRule="auto"/>
        <w:ind w:firstLine="0"/>
        <w:jc w:val="both"/>
      </w:pPr>
      <w:r w:rsidRPr="00362E4E">
        <w:t>Java was the programming language used to develop this mobile application mainly due to the fact there were many resources and materials to build mobile applications in Java that the Author could reference. Implementing this project using the Java programming language was easier as it has been the default language for android development for years. The Author being proficient in coding in Java also ma</w:t>
      </w:r>
      <w:r w:rsidR="00EF06B6">
        <w:t>de</w:t>
      </w:r>
      <w:r w:rsidRPr="00362E4E">
        <w:t xml:space="preserve"> the development of this mobile application easier to develop.</w:t>
      </w:r>
    </w:p>
    <w:p w14:paraId="3A2CEAFD" w14:textId="77777777" w:rsidR="00362E4E" w:rsidRPr="004D4844" w:rsidRDefault="00362E4E" w:rsidP="00C27627">
      <w:pPr>
        <w:spacing w:line="360" w:lineRule="auto"/>
        <w:ind w:firstLine="0"/>
      </w:pPr>
    </w:p>
    <w:p w14:paraId="53F23C4D" w14:textId="0E2215CF" w:rsidR="000F0C83" w:rsidRDefault="003E78C8" w:rsidP="00A91D0E">
      <w:pPr>
        <w:pStyle w:val="Heading3"/>
        <w:spacing w:line="360" w:lineRule="auto"/>
        <w:rPr>
          <w:rFonts w:asciiTheme="minorHAnsi" w:hAnsiTheme="minorHAnsi" w:cstheme="minorHAnsi"/>
        </w:rPr>
      </w:pPr>
      <w:bookmarkStart w:id="47" w:name="_Toc92365945"/>
      <w:r>
        <w:rPr>
          <w:rFonts w:asciiTheme="minorHAnsi" w:hAnsiTheme="minorHAnsi" w:cstheme="minorHAnsi"/>
        </w:rPr>
        <w:t xml:space="preserve">Integrated Development </w:t>
      </w:r>
      <w:r w:rsidR="003C2702">
        <w:rPr>
          <w:rFonts w:asciiTheme="minorHAnsi" w:hAnsiTheme="minorHAnsi" w:cstheme="minorHAnsi"/>
        </w:rPr>
        <w:t>Environments</w:t>
      </w:r>
      <w:r w:rsidR="001B3414">
        <w:rPr>
          <w:rFonts w:asciiTheme="minorHAnsi" w:hAnsiTheme="minorHAnsi" w:cstheme="minorHAnsi"/>
        </w:rPr>
        <w:t xml:space="preserve"> (IDE’s)</w:t>
      </w:r>
      <w:bookmarkEnd w:id="47"/>
    </w:p>
    <w:p w14:paraId="0F4EE430" w14:textId="78C2D3DE" w:rsidR="006E05C9" w:rsidRDefault="00D4290B" w:rsidP="00820D68">
      <w:pPr>
        <w:pStyle w:val="Heading4"/>
        <w:spacing w:line="360" w:lineRule="auto"/>
      </w:pPr>
      <w:r>
        <w:rPr>
          <w:i w:val="0"/>
          <w:iCs w:val="0"/>
        </w:rPr>
        <w:t>Android Studio</w:t>
      </w:r>
    </w:p>
    <w:p w14:paraId="65E90816" w14:textId="1287E6B4" w:rsidR="00E47BCC" w:rsidRDefault="00E0057B" w:rsidP="006033CA">
      <w:pPr>
        <w:spacing w:line="360" w:lineRule="auto"/>
        <w:ind w:firstLine="0"/>
        <w:jc w:val="both"/>
      </w:pPr>
      <w:r w:rsidRPr="00E0057B">
        <w:t xml:space="preserve">Android Studio is an IDE based on the IntelliJ Interface, which is used for Android application development. The reason for the Author choosing this IDE to develop this mobile android application is that it provides comprehensive tools and features such as pre-installed packages and Android Emulators, which allows the Author to test the mobile application on a physical Android phone, which enables the development of mobile applications to be more accessible and effortless to develop (Android Studio </w:t>
      </w:r>
      <w:r w:rsidR="003D5037" w:rsidRPr="00E0057B">
        <w:t xml:space="preserve">features </w:t>
      </w:r>
      <w:r w:rsidR="00191278" w:rsidRPr="00E0057B">
        <w:t>| Android</w:t>
      </w:r>
      <w:r w:rsidRPr="00E0057B">
        <w:t xml:space="preserve"> Developers, 2021).</w:t>
      </w:r>
    </w:p>
    <w:p w14:paraId="55205BE3" w14:textId="77777777" w:rsidR="008B09D1" w:rsidRDefault="008B09D1" w:rsidP="006033CA">
      <w:pPr>
        <w:spacing w:line="360" w:lineRule="auto"/>
        <w:ind w:firstLine="0"/>
        <w:jc w:val="both"/>
      </w:pPr>
    </w:p>
    <w:p w14:paraId="124171A0" w14:textId="77777777" w:rsidR="008B09D1" w:rsidRPr="006E05C9" w:rsidRDefault="008B09D1" w:rsidP="006033CA">
      <w:pPr>
        <w:spacing w:line="360" w:lineRule="auto"/>
        <w:ind w:firstLine="0"/>
        <w:jc w:val="both"/>
      </w:pPr>
    </w:p>
    <w:p w14:paraId="0F00422C" w14:textId="2903397C" w:rsidR="000F0C83" w:rsidRDefault="00FE6CF7" w:rsidP="0021478D">
      <w:pPr>
        <w:pStyle w:val="Heading2"/>
        <w:spacing w:line="360" w:lineRule="auto"/>
        <w:ind w:left="720" w:hanging="720"/>
        <w:rPr>
          <w:rFonts w:asciiTheme="minorHAnsi" w:hAnsiTheme="minorHAnsi" w:cstheme="minorHAnsi"/>
        </w:rPr>
      </w:pPr>
      <w:bookmarkStart w:id="48" w:name="_Toc92365946"/>
      <w:r>
        <w:rPr>
          <w:rFonts w:asciiTheme="minorHAnsi" w:hAnsiTheme="minorHAnsi" w:cstheme="minorHAnsi"/>
        </w:rPr>
        <w:lastRenderedPageBreak/>
        <w:t xml:space="preserve">Design Quality and </w:t>
      </w:r>
      <w:r w:rsidR="00747E38">
        <w:rPr>
          <w:rFonts w:asciiTheme="minorHAnsi" w:hAnsiTheme="minorHAnsi" w:cstheme="minorHAnsi"/>
        </w:rPr>
        <w:t>Decisions</w:t>
      </w:r>
      <w:bookmarkEnd w:id="48"/>
    </w:p>
    <w:p w14:paraId="6C33C38C" w14:textId="578F7767" w:rsidR="00944FE3" w:rsidRPr="00944FE3" w:rsidRDefault="00944FE3" w:rsidP="00944FE3">
      <w:pPr>
        <w:pStyle w:val="Heading3"/>
        <w:spacing w:line="360" w:lineRule="auto"/>
        <w:rPr>
          <w:rFonts w:asciiTheme="minorHAnsi" w:hAnsiTheme="minorHAnsi" w:cstheme="minorHAnsi"/>
        </w:rPr>
      </w:pPr>
      <w:bookmarkStart w:id="49" w:name="_Toc92365947"/>
      <w:r>
        <w:rPr>
          <w:rFonts w:asciiTheme="minorHAnsi" w:hAnsiTheme="minorHAnsi" w:cstheme="minorHAnsi"/>
        </w:rPr>
        <w:t>Android Appli</w:t>
      </w:r>
      <w:r w:rsidR="003109E9">
        <w:rPr>
          <w:rFonts w:asciiTheme="minorHAnsi" w:hAnsiTheme="minorHAnsi" w:cstheme="minorHAnsi"/>
        </w:rPr>
        <w:t>cation</w:t>
      </w:r>
      <w:bookmarkEnd w:id="49"/>
    </w:p>
    <w:p w14:paraId="0CDED1AE" w14:textId="59DE957D" w:rsidR="0003231D" w:rsidRDefault="0003231D" w:rsidP="0003231D">
      <w:pPr>
        <w:pStyle w:val="Heading2"/>
        <w:spacing w:line="360" w:lineRule="auto"/>
        <w:rPr>
          <w:rFonts w:asciiTheme="minorHAnsi" w:hAnsiTheme="minorHAnsi" w:cstheme="minorHAnsi"/>
        </w:rPr>
      </w:pPr>
      <w:bookmarkStart w:id="50" w:name="_Toc92365948"/>
      <w:r>
        <w:rPr>
          <w:rFonts w:asciiTheme="minorHAnsi" w:hAnsiTheme="minorHAnsi" w:cstheme="minorHAnsi"/>
        </w:rPr>
        <w:t>Project Management</w:t>
      </w:r>
      <w:bookmarkEnd w:id="50"/>
    </w:p>
    <w:p w14:paraId="4B19D186" w14:textId="70D4FA60" w:rsidR="00BD11D1" w:rsidRPr="00BD11D1" w:rsidRDefault="003C210C" w:rsidP="00BD11D1">
      <w:pPr>
        <w:pStyle w:val="Heading3"/>
        <w:spacing w:line="360" w:lineRule="auto"/>
        <w:rPr>
          <w:rFonts w:asciiTheme="minorHAnsi" w:hAnsiTheme="minorHAnsi" w:cstheme="minorHAnsi"/>
        </w:rPr>
      </w:pPr>
      <w:bookmarkStart w:id="51" w:name="_Toc92365949"/>
      <w:r>
        <w:rPr>
          <w:rFonts w:asciiTheme="minorHAnsi" w:hAnsiTheme="minorHAnsi" w:cstheme="minorHAnsi"/>
        </w:rPr>
        <w:t>Authentication Set-Up</w:t>
      </w:r>
      <w:bookmarkEnd w:id="51"/>
    </w:p>
    <w:p w14:paraId="25FB7DF9" w14:textId="1C005538" w:rsidR="00E23B6D" w:rsidRDefault="00256B91" w:rsidP="00E23B6D">
      <w:pPr>
        <w:pStyle w:val="Heading3"/>
        <w:spacing w:line="360" w:lineRule="auto"/>
        <w:rPr>
          <w:rFonts w:asciiTheme="minorHAnsi" w:hAnsiTheme="minorHAnsi" w:cstheme="minorHAnsi"/>
        </w:rPr>
      </w:pPr>
      <w:bookmarkStart w:id="52" w:name="_Toc92365950"/>
      <w:r>
        <w:rPr>
          <w:rFonts w:asciiTheme="minorHAnsi" w:hAnsiTheme="minorHAnsi" w:cstheme="minorHAnsi"/>
        </w:rPr>
        <w:t>Database Set-Up</w:t>
      </w:r>
      <w:bookmarkEnd w:id="52"/>
    </w:p>
    <w:p w14:paraId="3A90D2F6" w14:textId="2753FFA9" w:rsidR="00F0096C" w:rsidRPr="00E23B6D" w:rsidRDefault="008024E4" w:rsidP="00F0096C">
      <w:pPr>
        <w:pStyle w:val="Heading3"/>
        <w:spacing w:line="360" w:lineRule="auto"/>
        <w:rPr>
          <w:rFonts w:asciiTheme="minorHAnsi" w:hAnsiTheme="minorHAnsi" w:cstheme="minorHAnsi"/>
        </w:rPr>
      </w:pPr>
      <w:bookmarkStart w:id="53" w:name="_Toc92365951"/>
      <w:r>
        <w:rPr>
          <w:rFonts w:asciiTheme="minorHAnsi" w:hAnsiTheme="minorHAnsi" w:cstheme="minorHAnsi"/>
        </w:rPr>
        <w:t>Configuring the Geo-Location Services</w:t>
      </w:r>
      <w:bookmarkEnd w:id="53"/>
    </w:p>
    <w:p w14:paraId="727CCB0B" w14:textId="77777777" w:rsidR="00681F38" w:rsidRDefault="008024E4" w:rsidP="00F0096C">
      <w:pPr>
        <w:pStyle w:val="Heading3"/>
        <w:spacing w:line="360" w:lineRule="auto"/>
        <w:rPr>
          <w:rFonts w:asciiTheme="minorHAnsi" w:hAnsiTheme="minorHAnsi" w:cstheme="minorHAnsi"/>
        </w:rPr>
      </w:pPr>
      <w:bookmarkStart w:id="54" w:name="_Toc92365952"/>
      <w:r>
        <w:rPr>
          <w:rFonts w:asciiTheme="minorHAnsi" w:hAnsiTheme="minorHAnsi" w:cstheme="minorHAnsi"/>
        </w:rPr>
        <w:t>Configuring</w:t>
      </w:r>
      <w:r w:rsidR="00681F38">
        <w:rPr>
          <w:rFonts w:asciiTheme="minorHAnsi" w:hAnsiTheme="minorHAnsi" w:cstheme="minorHAnsi"/>
        </w:rPr>
        <w:t xml:space="preserve"> the Chat Service</w:t>
      </w:r>
      <w:bookmarkEnd w:id="54"/>
    </w:p>
    <w:p w14:paraId="4A7445D9" w14:textId="1C7863A4" w:rsidR="008024E4" w:rsidRDefault="00681F38" w:rsidP="00F0096C">
      <w:pPr>
        <w:pStyle w:val="Heading3"/>
        <w:spacing w:line="360" w:lineRule="auto"/>
        <w:rPr>
          <w:rFonts w:asciiTheme="minorHAnsi" w:hAnsiTheme="minorHAnsi" w:cstheme="minorHAnsi"/>
        </w:rPr>
      </w:pPr>
      <w:bookmarkStart w:id="55" w:name="_Toc92365953"/>
      <w:r>
        <w:rPr>
          <w:rFonts w:asciiTheme="minorHAnsi" w:hAnsiTheme="minorHAnsi" w:cstheme="minorHAnsi"/>
        </w:rPr>
        <w:t>Configuring the Accessibility Service</w:t>
      </w:r>
      <w:bookmarkEnd w:id="55"/>
      <w:r w:rsidR="008024E4">
        <w:rPr>
          <w:rFonts w:asciiTheme="minorHAnsi" w:hAnsiTheme="minorHAnsi" w:cstheme="minorHAnsi"/>
        </w:rPr>
        <w:t xml:space="preserve"> </w:t>
      </w:r>
    </w:p>
    <w:p w14:paraId="1E3FBBE6" w14:textId="7FF1653E" w:rsidR="00D745C7" w:rsidRDefault="00D745C7" w:rsidP="00D745C7">
      <w:pPr>
        <w:pStyle w:val="Heading2"/>
        <w:spacing w:line="360" w:lineRule="auto"/>
        <w:rPr>
          <w:rFonts w:asciiTheme="minorHAnsi" w:hAnsiTheme="minorHAnsi" w:cstheme="minorHAnsi"/>
        </w:rPr>
      </w:pPr>
      <w:bookmarkStart w:id="56" w:name="_Toc92365954"/>
      <w:r>
        <w:rPr>
          <w:rFonts w:asciiTheme="minorHAnsi" w:hAnsiTheme="minorHAnsi" w:cstheme="minorHAnsi"/>
        </w:rPr>
        <w:t>Completed System</w:t>
      </w:r>
      <w:bookmarkEnd w:id="56"/>
    </w:p>
    <w:p w14:paraId="495C74A0" w14:textId="62E2E2C8" w:rsidR="00D745C7" w:rsidRPr="00F369C8" w:rsidRDefault="00557F8C" w:rsidP="00D745C7">
      <w:pPr>
        <w:pStyle w:val="Heading2"/>
        <w:spacing w:line="360" w:lineRule="auto"/>
        <w:rPr>
          <w:rFonts w:asciiTheme="minorHAnsi" w:hAnsiTheme="minorHAnsi" w:cstheme="minorHAnsi"/>
        </w:rPr>
      </w:pPr>
      <w:bookmarkStart w:id="57" w:name="_Toc92365955"/>
      <w:r>
        <w:rPr>
          <w:rFonts w:asciiTheme="minorHAnsi" w:hAnsiTheme="minorHAnsi" w:cstheme="minorHAnsi"/>
        </w:rPr>
        <w:t>Conclusion</w:t>
      </w:r>
      <w:bookmarkEnd w:id="57"/>
    </w:p>
    <w:p w14:paraId="34B53A45" w14:textId="653C4364" w:rsidR="007B12F4" w:rsidRPr="003E78C8" w:rsidRDefault="007B12F4" w:rsidP="00630806">
      <w:pPr>
        <w:pStyle w:val="Heading3"/>
        <w:numPr>
          <w:ilvl w:val="0"/>
          <w:numId w:val="0"/>
        </w:numPr>
        <w:spacing w:line="360" w:lineRule="auto"/>
        <w:rPr>
          <w:rFonts w:asciiTheme="minorHAnsi" w:hAnsiTheme="minorHAnsi" w:cstheme="minorHAnsi"/>
        </w:rPr>
      </w:pPr>
      <w:r w:rsidRPr="003E78C8">
        <w:rPr>
          <w:rFonts w:cstheme="minorHAnsi"/>
        </w:rPr>
        <w:br w:type="page"/>
      </w:r>
    </w:p>
    <w:p w14:paraId="405BE3FB" w14:textId="4A00B73B" w:rsidR="00B323C4" w:rsidRDefault="00C32F19" w:rsidP="00330077">
      <w:pPr>
        <w:pStyle w:val="Heading1"/>
        <w:spacing w:line="360" w:lineRule="auto"/>
        <w:rPr>
          <w:rFonts w:asciiTheme="minorHAnsi" w:hAnsiTheme="minorHAnsi" w:cstheme="minorHAnsi"/>
        </w:rPr>
      </w:pPr>
      <w:bookmarkStart w:id="58" w:name="_Toc92365956"/>
      <w:r w:rsidRPr="00F369C8">
        <w:rPr>
          <w:rFonts w:asciiTheme="minorHAnsi" w:hAnsiTheme="minorHAnsi" w:cstheme="minorHAnsi"/>
        </w:rPr>
        <w:lastRenderedPageBreak/>
        <w:t>Testing and Results</w:t>
      </w:r>
      <w:bookmarkEnd w:id="58"/>
    </w:p>
    <w:p w14:paraId="188238A3" w14:textId="7ABF6D86" w:rsidR="009E10B3" w:rsidRDefault="007C778B" w:rsidP="00330077">
      <w:pPr>
        <w:pStyle w:val="Heading2"/>
        <w:spacing w:line="360" w:lineRule="auto"/>
        <w:rPr>
          <w:rFonts w:asciiTheme="minorHAnsi" w:hAnsiTheme="minorHAnsi" w:cstheme="minorHAnsi"/>
        </w:rPr>
      </w:pPr>
      <w:bookmarkStart w:id="59" w:name="_Toc92365957"/>
      <w:r>
        <w:rPr>
          <w:rFonts w:asciiTheme="minorHAnsi" w:hAnsiTheme="minorHAnsi" w:cstheme="minorHAnsi"/>
        </w:rPr>
        <w:t>Testing and Results Overview</w:t>
      </w:r>
      <w:bookmarkEnd w:id="59"/>
      <w:r>
        <w:rPr>
          <w:rFonts w:asciiTheme="minorHAnsi" w:hAnsiTheme="minorHAnsi" w:cstheme="minorHAnsi"/>
        </w:rPr>
        <w:t xml:space="preserve"> </w:t>
      </w:r>
    </w:p>
    <w:p w14:paraId="1CD9B587" w14:textId="732AFDF3" w:rsidR="000418A7" w:rsidRDefault="00943C2B" w:rsidP="00786625">
      <w:pPr>
        <w:spacing w:line="360" w:lineRule="auto"/>
        <w:ind w:firstLine="0"/>
        <w:jc w:val="both"/>
      </w:pPr>
      <w:r>
        <w:t xml:space="preserve">The </w:t>
      </w:r>
      <w:r w:rsidR="008C16C4">
        <w:t>final result of th</w:t>
      </w:r>
      <w:r w:rsidR="000E47B5">
        <w:t>is</w:t>
      </w:r>
      <w:r w:rsidR="008C16C4">
        <w:t xml:space="preserve"> process </w:t>
      </w:r>
      <w:r w:rsidR="005E372F">
        <w:t xml:space="preserve">is a </w:t>
      </w:r>
      <w:r w:rsidR="008C16C4">
        <w:t xml:space="preserve">software system </w:t>
      </w:r>
      <w:r w:rsidR="000E47B5">
        <w:t xml:space="preserve">that was created to </w:t>
      </w:r>
      <w:r w:rsidR="002D5144">
        <w:t xml:space="preserve">cater for an </w:t>
      </w:r>
      <w:r w:rsidR="00260E43">
        <w:t xml:space="preserve">android application. </w:t>
      </w:r>
      <w:r w:rsidR="002D5144">
        <w:t xml:space="preserve">This system consists of various technologies </w:t>
      </w:r>
      <w:r w:rsidR="00A16693">
        <w:t xml:space="preserve">and </w:t>
      </w:r>
      <w:r w:rsidR="00DA1D00">
        <w:t>incorporates</w:t>
      </w:r>
      <w:r w:rsidR="00A16693">
        <w:t xml:space="preserve"> the use of chat services, geo location, and </w:t>
      </w:r>
      <w:r w:rsidR="00DA1D00">
        <w:t>accessibility</w:t>
      </w:r>
      <w:r w:rsidR="00A16693">
        <w:t xml:space="preserve"> features to </w:t>
      </w:r>
      <w:r w:rsidR="00DA1D00">
        <w:t xml:space="preserve">successfully implement an application to communicate </w:t>
      </w:r>
      <w:r w:rsidR="00DA17A4">
        <w:t xml:space="preserve">with people with/without disability. </w:t>
      </w:r>
      <w:r w:rsidR="00D741FC">
        <w:t xml:space="preserve">All the software components were tested to ensure that the functionalities </w:t>
      </w:r>
      <w:r w:rsidR="00975D37">
        <w:t xml:space="preserve">operate as defined </w:t>
      </w:r>
      <w:r w:rsidR="007263A4">
        <w:t>which in turn helps developing better cases for the system.</w:t>
      </w:r>
      <w:r w:rsidR="00794625">
        <w:t xml:space="preserve"> The three types of software testing’s that were conducted for this application were:</w:t>
      </w:r>
    </w:p>
    <w:p w14:paraId="5E86D6FE" w14:textId="2652E1CF" w:rsidR="00D05C9B" w:rsidRDefault="00D05C9B" w:rsidP="00786625">
      <w:pPr>
        <w:pStyle w:val="ListParagraph"/>
        <w:numPr>
          <w:ilvl w:val="0"/>
          <w:numId w:val="40"/>
        </w:numPr>
        <w:spacing w:line="360" w:lineRule="auto"/>
        <w:jc w:val="both"/>
      </w:pPr>
      <w:r>
        <w:t>Functional Testing</w:t>
      </w:r>
    </w:p>
    <w:p w14:paraId="54AD839C" w14:textId="13CCBECE" w:rsidR="00D05C9B" w:rsidRDefault="00D05C9B" w:rsidP="00786625">
      <w:pPr>
        <w:pStyle w:val="ListParagraph"/>
        <w:numPr>
          <w:ilvl w:val="0"/>
          <w:numId w:val="40"/>
        </w:numPr>
        <w:spacing w:line="360" w:lineRule="auto"/>
        <w:jc w:val="both"/>
      </w:pPr>
      <w:r>
        <w:t xml:space="preserve">Usability Testing </w:t>
      </w:r>
    </w:p>
    <w:p w14:paraId="30C0A02E" w14:textId="29328666" w:rsidR="00831B93" w:rsidRDefault="00DB6D5C" w:rsidP="00786625">
      <w:pPr>
        <w:pStyle w:val="ListParagraph"/>
        <w:numPr>
          <w:ilvl w:val="0"/>
          <w:numId w:val="40"/>
        </w:numPr>
        <w:spacing w:line="360" w:lineRule="auto"/>
        <w:jc w:val="both"/>
      </w:pPr>
      <w:r>
        <w:t>Security Testing</w:t>
      </w:r>
    </w:p>
    <w:p w14:paraId="59AC00D2" w14:textId="77777777" w:rsidR="007263A4" w:rsidRPr="000418A7" w:rsidRDefault="007263A4" w:rsidP="002D5144">
      <w:pPr>
        <w:spacing w:line="360" w:lineRule="auto"/>
        <w:ind w:firstLine="0"/>
      </w:pPr>
    </w:p>
    <w:p w14:paraId="1300DAAA" w14:textId="5E172086" w:rsidR="00AF567E" w:rsidRPr="00F369C8" w:rsidRDefault="00B40673" w:rsidP="00330077">
      <w:pPr>
        <w:pStyle w:val="Heading2"/>
        <w:spacing w:line="360" w:lineRule="auto"/>
        <w:rPr>
          <w:rFonts w:asciiTheme="minorHAnsi" w:hAnsiTheme="minorHAnsi" w:cstheme="minorHAnsi"/>
        </w:rPr>
      </w:pPr>
      <w:bookmarkStart w:id="60" w:name="_Toc92365958"/>
      <w:r>
        <w:rPr>
          <w:rFonts w:asciiTheme="minorHAnsi" w:hAnsiTheme="minorHAnsi" w:cstheme="minorHAnsi"/>
        </w:rPr>
        <w:t>Software Testing</w:t>
      </w:r>
      <w:bookmarkEnd w:id="60"/>
      <w:r>
        <w:rPr>
          <w:rFonts w:asciiTheme="minorHAnsi" w:hAnsiTheme="minorHAnsi" w:cstheme="minorHAnsi"/>
        </w:rPr>
        <w:t xml:space="preserve"> </w:t>
      </w:r>
    </w:p>
    <w:p w14:paraId="22D15EDC" w14:textId="0F21EAFA" w:rsidR="00AF567E" w:rsidRDefault="00BA0345" w:rsidP="00330077">
      <w:pPr>
        <w:pStyle w:val="Heading3"/>
        <w:spacing w:line="360" w:lineRule="auto"/>
      </w:pPr>
      <w:bookmarkStart w:id="61" w:name="_Toc92365959"/>
      <w:r w:rsidRPr="00BA0345">
        <w:t>Functional Testing</w:t>
      </w:r>
      <w:bookmarkEnd w:id="61"/>
    </w:p>
    <w:tbl>
      <w:tblPr>
        <w:tblStyle w:val="TableGrid"/>
        <w:tblW w:w="0" w:type="auto"/>
        <w:tblLook w:val="04A0" w:firstRow="1" w:lastRow="0" w:firstColumn="1" w:lastColumn="0" w:noHBand="0" w:noVBand="1"/>
      </w:tblPr>
      <w:tblGrid>
        <w:gridCol w:w="4675"/>
        <w:gridCol w:w="4675"/>
      </w:tblGrid>
      <w:tr w:rsidR="001256AA" w14:paraId="1A871E79" w14:textId="77777777" w:rsidTr="00640BA0">
        <w:tc>
          <w:tcPr>
            <w:tcW w:w="4675" w:type="dxa"/>
            <w:shd w:val="clear" w:color="auto" w:fill="000000" w:themeFill="text1"/>
          </w:tcPr>
          <w:p w14:paraId="7201197C" w14:textId="77777777" w:rsidR="001256AA" w:rsidRDefault="001256AA" w:rsidP="00640BA0">
            <w:pPr>
              <w:ind w:firstLine="0"/>
            </w:pPr>
            <w:r>
              <w:t>Test Case Name:</w:t>
            </w:r>
          </w:p>
        </w:tc>
        <w:tc>
          <w:tcPr>
            <w:tcW w:w="4675" w:type="dxa"/>
            <w:shd w:val="clear" w:color="auto" w:fill="000000" w:themeFill="text1"/>
          </w:tcPr>
          <w:p w14:paraId="2F3B8C6E" w14:textId="77777777" w:rsidR="001256AA" w:rsidRDefault="001256AA" w:rsidP="00640BA0">
            <w:pPr>
              <w:ind w:firstLine="0"/>
            </w:pPr>
            <w:r>
              <w:t>Create Account</w:t>
            </w:r>
          </w:p>
        </w:tc>
      </w:tr>
      <w:tr w:rsidR="001256AA" w14:paraId="4EC7884A" w14:textId="77777777" w:rsidTr="00640BA0">
        <w:tc>
          <w:tcPr>
            <w:tcW w:w="4675" w:type="dxa"/>
          </w:tcPr>
          <w:p w14:paraId="4CA8B883" w14:textId="77777777" w:rsidR="001256AA" w:rsidRDefault="001256AA" w:rsidP="00640BA0">
            <w:pPr>
              <w:ind w:firstLine="0"/>
            </w:pPr>
            <w:r>
              <w:t>Test Case ID</w:t>
            </w:r>
          </w:p>
        </w:tc>
        <w:tc>
          <w:tcPr>
            <w:tcW w:w="4675" w:type="dxa"/>
          </w:tcPr>
          <w:p w14:paraId="7FBB4809" w14:textId="77777777" w:rsidR="001256AA" w:rsidRDefault="001256AA" w:rsidP="00640BA0">
            <w:pPr>
              <w:ind w:firstLine="0"/>
            </w:pPr>
            <w:r>
              <w:t>#001</w:t>
            </w:r>
          </w:p>
        </w:tc>
      </w:tr>
      <w:tr w:rsidR="001256AA" w14:paraId="28A1A133" w14:textId="77777777" w:rsidTr="00640BA0">
        <w:tc>
          <w:tcPr>
            <w:tcW w:w="4675" w:type="dxa"/>
          </w:tcPr>
          <w:p w14:paraId="57C46502" w14:textId="77777777" w:rsidR="001256AA" w:rsidRDefault="001256AA" w:rsidP="00640BA0">
            <w:pPr>
              <w:ind w:firstLine="0"/>
            </w:pPr>
            <w:r>
              <w:t>Test Priority</w:t>
            </w:r>
          </w:p>
        </w:tc>
        <w:tc>
          <w:tcPr>
            <w:tcW w:w="4675" w:type="dxa"/>
          </w:tcPr>
          <w:p w14:paraId="2463EDAC" w14:textId="77777777" w:rsidR="001256AA" w:rsidRDefault="001256AA" w:rsidP="00640BA0">
            <w:pPr>
              <w:ind w:firstLine="0"/>
            </w:pPr>
          </w:p>
        </w:tc>
      </w:tr>
      <w:tr w:rsidR="001256AA" w14:paraId="778AD0ED" w14:textId="77777777" w:rsidTr="00640BA0">
        <w:tc>
          <w:tcPr>
            <w:tcW w:w="4675" w:type="dxa"/>
          </w:tcPr>
          <w:p w14:paraId="5BB1E077" w14:textId="77777777" w:rsidR="001256AA" w:rsidRDefault="001256AA" w:rsidP="00640BA0">
            <w:pPr>
              <w:ind w:firstLine="0"/>
            </w:pPr>
            <w:r>
              <w:t>Test Executed By</w:t>
            </w:r>
          </w:p>
        </w:tc>
        <w:tc>
          <w:tcPr>
            <w:tcW w:w="4675" w:type="dxa"/>
          </w:tcPr>
          <w:p w14:paraId="51FD253F" w14:textId="77777777" w:rsidR="001256AA" w:rsidRDefault="001256AA" w:rsidP="00640BA0">
            <w:pPr>
              <w:ind w:firstLine="0"/>
            </w:pPr>
          </w:p>
        </w:tc>
      </w:tr>
      <w:tr w:rsidR="001256AA" w14:paraId="2639BF7D" w14:textId="77777777" w:rsidTr="00640BA0">
        <w:tc>
          <w:tcPr>
            <w:tcW w:w="4675" w:type="dxa"/>
          </w:tcPr>
          <w:p w14:paraId="237E1BA5" w14:textId="77777777" w:rsidR="001256AA" w:rsidRDefault="001256AA" w:rsidP="00640BA0">
            <w:pPr>
              <w:ind w:firstLine="0"/>
            </w:pPr>
            <w:r>
              <w:t>Date of Test Execution</w:t>
            </w:r>
          </w:p>
        </w:tc>
        <w:tc>
          <w:tcPr>
            <w:tcW w:w="4675" w:type="dxa"/>
          </w:tcPr>
          <w:p w14:paraId="37F7530C" w14:textId="77777777" w:rsidR="001256AA" w:rsidRDefault="001256AA" w:rsidP="00640BA0">
            <w:pPr>
              <w:ind w:firstLine="0"/>
            </w:pPr>
          </w:p>
        </w:tc>
      </w:tr>
      <w:tr w:rsidR="001256AA" w14:paraId="6719C07D" w14:textId="77777777" w:rsidTr="00640BA0">
        <w:tc>
          <w:tcPr>
            <w:tcW w:w="4675" w:type="dxa"/>
          </w:tcPr>
          <w:p w14:paraId="1073E6DE" w14:textId="77777777" w:rsidR="001256AA" w:rsidRDefault="001256AA" w:rsidP="00640BA0">
            <w:pPr>
              <w:ind w:firstLine="0"/>
            </w:pPr>
            <w:r>
              <w:t>Description/Summary of Test</w:t>
            </w:r>
          </w:p>
        </w:tc>
        <w:tc>
          <w:tcPr>
            <w:tcW w:w="4675" w:type="dxa"/>
          </w:tcPr>
          <w:p w14:paraId="496C9EED" w14:textId="77777777" w:rsidR="001256AA" w:rsidRDefault="001256AA" w:rsidP="00640BA0">
            <w:pPr>
              <w:ind w:firstLine="0"/>
            </w:pPr>
          </w:p>
        </w:tc>
      </w:tr>
      <w:tr w:rsidR="001256AA" w14:paraId="21DB25F6" w14:textId="77777777" w:rsidTr="00640BA0">
        <w:tc>
          <w:tcPr>
            <w:tcW w:w="4675" w:type="dxa"/>
          </w:tcPr>
          <w:p w14:paraId="61FA65CE" w14:textId="77777777" w:rsidR="001256AA" w:rsidRDefault="001256AA" w:rsidP="00640BA0">
            <w:pPr>
              <w:ind w:firstLine="0"/>
            </w:pPr>
            <w:r>
              <w:t>Pre-Condition</w:t>
            </w:r>
          </w:p>
        </w:tc>
        <w:tc>
          <w:tcPr>
            <w:tcW w:w="4675" w:type="dxa"/>
          </w:tcPr>
          <w:p w14:paraId="5E208D57" w14:textId="77777777" w:rsidR="001256AA" w:rsidRDefault="001256AA" w:rsidP="00640BA0">
            <w:pPr>
              <w:ind w:firstLine="0"/>
            </w:pPr>
          </w:p>
        </w:tc>
      </w:tr>
      <w:tr w:rsidR="001256AA" w14:paraId="1A7FA395" w14:textId="77777777" w:rsidTr="00640BA0">
        <w:tc>
          <w:tcPr>
            <w:tcW w:w="4675" w:type="dxa"/>
          </w:tcPr>
          <w:p w14:paraId="6F4C22A9" w14:textId="77777777" w:rsidR="001256AA" w:rsidRDefault="001256AA" w:rsidP="00640BA0">
            <w:pPr>
              <w:ind w:firstLine="0"/>
            </w:pPr>
            <w:r>
              <w:t>Test Steps</w:t>
            </w:r>
          </w:p>
        </w:tc>
        <w:tc>
          <w:tcPr>
            <w:tcW w:w="4675" w:type="dxa"/>
          </w:tcPr>
          <w:p w14:paraId="56DA947F" w14:textId="77777777" w:rsidR="001256AA" w:rsidRDefault="001256AA" w:rsidP="00640BA0">
            <w:pPr>
              <w:ind w:firstLine="0"/>
            </w:pPr>
          </w:p>
        </w:tc>
      </w:tr>
      <w:tr w:rsidR="001256AA" w14:paraId="2FDAC2FF" w14:textId="77777777" w:rsidTr="00640BA0">
        <w:tc>
          <w:tcPr>
            <w:tcW w:w="4675" w:type="dxa"/>
          </w:tcPr>
          <w:p w14:paraId="2DB33DA2" w14:textId="77777777" w:rsidR="001256AA" w:rsidRDefault="001256AA" w:rsidP="00640BA0">
            <w:pPr>
              <w:ind w:firstLine="0"/>
            </w:pPr>
            <w:r>
              <w:t>Expected Results</w:t>
            </w:r>
          </w:p>
        </w:tc>
        <w:tc>
          <w:tcPr>
            <w:tcW w:w="4675" w:type="dxa"/>
          </w:tcPr>
          <w:p w14:paraId="505033A9" w14:textId="77777777" w:rsidR="001256AA" w:rsidRDefault="001256AA" w:rsidP="00640BA0">
            <w:pPr>
              <w:ind w:firstLine="0"/>
            </w:pPr>
          </w:p>
        </w:tc>
      </w:tr>
      <w:tr w:rsidR="001256AA" w14:paraId="096F58DF" w14:textId="77777777" w:rsidTr="00640BA0">
        <w:tc>
          <w:tcPr>
            <w:tcW w:w="4675" w:type="dxa"/>
          </w:tcPr>
          <w:p w14:paraId="767779FD" w14:textId="77777777" w:rsidR="001256AA" w:rsidRDefault="001256AA" w:rsidP="00640BA0">
            <w:pPr>
              <w:ind w:firstLine="0"/>
            </w:pPr>
            <w:r>
              <w:t>Post-Condition</w:t>
            </w:r>
          </w:p>
        </w:tc>
        <w:tc>
          <w:tcPr>
            <w:tcW w:w="4675" w:type="dxa"/>
          </w:tcPr>
          <w:p w14:paraId="608FD871" w14:textId="77777777" w:rsidR="001256AA" w:rsidRDefault="001256AA" w:rsidP="00640BA0">
            <w:pPr>
              <w:ind w:firstLine="0"/>
            </w:pPr>
          </w:p>
        </w:tc>
      </w:tr>
      <w:tr w:rsidR="001256AA" w14:paraId="3B5BE0F0" w14:textId="77777777" w:rsidTr="00640BA0">
        <w:tc>
          <w:tcPr>
            <w:tcW w:w="4675" w:type="dxa"/>
          </w:tcPr>
          <w:p w14:paraId="0FB1131E" w14:textId="77777777" w:rsidR="001256AA" w:rsidRDefault="001256AA" w:rsidP="00640BA0">
            <w:pPr>
              <w:ind w:firstLine="0"/>
            </w:pPr>
            <w:r>
              <w:t>Status (Fail/Pass)</w:t>
            </w:r>
          </w:p>
        </w:tc>
        <w:tc>
          <w:tcPr>
            <w:tcW w:w="4675" w:type="dxa"/>
          </w:tcPr>
          <w:p w14:paraId="173730E8" w14:textId="77777777" w:rsidR="001256AA" w:rsidRDefault="001256AA" w:rsidP="00640BA0">
            <w:pPr>
              <w:ind w:firstLine="0"/>
            </w:pPr>
          </w:p>
        </w:tc>
      </w:tr>
      <w:tr w:rsidR="001256AA" w14:paraId="3CCDCFF0" w14:textId="77777777" w:rsidTr="00640BA0">
        <w:tc>
          <w:tcPr>
            <w:tcW w:w="4675" w:type="dxa"/>
          </w:tcPr>
          <w:p w14:paraId="4ED13AEB" w14:textId="77777777" w:rsidR="001256AA" w:rsidRDefault="001256AA" w:rsidP="00640BA0">
            <w:pPr>
              <w:ind w:firstLine="0"/>
            </w:pPr>
            <w:r>
              <w:t>Notes/Comments/Questions:</w:t>
            </w:r>
          </w:p>
        </w:tc>
        <w:tc>
          <w:tcPr>
            <w:tcW w:w="4675" w:type="dxa"/>
          </w:tcPr>
          <w:p w14:paraId="4BCE1A25" w14:textId="77777777" w:rsidR="001256AA" w:rsidRDefault="001256AA" w:rsidP="00640BA0">
            <w:pPr>
              <w:ind w:firstLine="0"/>
            </w:pPr>
          </w:p>
        </w:tc>
      </w:tr>
      <w:tr w:rsidR="001256AA" w14:paraId="6383FC22" w14:textId="77777777" w:rsidTr="00640BA0">
        <w:tc>
          <w:tcPr>
            <w:tcW w:w="4675" w:type="dxa"/>
          </w:tcPr>
          <w:p w14:paraId="3EAF0381" w14:textId="77777777" w:rsidR="001256AA" w:rsidRDefault="001256AA" w:rsidP="00640BA0">
            <w:pPr>
              <w:ind w:firstLine="0"/>
            </w:pPr>
            <w:r>
              <w:t>Requirements</w:t>
            </w:r>
          </w:p>
        </w:tc>
        <w:tc>
          <w:tcPr>
            <w:tcW w:w="4675" w:type="dxa"/>
          </w:tcPr>
          <w:p w14:paraId="5B26331E" w14:textId="77777777" w:rsidR="001256AA" w:rsidRDefault="001256AA" w:rsidP="00640BA0">
            <w:pPr>
              <w:ind w:firstLine="0"/>
            </w:pPr>
          </w:p>
        </w:tc>
      </w:tr>
      <w:tr w:rsidR="001256AA" w14:paraId="754DFF23" w14:textId="77777777" w:rsidTr="00640BA0">
        <w:tc>
          <w:tcPr>
            <w:tcW w:w="4675" w:type="dxa"/>
          </w:tcPr>
          <w:p w14:paraId="596C9651" w14:textId="77777777" w:rsidR="001256AA" w:rsidRDefault="001256AA" w:rsidP="00640BA0">
            <w:pPr>
              <w:ind w:firstLine="0"/>
            </w:pPr>
            <w:r>
              <w:t>Automation? (Yes/No)</w:t>
            </w:r>
          </w:p>
        </w:tc>
        <w:tc>
          <w:tcPr>
            <w:tcW w:w="4675" w:type="dxa"/>
          </w:tcPr>
          <w:p w14:paraId="35CF85D5" w14:textId="77777777" w:rsidR="001256AA" w:rsidRDefault="001256AA" w:rsidP="00640BA0">
            <w:pPr>
              <w:ind w:firstLine="0"/>
            </w:pPr>
          </w:p>
        </w:tc>
      </w:tr>
    </w:tbl>
    <w:p w14:paraId="051F83D0" w14:textId="77777777" w:rsidR="001256AA" w:rsidRDefault="001256AA" w:rsidP="001256AA">
      <w:pPr>
        <w:spacing w:line="360" w:lineRule="auto"/>
        <w:ind w:firstLine="0"/>
      </w:pPr>
    </w:p>
    <w:p w14:paraId="25106EB2" w14:textId="77777777" w:rsidR="001256AA" w:rsidRDefault="001256AA" w:rsidP="001256AA">
      <w:pPr>
        <w:spacing w:line="360" w:lineRule="auto"/>
        <w:ind w:firstLine="0"/>
        <w:jc w:val="both"/>
      </w:pPr>
      <w:r>
        <w:t>Attachments:</w:t>
      </w:r>
    </w:p>
    <w:p w14:paraId="02737BFC" w14:textId="77777777" w:rsidR="001256AA" w:rsidRDefault="001256AA" w:rsidP="001256AA">
      <w:pPr>
        <w:spacing w:line="360" w:lineRule="auto"/>
        <w:ind w:firstLine="0"/>
        <w:jc w:val="both"/>
      </w:pPr>
      <w:r>
        <w:t>F</w:t>
      </w:r>
    </w:p>
    <w:p w14:paraId="23681371" w14:textId="77777777" w:rsidR="001256AA" w:rsidRDefault="001256AA" w:rsidP="001256AA">
      <w:pPr>
        <w:spacing w:line="360" w:lineRule="auto"/>
        <w:ind w:firstLine="0"/>
        <w:jc w:val="both"/>
      </w:pPr>
    </w:p>
    <w:p w14:paraId="43112E06" w14:textId="3D8A7B9F" w:rsidR="001256AA" w:rsidRDefault="001256AA" w:rsidP="00AA0205">
      <w:pPr>
        <w:spacing w:line="360" w:lineRule="auto"/>
        <w:ind w:firstLine="0"/>
        <w:jc w:val="both"/>
      </w:pPr>
      <w:r>
        <w:t xml:space="preserve">This is one of the test cases. Please check Appendix A for the complete set of functional test cases conducted for this project. </w:t>
      </w:r>
    </w:p>
    <w:p w14:paraId="04B558B5" w14:textId="77777777" w:rsidR="00AA0205" w:rsidRPr="001256AA" w:rsidRDefault="00AA0205" w:rsidP="00AA0205">
      <w:pPr>
        <w:spacing w:line="360" w:lineRule="auto"/>
        <w:ind w:firstLine="0"/>
        <w:jc w:val="both"/>
      </w:pPr>
    </w:p>
    <w:p w14:paraId="72383E81" w14:textId="23BBCA93" w:rsidR="009905B4" w:rsidRDefault="00BA0345" w:rsidP="00BA0345">
      <w:pPr>
        <w:pStyle w:val="Heading3"/>
        <w:spacing w:line="360" w:lineRule="auto"/>
      </w:pPr>
      <w:bookmarkStart w:id="62" w:name="_Toc92365960"/>
      <w:r>
        <w:lastRenderedPageBreak/>
        <w:t>Usability</w:t>
      </w:r>
      <w:r w:rsidRPr="00BA0345">
        <w:t xml:space="preserve"> Testing</w:t>
      </w:r>
      <w:bookmarkEnd w:id="62"/>
    </w:p>
    <w:p w14:paraId="76572A5D" w14:textId="77777777" w:rsidR="009F5673" w:rsidRPr="009F5673" w:rsidRDefault="009F5673" w:rsidP="009F5673">
      <w:pPr>
        <w:ind w:firstLine="0"/>
      </w:pPr>
    </w:p>
    <w:p w14:paraId="72129780" w14:textId="067BFC29" w:rsidR="00052EAF" w:rsidRPr="00052EAF" w:rsidRDefault="00C318FD" w:rsidP="00052EAF">
      <w:pPr>
        <w:pStyle w:val="Heading3"/>
        <w:spacing w:line="360" w:lineRule="auto"/>
        <w:rPr>
          <w:rFonts w:asciiTheme="minorHAnsi" w:hAnsiTheme="minorHAnsi" w:cstheme="minorHAnsi"/>
        </w:rPr>
      </w:pPr>
      <w:bookmarkStart w:id="63" w:name="_Toc92365961"/>
      <w:r>
        <w:t>Security</w:t>
      </w:r>
      <w:r w:rsidR="00052EAF" w:rsidRPr="00BA0345">
        <w:t xml:space="preserve"> Testing</w:t>
      </w:r>
      <w:bookmarkEnd w:id="63"/>
    </w:p>
    <w:p w14:paraId="2E11D793" w14:textId="0535E15D" w:rsidR="00B323C4" w:rsidRPr="00F369C8" w:rsidRDefault="00B323C4" w:rsidP="002A314C">
      <w:pPr>
        <w:spacing w:line="360" w:lineRule="auto"/>
        <w:ind w:firstLine="0"/>
        <w:rPr>
          <w:rFonts w:eastAsiaTheme="majorEastAsia" w:cstheme="minorHAnsi"/>
          <w:b/>
          <w:bCs/>
        </w:rPr>
      </w:pPr>
      <w:r w:rsidRPr="00F369C8">
        <w:rPr>
          <w:rFonts w:cstheme="minorHAnsi"/>
        </w:rPr>
        <w:br w:type="page"/>
      </w:r>
    </w:p>
    <w:p w14:paraId="5C22CA7D" w14:textId="7B65DA17" w:rsidR="00C550B0" w:rsidRDefault="00292A6C" w:rsidP="00D2505A">
      <w:pPr>
        <w:pStyle w:val="Heading1"/>
        <w:spacing w:line="360" w:lineRule="auto"/>
      </w:pPr>
      <w:bookmarkStart w:id="64" w:name="_Toc92365962"/>
      <w:r>
        <w:lastRenderedPageBreak/>
        <w:t>Discussion</w:t>
      </w:r>
      <w:bookmarkEnd w:id="64"/>
      <w:r>
        <w:t xml:space="preserve"> </w:t>
      </w:r>
    </w:p>
    <w:p w14:paraId="4B98308E" w14:textId="7EC52FC3" w:rsidR="00E32C23" w:rsidRDefault="00FC1C39" w:rsidP="00D2505A">
      <w:pPr>
        <w:pStyle w:val="Heading2"/>
        <w:spacing w:line="360" w:lineRule="auto"/>
        <w:rPr>
          <w:rFonts w:asciiTheme="minorHAnsi" w:hAnsiTheme="minorHAnsi" w:cstheme="minorHAnsi"/>
        </w:rPr>
      </w:pPr>
      <w:bookmarkStart w:id="65" w:name="_Toc92365963"/>
      <w:r>
        <w:rPr>
          <w:rFonts w:asciiTheme="minorHAnsi" w:hAnsiTheme="minorHAnsi" w:cstheme="minorHAnsi"/>
        </w:rPr>
        <w:t>Overall Product Quality</w:t>
      </w:r>
      <w:bookmarkEnd w:id="65"/>
    </w:p>
    <w:p w14:paraId="1AADA5E5" w14:textId="788FD803" w:rsidR="00D2505A" w:rsidRDefault="00FC1C39" w:rsidP="00D2505A">
      <w:pPr>
        <w:pStyle w:val="Heading2"/>
        <w:spacing w:line="360" w:lineRule="auto"/>
        <w:rPr>
          <w:rFonts w:asciiTheme="minorHAnsi" w:hAnsiTheme="minorHAnsi" w:cstheme="minorHAnsi"/>
        </w:rPr>
      </w:pPr>
      <w:bookmarkStart w:id="66" w:name="_Toc92365964"/>
      <w:r>
        <w:rPr>
          <w:rFonts w:asciiTheme="minorHAnsi" w:hAnsiTheme="minorHAnsi" w:cstheme="minorHAnsi"/>
        </w:rPr>
        <w:t>Project Improvement</w:t>
      </w:r>
      <w:bookmarkEnd w:id="66"/>
    </w:p>
    <w:p w14:paraId="4697DD62" w14:textId="39CDF385" w:rsidR="00565377" w:rsidRDefault="001163E0" w:rsidP="001163E0">
      <w:pPr>
        <w:pStyle w:val="Heading2"/>
        <w:spacing w:line="360" w:lineRule="auto"/>
        <w:rPr>
          <w:rFonts w:asciiTheme="minorHAnsi" w:hAnsiTheme="minorHAnsi" w:cstheme="minorHAnsi"/>
        </w:rPr>
      </w:pPr>
      <w:bookmarkStart w:id="67" w:name="_Toc92365965"/>
      <w:r>
        <w:rPr>
          <w:rFonts w:asciiTheme="minorHAnsi" w:hAnsiTheme="minorHAnsi" w:cstheme="minorHAnsi"/>
        </w:rPr>
        <w:t>C</w:t>
      </w:r>
      <w:r w:rsidR="00FC1C39">
        <w:rPr>
          <w:rFonts w:asciiTheme="minorHAnsi" w:hAnsiTheme="minorHAnsi" w:cstheme="minorHAnsi"/>
        </w:rPr>
        <w:t>ost and Expenditure</w:t>
      </w:r>
      <w:bookmarkEnd w:id="67"/>
      <w:r w:rsidR="00FC1C39">
        <w:rPr>
          <w:rFonts w:asciiTheme="minorHAnsi" w:hAnsiTheme="minorHAnsi" w:cstheme="minorHAnsi"/>
        </w:rPr>
        <w:t xml:space="preserve"> </w:t>
      </w:r>
    </w:p>
    <w:p w14:paraId="313A220B" w14:textId="513E269D" w:rsidR="00D51868" w:rsidRDefault="00991556" w:rsidP="001163E0">
      <w:pPr>
        <w:pStyle w:val="Heading2"/>
        <w:spacing w:line="360" w:lineRule="auto"/>
        <w:rPr>
          <w:rFonts w:asciiTheme="minorHAnsi" w:hAnsiTheme="minorHAnsi" w:cstheme="minorHAnsi"/>
        </w:rPr>
      </w:pPr>
      <w:bookmarkStart w:id="68" w:name="_Toc92365966"/>
      <w:r>
        <w:rPr>
          <w:rFonts w:asciiTheme="minorHAnsi" w:hAnsiTheme="minorHAnsi" w:cstheme="minorHAnsi"/>
        </w:rPr>
        <w:t>Drawbacks of the system</w:t>
      </w:r>
      <w:bookmarkEnd w:id="68"/>
      <w:r>
        <w:rPr>
          <w:rFonts w:asciiTheme="minorHAnsi" w:hAnsiTheme="minorHAnsi" w:cstheme="minorHAnsi"/>
        </w:rPr>
        <w:t xml:space="preserve"> </w:t>
      </w:r>
    </w:p>
    <w:p w14:paraId="4DBC1465" w14:textId="1C8B1050" w:rsidR="00280AAF" w:rsidRDefault="00D51868" w:rsidP="00280AAF">
      <w:pPr>
        <w:pStyle w:val="Heading1"/>
        <w:spacing w:line="360" w:lineRule="auto"/>
      </w:pPr>
      <w:r>
        <w:rPr>
          <w:rFonts w:cstheme="minorHAnsi"/>
        </w:rPr>
        <w:br w:type="page"/>
      </w:r>
      <w:bookmarkStart w:id="69" w:name="_Toc92365967"/>
      <w:r w:rsidR="00354FBB">
        <w:lastRenderedPageBreak/>
        <w:t>Conclusion</w:t>
      </w:r>
      <w:bookmarkEnd w:id="69"/>
      <w:r w:rsidR="00354FBB">
        <w:t xml:space="preserve"> </w:t>
      </w:r>
      <w:r w:rsidR="00280AAF">
        <w:t xml:space="preserve"> </w:t>
      </w:r>
    </w:p>
    <w:p w14:paraId="43675642" w14:textId="783D0026" w:rsidR="00280AAF" w:rsidRDefault="00B837C0" w:rsidP="00280AAF">
      <w:pPr>
        <w:pStyle w:val="Heading2"/>
        <w:spacing w:line="360" w:lineRule="auto"/>
        <w:rPr>
          <w:rFonts w:asciiTheme="minorHAnsi" w:hAnsiTheme="minorHAnsi" w:cstheme="minorHAnsi"/>
        </w:rPr>
      </w:pPr>
      <w:bookmarkStart w:id="70" w:name="_Toc92365968"/>
      <w:r>
        <w:rPr>
          <w:rFonts w:asciiTheme="minorHAnsi" w:hAnsiTheme="minorHAnsi" w:cstheme="minorHAnsi"/>
        </w:rPr>
        <w:t>Summary and Improvement</w:t>
      </w:r>
      <w:r w:rsidR="003C6794">
        <w:rPr>
          <w:rFonts w:asciiTheme="minorHAnsi" w:hAnsiTheme="minorHAnsi" w:cstheme="minorHAnsi"/>
        </w:rPr>
        <w:t>s</w:t>
      </w:r>
      <w:bookmarkEnd w:id="70"/>
    </w:p>
    <w:p w14:paraId="6E650D92" w14:textId="6AFE2D86" w:rsidR="00280AAF" w:rsidRDefault="003C6794" w:rsidP="00280AAF">
      <w:pPr>
        <w:pStyle w:val="Heading2"/>
        <w:spacing w:line="360" w:lineRule="auto"/>
        <w:rPr>
          <w:rFonts w:asciiTheme="minorHAnsi" w:hAnsiTheme="minorHAnsi" w:cstheme="minorHAnsi"/>
        </w:rPr>
      </w:pPr>
      <w:bookmarkStart w:id="71" w:name="_Toc92365969"/>
      <w:r>
        <w:rPr>
          <w:rFonts w:asciiTheme="minorHAnsi" w:hAnsiTheme="minorHAnsi" w:cstheme="minorHAnsi"/>
        </w:rPr>
        <w:t>Benefits to people with</w:t>
      </w:r>
      <w:r w:rsidR="007B3DD2">
        <w:rPr>
          <w:rFonts w:asciiTheme="minorHAnsi" w:hAnsiTheme="minorHAnsi" w:cstheme="minorHAnsi"/>
        </w:rPr>
        <w:t>/without</w:t>
      </w:r>
      <w:r>
        <w:rPr>
          <w:rFonts w:asciiTheme="minorHAnsi" w:hAnsiTheme="minorHAnsi" w:cstheme="minorHAnsi"/>
        </w:rPr>
        <w:t xml:space="preserve"> disability</w:t>
      </w:r>
      <w:bookmarkEnd w:id="71"/>
    </w:p>
    <w:p w14:paraId="1E269923" w14:textId="45EEB041" w:rsidR="00280AAF" w:rsidRPr="00E02629" w:rsidRDefault="00685625" w:rsidP="00E02629">
      <w:pPr>
        <w:pStyle w:val="Heading2"/>
        <w:spacing w:line="360" w:lineRule="auto"/>
        <w:rPr>
          <w:rFonts w:asciiTheme="minorHAnsi" w:hAnsiTheme="minorHAnsi" w:cstheme="minorHAnsi"/>
        </w:rPr>
      </w:pPr>
      <w:bookmarkStart w:id="72" w:name="_Toc92365970"/>
      <w:r>
        <w:rPr>
          <w:rFonts w:asciiTheme="minorHAnsi" w:hAnsiTheme="minorHAnsi" w:cstheme="minorHAnsi"/>
        </w:rPr>
        <w:t>Future Work</w:t>
      </w:r>
      <w:bookmarkEnd w:id="72"/>
      <w:r w:rsidR="00280AAF">
        <w:rPr>
          <w:rFonts w:asciiTheme="minorHAnsi" w:hAnsiTheme="minorHAnsi" w:cstheme="minorHAnsi"/>
        </w:rPr>
        <w:t xml:space="preserve"> </w:t>
      </w:r>
    </w:p>
    <w:p w14:paraId="5CB4A4EC" w14:textId="563988C6" w:rsidR="001163E0" w:rsidRPr="00854095" w:rsidRDefault="001163E0" w:rsidP="00854095">
      <w:pPr>
        <w:ind w:firstLine="0"/>
        <w:rPr>
          <w:rFonts w:cstheme="minorHAnsi"/>
        </w:rPr>
      </w:pPr>
    </w:p>
    <w:p w14:paraId="363B7374" w14:textId="77777777" w:rsidR="00C550B0" w:rsidRDefault="00C550B0" w:rsidP="00D2505A">
      <w:pPr>
        <w:spacing w:line="360" w:lineRule="auto"/>
        <w:rPr>
          <w:rFonts w:asciiTheme="majorHAnsi" w:eastAsiaTheme="majorEastAsia" w:hAnsiTheme="majorHAnsi" w:cstheme="majorBidi"/>
          <w:b/>
          <w:bCs/>
        </w:rPr>
      </w:pPr>
      <w:r>
        <w:br w:type="page"/>
      </w:r>
    </w:p>
    <w:p w14:paraId="3CF4ACA9" w14:textId="1769CAFB" w:rsidR="002D00A1" w:rsidRPr="00F369C8" w:rsidRDefault="00A62074" w:rsidP="00F369C8">
      <w:pPr>
        <w:pStyle w:val="Heading1"/>
        <w:numPr>
          <w:ilvl w:val="0"/>
          <w:numId w:val="0"/>
        </w:numPr>
        <w:spacing w:line="360" w:lineRule="auto"/>
        <w:ind w:left="432"/>
        <w:rPr>
          <w:rFonts w:asciiTheme="minorHAnsi" w:hAnsiTheme="minorHAnsi" w:cstheme="minorHAnsi"/>
        </w:rPr>
      </w:pPr>
      <w:bookmarkStart w:id="73" w:name="_Toc92365971"/>
      <w:r>
        <w:rPr>
          <w:rFonts w:asciiTheme="minorHAnsi" w:hAnsiTheme="minorHAnsi" w:cstheme="minorHAnsi"/>
        </w:rPr>
        <w:lastRenderedPageBreak/>
        <w:t>Bibliography</w:t>
      </w:r>
      <w:bookmarkEnd w:id="73"/>
      <w:r w:rsidR="001215CF" w:rsidRPr="00F369C8">
        <w:rPr>
          <w:rFonts w:asciiTheme="minorHAnsi" w:hAnsiTheme="minorHAnsi" w:cstheme="minorHAnsi"/>
        </w:rPr>
        <w:t xml:space="preserve"> </w:t>
      </w:r>
    </w:p>
    <w:p w14:paraId="6E9A815E" w14:textId="2CDBB265" w:rsidR="007909E1" w:rsidRPr="0097332E" w:rsidRDefault="007909E1" w:rsidP="0097332E">
      <w:pPr>
        <w:spacing w:line="360" w:lineRule="auto"/>
        <w:ind w:left="432" w:firstLine="0"/>
        <w:jc w:val="both"/>
        <w:rPr>
          <w:rFonts w:cstheme="minorHAnsi"/>
        </w:rPr>
      </w:pPr>
      <w:r w:rsidRPr="0097332E">
        <w:rPr>
          <w:rFonts w:cstheme="minorHAnsi"/>
        </w:rPr>
        <w:t>Best Buddies International. 2021. e-Buddies - Best Buddies International. [online]</w:t>
      </w:r>
      <w:r w:rsidR="00BD2572" w:rsidRPr="0097332E">
        <w:rPr>
          <w:rFonts w:cstheme="minorHAnsi"/>
        </w:rPr>
        <w:t xml:space="preserve"> </w:t>
      </w:r>
      <w:r w:rsidRPr="0097332E">
        <w:rPr>
          <w:rFonts w:cstheme="minorHAnsi"/>
        </w:rPr>
        <w:t>Available</w:t>
      </w:r>
      <w:r w:rsidR="00BD2572" w:rsidRPr="0097332E">
        <w:rPr>
          <w:rFonts w:cstheme="minorHAnsi"/>
        </w:rPr>
        <w:t xml:space="preserve"> </w:t>
      </w:r>
      <w:r w:rsidRPr="0097332E">
        <w:rPr>
          <w:rFonts w:cstheme="minorHAnsi"/>
        </w:rPr>
        <w:t>at: &lt;https://www.bestbuddies.org/what-we-do/ebuddies/&gt; [Accessed 27</w:t>
      </w:r>
      <w:r w:rsidR="00EF5ABE" w:rsidRPr="0097332E">
        <w:rPr>
          <w:rFonts w:cstheme="minorHAnsi"/>
        </w:rPr>
        <w:t xml:space="preserve"> </w:t>
      </w:r>
      <w:r w:rsidRPr="0097332E">
        <w:rPr>
          <w:rFonts w:cstheme="minorHAnsi"/>
        </w:rPr>
        <w:t>August 2021].</w:t>
      </w:r>
      <w:r w:rsidR="00694C07" w:rsidRPr="0097332E">
        <w:rPr>
          <w:rFonts w:cstheme="minorHAnsi"/>
        </w:rPr>
        <w:t xml:space="preserve"> </w:t>
      </w:r>
      <w:r w:rsidRPr="0097332E">
        <w:rPr>
          <w:rFonts w:cstheme="minorHAnsi"/>
        </w:rPr>
        <w:t>Statistics and Background Research</w:t>
      </w:r>
    </w:p>
    <w:p w14:paraId="20C40C8E" w14:textId="77777777" w:rsidR="0029533C" w:rsidRPr="007909E1" w:rsidRDefault="0029533C" w:rsidP="0097332E">
      <w:pPr>
        <w:spacing w:line="360" w:lineRule="auto"/>
        <w:ind w:left="432" w:firstLine="0"/>
        <w:jc w:val="both"/>
        <w:rPr>
          <w:rFonts w:cstheme="minorHAnsi"/>
        </w:rPr>
      </w:pPr>
    </w:p>
    <w:p w14:paraId="1E8BED54" w14:textId="01253BCC" w:rsidR="007909E1" w:rsidRPr="0097332E" w:rsidRDefault="007909E1" w:rsidP="0097332E">
      <w:pPr>
        <w:spacing w:line="360" w:lineRule="auto"/>
        <w:ind w:left="432" w:firstLine="0"/>
        <w:jc w:val="both"/>
        <w:rPr>
          <w:rFonts w:cstheme="minorHAnsi"/>
        </w:rPr>
      </w:pPr>
      <w:r w:rsidRPr="0097332E">
        <w:rPr>
          <w:rFonts w:cstheme="minorHAnsi"/>
        </w:rPr>
        <w:t>Liu, S., Xie, W., Han, S., Mou, Z., Zhang, X. and Zhang, L., 2021. Social Interaction</w:t>
      </w:r>
      <w:r w:rsidR="00ED7A60" w:rsidRPr="0097332E">
        <w:rPr>
          <w:rFonts w:cstheme="minorHAnsi"/>
        </w:rPr>
        <w:t xml:space="preserve"> </w:t>
      </w:r>
      <w:r w:rsidRPr="0097332E">
        <w:rPr>
          <w:rFonts w:cstheme="minorHAnsi"/>
        </w:rPr>
        <w:t>Patterns of the Disabled People in Asymmetric Social Dilemmas. Background</w:t>
      </w:r>
      <w:r w:rsidR="00ED7A60" w:rsidRPr="0097332E">
        <w:rPr>
          <w:rFonts w:cstheme="minorHAnsi"/>
        </w:rPr>
        <w:t xml:space="preserve"> </w:t>
      </w:r>
      <w:r w:rsidRPr="0097332E">
        <w:rPr>
          <w:rFonts w:cstheme="minorHAnsi"/>
        </w:rPr>
        <w:t>Research on Area of Study and Social Interaction behaviors within the disabled</w:t>
      </w:r>
      <w:r w:rsidR="008D04D0" w:rsidRPr="0097332E">
        <w:rPr>
          <w:rFonts w:cstheme="minorHAnsi"/>
        </w:rPr>
        <w:t xml:space="preserve"> </w:t>
      </w:r>
      <w:r w:rsidR="0060231D" w:rsidRPr="0097332E">
        <w:rPr>
          <w:rFonts w:cstheme="minorHAnsi"/>
        </w:rPr>
        <w:t>C</w:t>
      </w:r>
      <w:r w:rsidRPr="0097332E">
        <w:rPr>
          <w:rFonts w:cstheme="minorHAnsi"/>
        </w:rPr>
        <w:t>ommunity</w:t>
      </w:r>
    </w:p>
    <w:p w14:paraId="1DC66A0C" w14:textId="77777777" w:rsidR="0060231D" w:rsidRPr="007909E1" w:rsidRDefault="0060231D" w:rsidP="0097332E">
      <w:pPr>
        <w:spacing w:line="360" w:lineRule="auto"/>
        <w:ind w:left="432" w:firstLine="0"/>
        <w:jc w:val="both"/>
        <w:rPr>
          <w:rFonts w:cstheme="minorHAnsi"/>
        </w:rPr>
      </w:pPr>
    </w:p>
    <w:p w14:paraId="09B42839" w14:textId="63476293" w:rsidR="007909E1" w:rsidRPr="0097332E" w:rsidRDefault="007909E1" w:rsidP="0097332E">
      <w:pPr>
        <w:spacing w:line="360" w:lineRule="auto"/>
        <w:ind w:left="432" w:firstLine="0"/>
        <w:jc w:val="both"/>
        <w:rPr>
          <w:rFonts w:cstheme="minorHAnsi"/>
        </w:rPr>
      </w:pPr>
      <w:r w:rsidRPr="0097332E">
        <w:rPr>
          <w:rFonts w:cstheme="minorHAnsi"/>
        </w:rPr>
        <w:t>Tough, H., Siegrist, J. and Fekete, C., 2017. Social relationships, mental health and</w:t>
      </w:r>
      <w:r w:rsidR="008D04D0" w:rsidRPr="0097332E">
        <w:rPr>
          <w:rFonts w:cstheme="minorHAnsi"/>
        </w:rPr>
        <w:t xml:space="preserve"> </w:t>
      </w:r>
      <w:r w:rsidRPr="0097332E">
        <w:rPr>
          <w:rFonts w:cstheme="minorHAnsi"/>
        </w:rPr>
        <w:t>wellbeing in physical disability: a systematic review. BMC Public Health, 17(1).</w:t>
      </w:r>
      <w:r w:rsidR="008D04D0" w:rsidRPr="0097332E">
        <w:rPr>
          <w:rFonts w:cstheme="minorHAnsi"/>
        </w:rPr>
        <w:t xml:space="preserve"> </w:t>
      </w:r>
      <w:r w:rsidRPr="0097332E">
        <w:rPr>
          <w:rFonts w:cstheme="minorHAnsi"/>
        </w:rPr>
        <w:t>Importance of social relationships and mental health for people with disabilities</w:t>
      </w:r>
    </w:p>
    <w:p w14:paraId="058E9243" w14:textId="77777777" w:rsidR="0060231D" w:rsidRDefault="0060231D" w:rsidP="0097332E">
      <w:pPr>
        <w:spacing w:line="360" w:lineRule="auto"/>
        <w:ind w:left="432" w:firstLine="0"/>
        <w:jc w:val="both"/>
        <w:rPr>
          <w:rFonts w:cstheme="minorHAnsi"/>
        </w:rPr>
      </w:pPr>
    </w:p>
    <w:p w14:paraId="52AFA8B4" w14:textId="13A5AB11" w:rsidR="007909E1" w:rsidRPr="0097332E" w:rsidRDefault="007909E1" w:rsidP="0097332E">
      <w:pPr>
        <w:spacing w:line="360" w:lineRule="auto"/>
        <w:ind w:left="432" w:firstLine="0"/>
        <w:jc w:val="both"/>
        <w:rPr>
          <w:rFonts w:cstheme="minorHAnsi"/>
        </w:rPr>
      </w:pPr>
      <w:r w:rsidRPr="0097332E">
        <w:rPr>
          <w:rFonts w:cstheme="minorHAnsi"/>
        </w:rPr>
        <w:t>Hardman, M. and Clark, C., 2006. Promoting Friendship Through Best Buddies: A</w:t>
      </w:r>
      <w:r w:rsidR="00C23CE3" w:rsidRPr="0097332E">
        <w:rPr>
          <w:rFonts w:cstheme="minorHAnsi"/>
        </w:rPr>
        <w:t xml:space="preserve"> </w:t>
      </w:r>
      <w:r w:rsidRPr="0097332E">
        <w:rPr>
          <w:rFonts w:cstheme="minorHAnsi"/>
        </w:rPr>
        <w:t>National Survey of College Program Participants. Mental Retardation, 44(1),</w:t>
      </w:r>
      <w:r w:rsidR="00C23CE3" w:rsidRPr="0097332E">
        <w:rPr>
          <w:rFonts w:cstheme="minorHAnsi"/>
        </w:rPr>
        <w:t xml:space="preserve"> </w:t>
      </w:r>
      <w:r w:rsidRPr="0097332E">
        <w:rPr>
          <w:rFonts w:cstheme="minorHAnsi"/>
        </w:rPr>
        <w:t>pp.56-63. Research Context on survey completed on area of research</w:t>
      </w:r>
    </w:p>
    <w:p w14:paraId="16D2FC3F" w14:textId="77777777" w:rsidR="0060231D" w:rsidRDefault="0060231D" w:rsidP="0097332E">
      <w:pPr>
        <w:spacing w:line="360" w:lineRule="auto"/>
        <w:ind w:left="432" w:firstLine="0"/>
        <w:jc w:val="both"/>
        <w:rPr>
          <w:rFonts w:cstheme="minorHAnsi"/>
        </w:rPr>
      </w:pPr>
    </w:p>
    <w:p w14:paraId="1C450444" w14:textId="47B4932D" w:rsidR="007909E1" w:rsidRPr="0097332E" w:rsidRDefault="007909E1" w:rsidP="0097332E">
      <w:pPr>
        <w:spacing w:line="360" w:lineRule="auto"/>
        <w:ind w:left="432" w:firstLine="0"/>
        <w:jc w:val="both"/>
        <w:rPr>
          <w:rFonts w:cstheme="minorHAnsi"/>
        </w:rPr>
      </w:pPr>
      <w:r w:rsidRPr="0097332E">
        <w:rPr>
          <w:rFonts w:cstheme="minorHAnsi"/>
        </w:rPr>
        <w:t>SAGE Journals. 2021. Increasing Social Interactions for People with More Severe</w:t>
      </w:r>
      <w:r w:rsidR="00C23CE3" w:rsidRPr="0097332E">
        <w:rPr>
          <w:rFonts w:cstheme="minorHAnsi"/>
        </w:rPr>
        <w:t xml:space="preserve"> </w:t>
      </w:r>
      <w:r w:rsidRPr="0097332E">
        <w:rPr>
          <w:rFonts w:cstheme="minorHAnsi"/>
        </w:rPr>
        <w:t>Learning Disabilities Who Have Difficulty Developing Personal Relationships - R.</w:t>
      </w:r>
      <w:r w:rsidR="00C23CE3" w:rsidRPr="0097332E">
        <w:rPr>
          <w:rFonts w:cstheme="minorHAnsi"/>
        </w:rPr>
        <w:t xml:space="preserve"> </w:t>
      </w:r>
      <w:r w:rsidRPr="0097332E">
        <w:rPr>
          <w:rFonts w:cstheme="minorHAnsi"/>
        </w:rPr>
        <w:t>Whitehouse, P. Chamberlain,A.O'Brien,2001.[online]Availableat:&lt;https://journals.sagepub.com/doi/10.1177/146900470100500301&gt; [Accessed 27</w:t>
      </w:r>
      <w:r w:rsidR="00C23CE3" w:rsidRPr="0097332E">
        <w:rPr>
          <w:rFonts w:cstheme="minorHAnsi"/>
        </w:rPr>
        <w:t xml:space="preserve"> </w:t>
      </w:r>
      <w:r w:rsidRPr="0097332E">
        <w:rPr>
          <w:rFonts w:cstheme="minorHAnsi"/>
        </w:rPr>
        <w:t>August 2021]. Levels of social interaction and behavior for people who have</w:t>
      </w:r>
      <w:r w:rsidR="00C23CE3" w:rsidRPr="0097332E">
        <w:rPr>
          <w:rFonts w:cstheme="minorHAnsi"/>
        </w:rPr>
        <w:t xml:space="preserve"> </w:t>
      </w:r>
      <w:r w:rsidRPr="0097332E">
        <w:rPr>
          <w:rFonts w:cstheme="minorHAnsi"/>
        </w:rPr>
        <w:t>learning difficulties</w:t>
      </w:r>
    </w:p>
    <w:p w14:paraId="3ABB34C5" w14:textId="77777777" w:rsidR="0060231D" w:rsidRDefault="0060231D" w:rsidP="0097332E">
      <w:pPr>
        <w:spacing w:line="360" w:lineRule="auto"/>
        <w:ind w:left="432" w:firstLine="0"/>
        <w:jc w:val="both"/>
        <w:rPr>
          <w:rFonts w:cstheme="minorHAnsi"/>
        </w:rPr>
      </w:pPr>
    </w:p>
    <w:p w14:paraId="2183BB54" w14:textId="172EA0F7" w:rsidR="007909E1" w:rsidRPr="0097332E" w:rsidRDefault="007909E1" w:rsidP="0097332E">
      <w:pPr>
        <w:spacing w:line="360" w:lineRule="auto"/>
        <w:ind w:left="432" w:firstLine="0"/>
        <w:jc w:val="both"/>
        <w:rPr>
          <w:rFonts w:cstheme="minorHAnsi"/>
        </w:rPr>
      </w:pPr>
      <w:r w:rsidRPr="0097332E">
        <w:rPr>
          <w:rFonts w:cstheme="minorHAnsi"/>
        </w:rPr>
        <w:t>Anderson, R., 2021. Disabled and out? Social Interaction Barriers and Mental</w:t>
      </w:r>
      <w:r w:rsidR="00BD2572" w:rsidRPr="0097332E">
        <w:rPr>
          <w:rFonts w:cstheme="minorHAnsi"/>
        </w:rPr>
        <w:t xml:space="preserve"> </w:t>
      </w:r>
      <w:r w:rsidRPr="0097332E">
        <w:rPr>
          <w:rFonts w:cstheme="minorHAnsi"/>
        </w:rPr>
        <w:t>Health among Older Adults with Physical Disabilities. [online]</w:t>
      </w:r>
      <w:r w:rsidR="00177DC6" w:rsidRPr="0097332E">
        <w:rPr>
          <w:rFonts w:cstheme="minorHAnsi"/>
        </w:rPr>
        <w:t xml:space="preserve"> </w:t>
      </w:r>
      <w:r w:rsidRPr="0097332E">
        <w:rPr>
          <w:rFonts w:cstheme="minorHAnsi"/>
        </w:rPr>
        <w:t>DigitalCommons@University of Nebraska - Lincoln. Available at:</w:t>
      </w:r>
      <w:r w:rsidR="00177DC6" w:rsidRPr="0097332E">
        <w:rPr>
          <w:rFonts w:cstheme="minorHAnsi"/>
        </w:rPr>
        <w:t xml:space="preserve"> </w:t>
      </w:r>
      <w:r w:rsidRPr="0097332E">
        <w:rPr>
          <w:rFonts w:cstheme="minorHAnsi"/>
        </w:rPr>
        <w:t>&lt;https://digitalcommons.unl.edu/sociologydiss/51/&gt; [Accessed 27 August 2021].Social Isolation for people with disabilities on an older age scale</w:t>
      </w:r>
    </w:p>
    <w:p w14:paraId="2D619101" w14:textId="77777777" w:rsidR="008F48C0" w:rsidRPr="007909E1" w:rsidRDefault="008F48C0" w:rsidP="0097332E">
      <w:pPr>
        <w:spacing w:line="360" w:lineRule="auto"/>
        <w:ind w:left="432" w:firstLine="0"/>
        <w:jc w:val="both"/>
        <w:rPr>
          <w:rFonts w:cstheme="minorHAnsi"/>
        </w:rPr>
      </w:pPr>
    </w:p>
    <w:p w14:paraId="668E0C3F" w14:textId="57C20C03" w:rsidR="008F48C0" w:rsidRPr="0097332E" w:rsidRDefault="007909E1" w:rsidP="0097332E">
      <w:pPr>
        <w:spacing w:line="360" w:lineRule="auto"/>
        <w:ind w:left="432" w:firstLine="0"/>
        <w:jc w:val="both"/>
        <w:rPr>
          <w:rFonts w:cstheme="minorHAnsi"/>
        </w:rPr>
      </w:pPr>
      <w:r w:rsidRPr="0097332E">
        <w:rPr>
          <w:rFonts w:cstheme="minorHAnsi"/>
        </w:rPr>
        <w:t>Hodapp, R. and Fidler, D., 2020. International Review Research in Developmental</w:t>
      </w:r>
      <w:r w:rsidR="00E82749" w:rsidRPr="0097332E">
        <w:rPr>
          <w:rFonts w:cstheme="minorHAnsi"/>
        </w:rPr>
        <w:t xml:space="preserve"> </w:t>
      </w:r>
      <w:r w:rsidRPr="0097332E">
        <w:rPr>
          <w:rFonts w:cstheme="minorHAnsi"/>
        </w:rPr>
        <w:t>Disabilities. San Diego: Elsevier Science &amp; Technology. In depth background</w:t>
      </w:r>
      <w:r w:rsidR="00E82749" w:rsidRPr="0097332E">
        <w:rPr>
          <w:rFonts w:cstheme="minorHAnsi"/>
        </w:rPr>
        <w:t xml:space="preserve"> </w:t>
      </w:r>
      <w:r w:rsidRPr="0097332E">
        <w:rPr>
          <w:rFonts w:cstheme="minorHAnsi"/>
        </w:rPr>
        <w:t>research in Developmental Disabilities</w:t>
      </w:r>
    </w:p>
    <w:p w14:paraId="780DE419" w14:textId="2B7FF2B0" w:rsidR="007909E1" w:rsidRPr="0097332E" w:rsidRDefault="007909E1" w:rsidP="0097332E">
      <w:pPr>
        <w:spacing w:line="360" w:lineRule="auto"/>
        <w:ind w:left="432" w:firstLine="0"/>
        <w:jc w:val="both"/>
        <w:rPr>
          <w:rFonts w:cstheme="minorHAnsi"/>
        </w:rPr>
      </w:pPr>
      <w:r w:rsidRPr="0097332E">
        <w:rPr>
          <w:rFonts w:cstheme="minorHAnsi"/>
        </w:rPr>
        <w:lastRenderedPageBreak/>
        <w:t>Raising Children Network. 2021. Social communication disorder (SCD). [online]</w:t>
      </w:r>
    </w:p>
    <w:p w14:paraId="4304924E" w14:textId="15BAFF11" w:rsidR="003B1AF6" w:rsidRPr="0097332E" w:rsidRDefault="007909E1" w:rsidP="0097332E">
      <w:pPr>
        <w:spacing w:line="360" w:lineRule="auto"/>
        <w:ind w:left="432" w:firstLine="0"/>
        <w:jc w:val="both"/>
        <w:rPr>
          <w:rFonts w:cstheme="minorHAnsi"/>
        </w:rPr>
      </w:pPr>
      <w:r w:rsidRPr="0097332E">
        <w:rPr>
          <w:rFonts w:cstheme="minorHAnsi"/>
        </w:rPr>
        <w:t>Availableat:&lt;https://raisingchildren.net.au/guides/a-z-healthreference/scd#:~:text=Social%20communication%20disorder%20is%20a,commu</w:t>
      </w:r>
      <w:r w:rsidR="003B1AF6" w:rsidRPr="0097332E">
        <w:rPr>
          <w:rFonts w:cstheme="minorHAnsi"/>
        </w:rPr>
        <w:t>nication%20appropriately%20in%20social%20situations.&gt; [Accessed 27 August</w:t>
      </w:r>
      <w:r w:rsidR="0007579E" w:rsidRPr="0097332E">
        <w:rPr>
          <w:rFonts w:cstheme="minorHAnsi"/>
        </w:rPr>
        <w:t xml:space="preserve"> </w:t>
      </w:r>
      <w:r w:rsidR="003B1AF6" w:rsidRPr="0097332E">
        <w:rPr>
          <w:rFonts w:cstheme="minorHAnsi"/>
        </w:rPr>
        <w:t>2021]. In depth review of Social Communication Disorder (SCD)</w:t>
      </w:r>
    </w:p>
    <w:p w14:paraId="2A539181" w14:textId="77777777" w:rsidR="008F48C0" w:rsidRDefault="008F48C0" w:rsidP="0097332E">
      <w:pPr>
        <w:spacing w:line="360" w:lineRule="auto"/>
        <w:ind w:left="432" w:firstLine="0"/>
        <w:jc w:val="both"/>
        <w:rPr>
          <w:rFonts w:cstheme="minorHAnsi"/>
        </w:rPr>
      </w:pPr>
    </w:p>
    <w:p w14:paraId="6DE21F8B" w14:textId="299372B9" w:rsidR="003B1AF6" w:rsidRPr="0097332E" w:rsidRDefault="003B1AF6" w:rsidP="0097332E">
      <w:pPr>
        <w:spacing w:line="360" w:lineRule="auto"/>
        <w:ind w:left="432" w:firstLine="0"/>
        <w:jc w:val="both"/>
        <w:rPr>
          <w:rFonts w:cstheme="minorHAnsi"/>
        </w:rPr>
      </w:pPr>
      <w:r w:rsidRPr="0097332E">
        <w:rPr>
          <w:rFonts w:cstheme="minorHAnsi"/>
        </w:rPr>
        <w:t>Google Developers. 2021. Maps SDK for Android QuickStart | Google Developers.</w:t>
      </w:r>
      <w:r w:rsidR="004413E8" w:rsidRPr="0097332E">
        <w:rPr>
          <w:rFonts w:cstheme="minorHAnsi"/>
        </w:rPr>
        <w:t xml:space="preserve"> </w:t>
      </w:r>
      <w:r w:rsidRPr="0097332E">
        <w:rPr>
          <w:rFonts w:cstheme="minorHAnsi"/>
        </w:rPr>
        <w:t>[online]Available at: https://developers.google.com/maps/documentation/androidsdk/start&gt; [Accessed 17 September 2021]. Overview of Google Maps API and</w:t>
      </w:r>
      <w:r w:rsidR="004413E8" w:rsidRPr="0097332E">
        <w:rPr>
          <w:rFonts w:cstheme="minorHAnsi"/>
        </w:rPr>
        <w:t xml:space="preserve"> </w:t>
      </w:r>
      <w:r w:rsidRPr="0097332E">
        <w:rPr>
          <w:rFonts w:cstheme="minorHAnsi"/>
        </w:rPr>
        <w:t>Reference Guides</w:t>
      </w:r>
    </w:p>
    <w:p w14:paraId="1FCE3F32" w14:textId="77777777" w:rsidR="008F48C0" w:rsidRDefault="008F48C0" w:rsidP="0097332E">
      <w:pPr>
        <w:spacing w:line="360" w:lineRule="auto"/>
        <w:ind w:left="432" w:firstLine="0"/>
        <w:jc w:val="both"/>
        <w:rPr>
          <w:rFonts w:cstheme="minorHAnsi"/>
        </w:rPr>
      </w:pPr>
    </w:p>
    <w:p w14:paraId="087F5E43" w14:textId="3A0275ED" w:rsidR="003B1AF6" w:rsidRPr="0097332E" w:rsidRDefault="003B1AF6" w:rsidP="0097332E">
      <w:pPr>
        <w:spacing w:line="360" w:lineRule="auto"/>
        <w:ind w:left="432" w:firstLine="0"/>
        <w:jc w:val="both"/>
        <w:rPr>
          <w:rFonts w:cstheme="minorHAnsi"/>
        </w:rPr>
      </w:pPr>
      <w:r w:rsidRPr="0097332E">
        <w:rPr>
          <w:rFonts w:cstheme="minorHAnsi"/>
        </w:rPr>
        <w:t>Android Developers. 2021. Documentation | Android Developers. [online]</w:t>
      </w:r>
      <w:r w:rsidR="004413E8" w:rsidRPr="0097332E">
        <w:rPr>
          <w:rFonts w:cstheme="minorHAnsi"/>
        </w:rPr>
        <w:t xml:space="preserve"> </w:t>
      </w:r>
      <w:r w:rsidRPr="0097332E">
        <w:rPr>
          <w:rFonts w:cstheme="minorHAnsi"/>
        </w:rPr>
        <w:t>Available at: &lt;https://developer.android.com/docs&gt; [Accessed 17 September 2021].</w:t>
      </w:r>
      <w:r w:rsidR="004413E8" w:rsidRPr="0097332E">
        <w:rPr>
          <w:rFonts w:cstheme="minorHAnsi"/>
        </w:rPr>
        <w:t xml:space="preserve"> </w:t>
      </w:r>
      <w:r w:rsidRPr="0097332E">
        <w:rPr>
          <w:rFonts w:cstheme="minorHAnsi"/>
        </w:rPr>
        <w:t>Android Studio Documentation</w:t>
      </w:r>
    </w:p>
    <w:p w14:paraId="6AE4F428" w14:textId="77777777" w:rsidR="008F48C0" w:rsidRDefault="008F48C0" w:rsidP="0097332E">
      <w:pPr>
        <w:spacing w:line="360" w:lineRule="auto"/>
        <w:ind w:left="432" w:firstLine="0"/>
        <w:jc w:val="both"/>
        <w:rPr>
          <w:rFonts w:cstheme="minorHAnsi"/>
        </w:rPr>
      </w:pPr>
    </w:p>
    <w:p w14:paraId="5416FA1A" w14:textId="0A376DC3" w:rsidR="003B1AF6" w:rsidRPr="0097332E" w:rsidRDefault="003B1AF6" w:rsidP="0097332E">
      <w:pPr>
        <w:spacing w:line="360" w:lineRule="auto"/>
        <w:ind w:left="432" w:firstLine="0"/>
        <w:jc w:val="both"/>
        <w:rPr>
          <w:rFonts w:cstheme="minorHAnsi"/>
        </w:rPr>
      </w:pPr>
      <w:r w:rsidRPr="0097332E">
        <w:rPr>
          <w:rFonts w:cstheme="minorHAnsi"/>
        </w:rPr>
        <w:t>Firebase.2021.Documentation|Firebase.[online]Availableat:&lt;https://firebase.google.com/docs&gt; [Accessed 17 September 2021]. Firebase</w:t>
      </w:r>
      <w:r w:rsidR="00D14D00" w:rsidRPr="0097332E">
        <w:rPr>
          <w:rFonts w:cstheme="minorHAnsi"/>
        </w:rPr>
        <w:t xml:space="preserve"> </w:t>
      </w:r>
      <w:r w:rsidRPr="0097332E">
        <w:rPr>
          <w:rFonts w:cstheme="minorHAnsi"/>
        </w:rPr>
        <w:t>Documentation</w:t>
      </w:r>
    </w:p>
    <w:p w14:paraId="2B1E66FF" w14:textId="77777777" w:rsidR="008F48C0" w:rsidRDefault="008F48C0" w:rsidP="0097332E">
      <w:pPr>
        <w:spacing w:line="360" w:lineRule="auto"/>
        <w:ind w:left="432" w:firstLine="0"/>
        <w:jc w:val="both"/>
        <w:rPr>
          <w:rFonts w:cstheme="minorHAnsi"/>
        </w:rPr>
      </w:pPr>
    </w:p>
    <w:p w14:paraId="5700E4C5" w14:textId="152C6612" w:rsidR="003B1AF6" w:rsidRPr="0097332E" w:rsidRDefault="003B1AF6" w:rsidP="0097332E">
      <w:pPr>
        <w:spacing w:line="360" w:lineRule="auto"/>
        <w:ind w:left="432" w:firstLine="0"/>
        <w:jc w:val="both"/>
        <w:rPr>
          <w:rFonts w:cstheme="minorHAnsi"/>
        </w:rPr>
      </w:pPr>
      <w:r w:rsidRPr="0097332E">
        <w:rPr>
          <w:rFonts w:cstheme="minorHAnsi"/>
        </w:rPr>
        <w:t>Statista. 2021. Ireland mobile internet users 2016-2026 | Statista. [online] Available</w:t>
      </w:r>
      <w:r w:rsidR="00AA526E" w:rsidRPr="0097332E">
        <w:rPr>
          <w:rFonts w:cstheme="minorHAnsi"/>
        </w:rPr>
        <w:t xml:space="preserve"> </w:t>
      </w:r>
      <w:r w:rsidRPr="0097332E">
        <w:rPr>
          <w:rFonts w:cstheme="minorHAnsi"/>
        </w:rPr>
        <w:t>at:&lt;https://www.statista.com/statistics/567200/predicted-number-of-mobileinternet-users-in-ireland/&gt; [Accessed 9 October 2021]. Statistics for mobile users</w:t>
      </w:r>
      <w:r w:rsidR="00AA526E" w:rsidRPr="0097332E">
        <w:rPr>
          <w:rFonts w:cstheme="minorHAnsi"/>
        </w:rPr>
        <w:t xml:space="preserve"> </w:t>
      </w:r>
      <w:r w:rsidRPr="0097332E">
        <w:rPr>
          <w:rFonts w:cstheme="minorHAnsi"/>
        </w:rPr>
        <w:t>in Ireland</w:t>
      </w:r>
    </w:p>
    <w:p w14:paraId="24CDF4B2" w14:textId="77777777" w:rsidR="00AE39C8" w:rsidRDefault="00AE39C8" w:rsidP="0097332E">
      <w:pPr>
        <w:spacing w:line="360" w:lineRule="auto"/>
        <w:ind w:left="432" w:firstLine="0"/>
        <w:jc w:val="both"/>
        <w:rPr>
          <w:rFonts w:cstheme="minorHAnsi"/>
        </w:rPr>
      </w:pPr>
    </w:p>
    <w:p w14:paraId="12114B28" w14:textId="1FE08BBC" w:rsidR="003B1AF6" w:rsidRPr="0097332E" w:rsidRDefault="003B1AF6" w:rsidP="0097332E">
      <w:pPr>
        <w:spacing w:line="360" w:lineRule="auto"/>
        <w:ind w:left="432" w:firstLine="0"/>
        <w:jc w:val="both"/>
        <w:rPr>
          <w:rFonts w:cstheme="minorHAnsi"/>
        </w:rPr>
      </w:pPr>
      <w:r w:rsidRPr="0097332E">
        <w:rPr>
          <w:rFonts w:cstheme="minorHAnsi"/>
        </w:rPr>
        <w:t>Statista. 2021. Forecast number of mobile users worldwide 2020-2025 | Statista.[online] Available at: &lt;https://www.statista.com/statistics/218984/number-ofglobal-mobile-users-since-2010/&gt; [Accessed 9 October 2021]. Statistics for mobile</w:t>
      </w:r>
      <w:r w:rsidR="00AE39C8" w:rsidRPr="0097332E">
        <w:rPr>
          <w:rFonts w:cstheme="minorHAnsi"/>
        </w:rPr>
        <w:t xml:space="preserve"> </w:t>
      </w:r>
      <w:r w:rsidRPr="0097332E">
        <w:rPr>
          <w:rFonts w:cstheme="minorHAnsi"/>
        </w:rPr>
        <w:t>users globally</w:t>
      </w:r>
    </w:p>
    <w:p w14:paraId="045D5DF4" w14:textId="77777777" w:rsidR="00F665DA" w:rsidRPr="003B1AF6" w:rsidRDefault="00F665DA" w:rsidP="0097332E">
      <w:pPr>
        <w:spacing w:line="360" w:lineRule="auto"/>
        <w:ind w:left="432" w:firstLine="0"/>
        <w:jc w:val="both"/>
        <w:rPr>
          <w:rFonts w:cstheme="minorHAnsi"/>
        </w:rPr>
      </w:pPr>
    </w:p>
    <w:p w14:paraId="4BCF7FCF" w14:textId="64A413A7" w:rsidR="003B1AF6" w:rsidRPr="0097332E" w:rsidRDefault="003B1AF6" w:rsidP="0097332E">
      <w:pPr>
        <w:spacing w:line="360" w:lineRule="auto"/>
        <w:ind w:left="432" w:firstLine="0"/>
        <w:jc w:val="both"/>
        <w:rPr>
          <w:rFonts w:cstheme="minorHAnsi"/>
        </w:rPr>
      </w:pPr>
      <w:r w:rsidRPr="0097332E">
        <w:rPr>
          <w:rFonts w:cstheme="minorHAnsi"/>
        </w:rPr>
        <w:t>DataReportal – Global Digital Insights. 2021. Digital 2021: Global Overview</w:t>
      </w:r>
      <w:r w:rsidR="000D2837" w:rsidRPr="0097332E">
        <w:rPr>
          <w:rFonts w:cstheme="minorHAnsi"/>
        </w:rPr>
        <w:t xml:space="preserve"> </w:t>
      </w:r>
      <w:r w:rsidRPr="0097332E">
        <w:rPr>
          <w:rFonts w:cstheme="minorHAnsi"/>
        </w:rPr>
        <w:t>Report — DataReportal–GlobalDigitalInsights.[online]Availableat:</w:t>
      </w:r>
      <w:r w:rsidR="000D2837" w:rsidRPr="0097332E">
        <w:rPr>
          <w:rFonts w:cstheme="minorHAnsi"/>
        </w:rPr>
        <w:t xml:space="preserve"> </w:t>
      </w:r>
      <w:r w:rsidRPr="0097332E">
        <w:rPr>
          <w:rFonts w:cstheme="minorHAnsi"/>
        </w:rPr>
        <w:t>&lt;https://datareportal.com/reports/digital-2021-global-overview-report&gt; [Accessed</w:t>
      </w:r>
      <w:r w:rsidR="000D2837" w:rsidRPr="0097332E">
        <w:rPr>
          <w:rFonts w:cstheme="minorHAnsi"/>
        </w:rPr>
        <w:t xml:space="preserve"> </w:t>
      </w:r>
      <w:r w:rsidRPr="0097332E">
        <w:rPr>
          <w:rFonts w:cstheme="minorHAnsi"/>
        </w:rPr>
        <w:t>9 October 2021]. Statistics for global population and internet users</w:t>
      </w:r>
    </w:p>
    <w:p w14:paraId="571E89F1" w14:textId="77777777" w:rsidR="00AE39C8" w:rsidRDefault="00AE39C8" w:rsidP="0097332E">
      <w:pPr>
        <w:spacing w:line="360" w:lineRule="auto"/>
        <w:ind w:left="432" w:firstLine="0"/>
        <w:jc w:val="both"/>
        <w:rPr>
          <w:rFonts w:cstheme="minorHAnsi"/>
        </w:rPr>
      </w:pPr>
    </w:p>
    <w:p w14:paraId="7E27E4B1" w14:textId="279C198C" w:rsidR="003B1AF6" w:rsidRPr="0097332E" w:rsidRDefault="003B1AF6" w:rsidP="0097332E">
      <w:pPr>
        <w:spacing w:line="360" w:lineRule="auto"/>
        <w:ind w:left="432" w:firstLine="0"/>
        <w:jc w:val="both"/>
        <w:rPr>
          <w:rFonts w:cstheme="minorHAnsi"/>
        </w:rPr>
      </w:pPr>
      <w:r w:rsidRPr="0097332E">
        <w:rPr>
          <w:rFonts w:cstheme="minorHAnsi"/>
        </w:rPr>
        <w:lastRenderedPageBreak/>
        <w:t>Loneliness, social support, social isolation and wellbeing among working age</w:t>
      </w:r>
      <w:r w:rsidR="009861E8" w:rsidRPr="0097332E">
        <w:rPr>
          <w:rFonts w:cstheme="minorHAnsi"/>
        </w:rPr>
        <w:t xml:space="preserve"> </w:t>
      </w:r>
      <w:r w:rsidRPr="0097332E">
        <w:rPr>
          <w:rFonts w:cstheme="minorHAnsi"/>
        </w:rPr>
        <w:t>adults with and without disability: Cross-sectional study. (n.d.). PubMed Central</w:t>
      </w:r>
      <w:r w:rsidR="00804A17" w:rsidRPr="0097332E">
        <w:rPr>
          <w:rFonts w:cstheme="minorHAnsi"/>
        </w:rPr>
        <w:t xml:space="preserve"> </w:t>
      </w:r>
      <w:r w:rsidRPr="0097332E">
        <w:rPr>
          <w:rFonts w:cstheme="minorHAnsi"/>
        </w:rPr>
        <w:t xml:space="preserve">(PMC). </w:t>
      </w:r>
      <w:r w:rsidR="00C67F75" w:rsidRPr="0097332E">
        <w:rPr>
          <w:rFonts w:cstheme="minorHAnsi"/>
        </w:rPr>
        <w:t>[online] Available at: &lt;</w:t>
      </w:r>
      <w:r w:rsidRPr="0097332E">
        <w:rPr>
          <w:rFonts w:cstheme="minorHAnsi"/>
        </w:rPr>
        <w:t>https://www.ncbi.nlm.nih.gov/pmc/articles/PMC7403030/</w:t>
      </w:r>
      <w:r w:rsidR="00C67F75" w:rsidRPr="0097332E">
        <w:rPr>
          <w:rFonts w:cstheme="minorHAnsi"/>
        </w:rPr>
        <w:t>&gt;[Accessed 12 October 2021].</w:t>
      </w:r>
    </w:p>
    <w:p w14:paraId="0FAA1F46" w14:textId="77777777" w:rsidR="00AE39C8" w:rsidRDefault="00AE39C8" w:rsidP="0097332E">
      <w:pPr>
        <w:spacing w:line="360" w:lineRule="auto"/>
        <w:ind w:left="432" w:firstLine="0"/>
        <w:jc w:val="both"/>
        <w:rPr>
          <w:rFonts w:cstheme="minorHAnsi"/>
        </w:rPr>
      </w:pPr>
    </w:p>
    <w:p w14:paraId="0640A05D" w14:textId="5D0A94A2" w:rsidR="0004393F" w:rsidRDefault="003B1AF6" w:rsidP="0097332E">
      <w:pPr>
        <w:spacing w:line="360" w:lineRule="auto"/>
        <w:ind w:left="432" w:firstLine="0"/>
        <w:jc w:val="both"/>
      </w:pPr>
      <w:r w:rsidRPr="0097332E">
        <w:rPr>
          <w:rFonts w:cstheme="minorHAnsi"/>
        </w:rPr>
        <w:t>Appoly. 2021. The Importance of Accessibility in a Mobile App – Appoly Blog.</w:t>
      </w:r>
      <w:r w:rsidR="008234BB" w:rsidRPr="0097332E">
        <w:rPr>
          <w:rFonts w:cstheme="minorHAnsi"/>
        </w:rPr>
        <w:t xml:space="preserve"> </w:t>
      </w:r>
      <w:r w:rsidRPr="0097332E">
        <w:rPr>
          <w:rFonts w:cstheme="minorHAnsi"/>
        </w:rPr>
        <w:t>[online] Available at: &lt;https://www.appoly.co.uk/2020/10/26/the-importance-ofaccessibility-in-a-mobile-app/&gt; [Accessed 12 October 2021].</w:t>
      </w:r>
      <w:r w:rsidR="00CA1CD8" w:rsidRPr="00CA1CD8">
        <w:t xml:space="preserve"> </w:t>
      </w:r>
    </w:p>
    <w:p w14:paraId="0C4FEAED" w14:textId="77777777" w:rsidR="00AE39C8" w:rsidRDefault="00AE39C8" w:rsidP="0097332E">
      <w:pPr>
        <w:spacing w:line="360" w:lineRule="auto"/>
        <w:ind w:left="432" w:firstLine="0"/>
        <w:jc w:val="both"/>
        <w:rPr>
          <w:rFonts w:cstheme="minorHAnsi"/>
        </w:rPr>
      </w:pPr>
    </w:p>
    <w:p w14:paraId="452638F9" w14:textId="70007392" w:rsidR="00CA1CD8" w:rsidRPr="0097332E" w:rsidRDefault="00CA1CD8" w:rsidP="0097332E">
      <w:pPr>
        <w:spacing w:line="360" w:lineRule="auto"/>
        <w:ind w:left="432" w:firstLine="0"/>
        <w:jc w:val="both"/>
        <w:rPr>
          <w:rFonts w:cstheme="minorHAnsi"/>
        </w:rPr>
      </w:pPr>
      <w:r w:rsidRPr="0097332E">
        <w:rPr>
          <w:rFonts w:cstheme="minorHAnsi"/>
        </w:rPr>
        <w:t>Blog, W., 2021. Accessibility and your app design. [online] Windows Developer</w:t>
      </w:r>
      <w:r w:rsidR="008234BB" w:rsidRPr="0097332E">
        <w:rPr>
          <w:rFonts w:cstheme="minorHAnsi"/>
        </w:rPr>
        <w:t xml:space="preserve"> </w:t>
      </w:r>
      <w:r w:rsidRPr="0097332E">
        <w:rPr>
          <w:rFonts w:cstheme="minorHAnsi"/>
        </w:rPr>
        <w:t>Blog.Availableat:&lt;https://blogs.windows.com/windowsdeveloper/2016/09/13/accessibility-and-your-app-design/&gt; [Accessed 12 October 2021].</w:t>
      </w:r>
    </w:p>
    <w:p w14:paraId="38BB31D6" w14:textId="77777777" w:rsidR="00AE39C8" w:rsidRDefault="00AE39C8" w:rsidP="0097332E">
      <w:pPr>
        <w:spacing w:line="360" w:lineRule="auto"/>
        <w:ind w:left="432" w:firstLine="0"/>
        <w:jc w:val="both"/>
        <w:rPr>
          <w:rFonts w:cstheme="minorHAnsi"/>
        </w:rPr>
      </w:pPr>
    </w:p>
    <w:p w14:paraId="4FC7B683" w14:textId="241960A0" w:rsidR="00CA1CD8" w:rsidRPr="0097332E" w:rsidRDefault="00CA1CD8" w:rsidP="0097332E">
      <w:pPr>
        <w:spacing w:line="360" w:lineRule="auto"/>
        <w:ind w:left="432" w:firstLine="0"/>
        <w:jc w:val="both"/>
        <w:rPr>
          <w:rFonts w:cstheme="minorHAnsi"/>
        </w:rPr>
      </w:pPr>
      <w:r w:rsidRPr="0097332E">
        <w:rPr>
          <w:rFonts w:cstheme="minorHAnsi"/>
        </w:rPr>
        <w:t>Institute of Public Health. 2021. Press release: Loneliness emerging as a key public</w:t>
      </w:r>
      <w:r w:rsidR="00365BAE" w:rsidRPr="0097332E">
        <w:rPr>
          <w:rFonts w:cstheme="minorHAnsi"/>
        </w:rPr>
        <w:t xml:space="preserve"> </w:t>
      </w:r>
      <w:r w:rsidRPr="0097332E">
        <w:rPr>
          <w:rFonts w:cstheme="minorHAnsi"/>
        </w:rPr>
        <w:t>health challenge for the population during the pandemic - Institute of Public Health.</w:t>
      </w:r>
      <w:r w:rsidR="00365BAE" w:rsidRPr="0097332E">
        <w:rPr>
          <w:rFonts w:cstheme="minorHAnsi"/>
        </w:rPr>
        <w:t xml:space="preserve"> </w:t>
      </w:r>
      <w:r w:rsidRPr="0097332E">
        <w:rPr>
          <w:rFonts w:cstheme="minorHAnsi"/>
        </w:rPr>
        <w:t>[online] Availableat:&lt;https://publichealth.ie/press-release-loneliness-emergingas-a-key-public-health-challenge-for-the-population-during-the-pandemic/&gt;</w:t>
      </w:r>
      <w:r w:rsidR="00365BAE" w:rsidRPr="0097332E">
        <w:rPr>
          <w:rFonts w:cstheme="minorHAnsi"/>
        </w:rPr>
        <w:t xml:space="preserve"> </w:t>
      </w:r>
      <w:r w:rsidRPr="0097332E">
        <w:rPr>
          <w:rFonts w:cstheme="minorHAnsi"/>
        </w:rPr>
        <w:t>[Accessed 18 October 2021].</w:t>
      </w:r>
    </w:p>
    <w:p w14:paraId="7A1765A3" w14:textId="77777777" w:rsidR="0013318E" w:rsidRDefault="0013318E" w:rsidP="0097332E">
      <w:pPr>
        <w:spacing w:line="360" w:lineRule="auto"/>
        <w:ind w:left="432" w:firstLine="0"/>
        <w:jc w:val="both"/>
        <w:rPr>
          <w:rFonts w:cstheme="minorHAnsi"/>
        </w:rPr>
      </w:pPr>
    </w:p>
    <w:p w14:paraId="29AAE7DD" w14:textId="4EF9523C" w:rsidR="00CA1CD8" w:rsidRPr="0097332E" w:rsidRDefault="00CA1CD8" w:rsidP="0097332E">
      <w:pPr>
        <w:spacing w:line="360" w:lineRule="auto"/>
        <w:ind w:left="432" w:firstLine="0"/>
        <w:jc w:val="both"/>
        <w:rPr>
          <w:rFonts w:cstheme="minorHAnsi"/>
        </w:rPr>
      </w:pPr>
      <w:r w:rsidRPr="0097332E">
        <w:rPr>
          <w:rFonts w:cstheme="minorHAnsi"/>
        </w:rPr>
        <w:t>Tilda.tcd.ie.2021.[online]Availableat:&lt;https://tilda.tcd.ie/publications/reports/pdf/Report_Loneliness.pdf&gt; [Accessed 18 October 2021].</w:t>
      </w:r>
    </w:p>
    <w:p w14:paraId="352AD164" w14:textId="77777777" w:rsidR="0013318E" w:rsidRDefault="0013318E" w:rsidP="0097332E">
      <w:pPr>
        <w:spacing w:line="360" w:lineRule="auto"/>
        <w:ind w:left="432" w:firstLine="0"/>
        <w:jc w:val="both"/>
        <w:rPr>
          <w:rFonts w:cstheme="minorHAnsi"/>
        </w:rPr>
      </w:pPr>
    </w:p>
    <w:p w14:paraId="08E204BA" w14:textId="163CFC81" w:rsidR="00CA1CD8" w:rsidRPr="0097332E" w:rsidRDefault="00CA1CD8" w:rsidP="0097332E">
      <w:pPr>
        <w:spacing w:line="360" w:lineRule="auto"/>
        <w:ind w:left="432" w:firstLine="0"/>
        <w:jc w:val="both"/>
        <w:rPr>
          <w:rFonts w:cstheme="minorHAnsi"/>
        </w:rPr>
      </w:pPr>
      <w:r w:rsidRPr="0097332E">
        <w:rPr>
          <w:rFonts w:cstheme="minorHAnsi"/>
        </w:rPr>
        <w:t>Medium. 2021. How to create an accessible app (and why you should). [online]</w:t>
      </w:r>
      <w:r w:rsidR="009069C5" w:rsidRPr="0097332E">
        <w:rPr>
          <w:rFonts w:cstheme="minorHAnsi"/>
        </w:rPr>
        <w:t xml:space="preserve"> </w:t>
      </w:r>
      <w:r w:rsidRPr="0097332E">
        <w:rPr>
          <w:rFonts w:cstheme="minorHAnsi"/>
        </w:rPr>
        <w:t>Availableat: &lt;https://medium.com/oberonamsterdam/how-to-create-an-accessibleapp-and-why-you-should-5493f41f8bdb&gt; [Accessed 12 October 2021].</w:t>
      </w:r>
    </w:p>
    <w:p w14:paraId="1E2AD594" w14:textId="77777777" w:rsidR="0013318E" w:rsidRDefault="0013318E" w:rsidP="0097332E">
      <w:pPr>
        <w:spacing w:line="360" w:lineRule="auto"/>
        <w:ind w:left="432" w:firstLine="0"/>
        <w:jc w:val="both"/>
        <w:rPr>
          <w:rFonts w:cstheme="minorHAnsi"/>
        </w:rPr>
      </w:pPr>
    </w:p>
    <w:p w14:paraId="30C1C3F6" w14:textId="59F728F5" w:rsidR="00CA1CD8" w:rsidRPr="0097332E" w:rsidRDefault="00CA1CD8" w:rsidP="0097332E">
      <w:pPr>
        <w:spacing w:line="360" w:lineRule="auto"/>
        <w:ind w:left="432" w:firstLine="0"/>
        <w:jc w:val="both"/>
        <w:rPr>
          <w:rFonts w:cstheme="minorHAnsi"/>
        </w:rPr>
      </w:pPr>
      <w:r w:rsidRPr="0097332E">
        <w:rPr>
          <w:rFonts w:cstheme="minorHAnsi"/>
        </w:rPr>
        <w:t>PubNub. 2021. What is a Geolocation API and how is it used?. [online] Available</w:t>
      </w:r>
      <w:r w:rsidR="005B6D67" w:rsidRPr="0097332E">
        <w:rPr>
          <w:rFonts w:cstheme="minorHAnsi"/>
        </w:rPr>
        <w:t xml:space="preserve"> </w:t>
      </w:r>
      <w:r w:rsidRPr="0097332E">
        <w:rPr>
          <w:rFonts w:cstheme="minorHAnsi"/>
        </w:rPr>
        <w:t>at:&lt;https://www.pubnub.com/learn/glossary/what-is-a-geolocation-api/&gt;[Accessed12</w:t>
      </w:r>
      <w:r w:rsidR="00325F62" w:rsidRPr="0097332E">
        <w:rPr>
          <w:rFonts w:cstheme="minorHAnsi"/>
        </w:rPr>
        <w:t xml:space="preserve"> </w:t>
      </w:r>
      <w:r w:rsidRPr="0097332E">
        <w:rPr>
          <w:rFonts w:cstheme="minorHAnsi"/>
        </w:rPr>
        <w:t>October 2021].</w:t>
      </w:r>
    </w:p>
    <w:p w14:paraId="7ED3FB62" w14:textId="77777777" w:rsidR="0013318E" w:rsidRDefault="0013318E" w:rsidP="0097332E">
      <w:pPr>
        <w:spacing w:line="360" w:lineRule="auto"/>
        <w:ind w:left="432" w:firstLine="0"/>
        <w:jc w:val="both"/>
        <w:rPr>
          <w:rFonts w:cstheme="minorHAnsi"/>
        </w:rPr>
      </w:pPr>
    </w:p>
    <w:p w14:paraId="6DE3E5CB" w14:textId="45999145" w:rsidR="00CA1CD8" w:rsidRPr="0097332E" w:rsidRDefault="00CA1CD8" w:rsidP="0097332E">
      <w:pPr>
        <w:spacing w:line="360" w:lineRule="auto"/>
        <w:ind w:left="432" w:firstLine="0"/>
        <w:jc w:val="both"/>
        <w:rPr>
          <w:rFonts w:cstheme="minorHAnsi"/>
        </w:rPr>
      </w:pPr>
      <w:r w:rsidRPr="0097332E">
        <w:rPr>
          <w:rFonts w:cstheme="minorHAnsi"/>
        </w:rPr>
        <w:t>Helpshift.2021.WhatiChatService-Helpshift.[online]Availableat:</w:t>
      </w:r>
      <w:r w:rsidR="003750FC">
        <w:rPr>
          <w:rFonts w:cstheme="minorHAnsi"/>
        </w:rPr>
        <w:t xml:space="preserve"> </w:t>
      </w:r>
      <w:r w:rsidRPr="0097332E">
        <w:rPr>
          <w:rFonts w:cstheme="minorHAnsi"/>
        </w:rPr>
        <w:t>&lt;https://www.helpshift.com/glossary/chatservice/#:~:text=A%20chat%20service%20is%20any,real%2Dtime%2C%20instantaneous%20conversation.&gt; [Accessed 13 October 2021].</w:t>
      </w:r>
    </w:p>
    <w:p w14:paraId="63FAEFAE" w14:textId="516F9ECC" w:rsidR="00CA1CD8" w:rsidRPr="0097332E" w:rsidRDefault="00CA1CD8" w:rsidP="0097332E">
      <w:pPr>
        <w:spacing w:line="360" w:lineRule="auto"/>
        <w:ind w:left="432" w:firstLine="0"/>
        <w:jc w:val="both"/>
        <w:rPr>
          <w:rFonts w:cstheme="minorHAnsi"/>
        </w:rPr>
      </w:pPr>
      <w:r w:rsidRPr="0097332E">
        <w:rPr>
          <w:rFonts w:cstheme="minorHAnsi"/>
        </w:rPr>
        <w:lastRenderedPageBreak/>
        <w:t>Statista. 2021. Loneliness and isolation by physical or mental health condition U.S.</w:t>
      </w:r>
      <w:r w:rsidR="00046836" w:rsidRPr="0097332E">
        <w:rPr>
          <w:rFonts w:cstheme="minorHAnsi"/>
        </w:rPr>
        <w:t xml:space="preserve"> </w:t>
      </w:r>
      <w:r w:rsidRPr="0097332E">
        <w:rPr>
          <w:rFonts w:cstheme="minorHAnsi"/>
        </w:rPr>
        <w:t>2018|Statista.[online]Availableat:&lt;https://www.statista.com/statistics/1082853/loneliness</w:t>
      </w:r>
      <w:r w:rsidR="00B82EAB" w:rsidRPr="0097332E">
        <w:rPr>
          <w:rFonts w:cstheme="minorHAnsi"/>
        </w:rPr>
        <w:t xml:space="preserve"> </w:t>
      </w:r>
      <w:r w:rsidRPr="0097332E">
        <w:rPr>
          <w:rFonts w:cstheme="minorHAnsi"/>
        </w:rPr>
        <w:t>and-isolation-by-physical-or-mental-health-condition-us/&gt; [Accessed 13</w:t>
      </w:r>
      <w:r w:rsidR="005C3ADC" w:rsidRPr="0097332E">
        <w:rPr>
          <w:rFonts w:cstheme="minorHAnsi"/>
        </w:rPr>
        <w:t xml:space="preserve"> </w:t>
      </w:r>
      <w:r w:rsidRPr="0097332E">
        <w:rPr>
          <w:rFonts w:cstheme="minorHAnsi"/>
        </w:rPr>
        <w:t>October 2021].</w:t>
      </w:r>
    </w:p>
    <w:p w14:paraId="201C0649" w14:textId="77777777" w:rsidR="0013318E" w:rsidRDefault="0013318E" w:rsidP="0097332E">
      <w:pPr>
        <w:spacing w:line="360" w:lineRule="auto"/>
        <w:ind w:left="432" w:firstLine="0"/>
        <w:jc w:val="both"/>
        <w:rPr>
          <w:rFonts w:cstheme="minorHAnsi"/>
        </w:rPr>
      </w:pPr>
    </w:p>
    <w:p w14:paraId="1C84886D" w14:textId="0D46C58E" w:rsidR="00CA1CD8" w:rsidRPr="0097332E" w:rsidRDefault="00CA1CD8" w:rsidP="0097332E">
      <w:pPr>
        <w:spacing w:line="360" w:lineRule="auto"/>
        <w:ind w:left="432" w:firstLine="0"/>
        <w:jc w:val="both"/>
        <w:rPr>
          <w:rFonts w:cstheme="minorHAnsi"/>
        </w:rPr>
      </w:pPr>
      <w:r w:rsidRPr="0097332E">
        <w:rPr>
          <w:rFonts w:cstheme="minorHAnsi"/>
        </w:rPr>
        <w:t>Tutorialspoint.com.2021.Android-Overview.[online]Availableat:</w:t>
      </w:r>
      <w:r w:rsidR="00F22309">
        <w:rPr>
          <w:rFonts w:cstheme="minorHAnsi"/>
        </w:rPr>
        <w:t xml:space="preserve"> </w:t>
      </w:r>
      <w:r w:rsidRPr="0097332E">
        <w:rPr>
          <w:rFonts w:cstheme="minorHAnsi"/>
        </w:rPr>
        <w:t>&lt;https://www.tutorialspoint.com/android/android_overview.htm&gt; [Accessed 14</w:t>
      </w:r>
      <w:r w:rsidR="00517630" w:rsidRPr="0097332E">
        <w:rPr>
          <w:rFonts w:cstheme="minorHAnsi"/>
        </w:rPr>
        <w:t xml:space="preserve"> </w:t>
      </w:r>
      <w:r w:rsidRPr="0097332E">
        <w:rPr>
          <w:rFonts w:cstheme="minorHAnsi"/>
        </w:rPr>
        <w:t>October 2021].</w:t>
      </w:r>
    </w:p>
    <w:p w14:paraId="42B29366" w14:textId="77777777" w:rsidR="0013318E" w:rsidRDefault="0013318E" w:rsidP="0097332E">
      <w:pPr>
        <w:spacing w:line="360" w:lineRule="auto"/>
        <w:ind w:left="432" w:firstLine="0"/>
        <w:jc w:val="both"/>
        <w:rPr>
          <w:rFonts w:cstheme="minorHAnsi"/>
        </w:rPr>
      </w:pPr>
    </w:p>
    <w:p w14:paraId="691A8375" w14:textId="234323CA" w:rsidR="007F07F5" w:rsidRPr="0097332E" w:rsidRDefault="00CA1CD8" w:rsidP="0097332E">
      <w:pPr>
        <w:spacing w:line="360" w:lineRule="auto"/>
        <w:ind w:left="432" w:firstLine="0"/>
        <w:jc w:val="both"/>
        <w:rPr>
          <w:rFonts w:cstheme="minorHAnsi"/>
        </w:rPr>
      </w:pPr>
      <w:r w:rsidRPr="0097332E">
        <w:rPr>
          <w:rFonts w:cstheme="minorHAnsi"/>
        </w:rPr>
        <w:t>MUO.2021.TheProsandConsofAndroid.[online]Availableat:&lt;https://www.makeuseof.com/android-pros-and-cons/&gt; [Accessed 14 October</w:t>
      </w:r>
      <w:r w:rsidR="0024538E" w:rsidRPr="0097332E">
        <w:rPr>
          <w:rFonts w:cstheme="minorHAnsi"/>
        </w:rPr>
        <w:t xml:space="preserve"> </w:t>
      </w:r>
      <w:r w:rsidRPr="0097332E">
        <w:rPr>
          <w:rFonts w:cstheme="minorHAnsi"/>
        </w:rPr>
        <w:t>2021].</w:t>
      </w:r>
    </w:p>
    <w:p w14:paraId="5204082D" w14:textId="77777777" w:rsidR="0013318E" w:rsidRDefault="0013318E" w:rsidP="0097332E">
      <w:pPr>
        <w:spacing w:line="360" w:lineRule="auto"/>
        <w:ind w:left="432" w:firstLine="0"/>
        <w:jc w:val="both"/>
        <w:rPr>
          <w:rFonts w:cstheme="minorHAnsi"/>
        </w:rPr>
      </w:pPr>
    </w:p>
    <w:p w14:paraId="07C672A5" w14:textId="11A41908" w:rsidR="00B37B2D" w:rsidRPr="0097332E" w:rsidRDefault="00B37B2D" w:rsidP="0097332E">
      <w:pPr>
        <w:spacing w:line="360" w:lineRule="auto"/>
        <w:ind w:left="432" w:firstLine="0"/>
        <w:jc w:val="both"/>
        <w:rPr>
          <w:rFonts w:cstheme="minorHAnsi"/>
        </w:rPr>
      </w:pPr>
      <w:r w:rsidRPr="0097332E">
        <w:rPr>
          <w:rFonts w:cstheme="minorHAnsi"/>
        </w:rPr>
        <w:t>Medium. 2021. Advantages and Disadvantages of Android &amp; iOS. [online]</w:t>
      </w:r>
      <w:r w:rsidR="0024538E" w:rsidRPr="0097332E">
        <w:rPr>
          <w:rFonts w:cstheme="minorHAnsi"/>
        </w:rPr>
        <w:t xml:space="preserve"> </w:t>
      </w:r>
      <w:r w:rsidRPr="0097332E">
        <w:rPr>
          <w:rFonts w:cstheme="minorHAnsi"/>
        </w:rPr>
        <w:t>Availableat:&lt;https://medium.com/@saranyaan2710/advantages-anddisadvantages-of</w:t>
      </w:r>
      <w:r w:rsidR="0024538E" w:rsidRPr="0097332E">
        <w:rPr>
          <w:rFonts w:cstheme="minorHAnsi"/>
        </w:rPr>
        <w:t xml:space="preserve"> </w:t>
      </w:r>
      <w:r w:rsidRPr="0097332E">
        <w:rPr>
          <w:rFonts w:cstheme="minorHAnsi"/>
        </w:rPr>
        <w:t>android-ios-aa76e2b8f41&gt; [Accessed 14 October 2021].</w:t>
      </w:r>
    </w:p>
    <w:p w14:paraId="7DD0C5C5" w14:textId="77777777" w:rsidR="0013318E" w:rsidRDefault="0013318E" w:rsidP="0097332E">
      <w:pPr>
        <w:spacing w:line="360" w:lineRule="auto"/>
        <w:ind w:left="432" w:firstLine="0"/>
        <w:jc w:val="both"/>
        <w:rPr>
          <w:rFonts w:cstheme="minorHAnsi"/>
        </w:rPr>
      </w:pPr>
    </w:p>
    <w:p w14:paraId="2FE8A089" w14:textId="4D82FF1A" w:rsidR="00B37B2D" w:rsidRPr="0097332E" w:rsidRDefault="00B37B2D" w:rsidP="0097332E">
      <w:pPr>
        <w:spacing w:line="360" w:lineRule="auto"/>
        <w:ind w:left="432" w:firstLine="0"/>
        <w:jc w:val="both"/>
        <w:rPr>
          <w:rFonts w:cstheme="minorHAnsi"/>
        </w:rPr>
      </w:pPr>
      <w:r w:rsidRPr="0097332E">
        <w:rPr>
          <w:rFonts w:cstheme="minorHAnsi"/>
        </w:rPr>
        <w:t>Investopedia.2021.AppleiOS.[online]Availableat:&lt;https://www.investopedia.com/terms/a/apple-ios.asp&gt; [Accessed 14 October 2021].</w:t>
      </w:r>
    </w:p>
    <w:p w14:paraId="7683E109" w14:textId="77777777" w:rsidR="0013318E" w:rsidRDefault="0013318E" w:rsidP="0097332E">
      <w:pPr>
        <w:spacing w:line="360" w:lineRule="auto"/>
        <w:ind w:left="432" w:firstLine="0"/>
        <w:jc w:val="both"/>
        <w:rPr>
          <w:rFonts w:cstheme="minorHAnsi"/>
        </w:rPr>
      </w:pPr>
    </w:p>
    <w:p w14:paraId="3423C004" w14:textId="0CC74F2C" w:rsidR="00B37B2D" w:rsidRPr="0097332E" w:rsidRDefault="00B37B2D" w:rsidP="0097332E">
      <w:pPr>
        <w:spacing w:line="360" w:lineRule="auto"/>
        <w:ind w:left="432" w:firstLine="0"/>
        <w:jc w:val="both"/>
        <w:rPr>
          <w:rFonts w:cstheme="minorHAnsi"/>
        </w:rPr>
      </w:pPr>
      <w:r w:rsidRPr="0097332E">
        <w:rPr>
          <w:rFonts w:cstheme="minorHAnsi"/>
        </w:rPr>
        <w:t>StatCounter Global Stats. 2021. Mobile &amp; Tablet iOS Version Market Share</w:t>
      </w:r>
      <w:r w:rsidR="00044308" w:rsidRPr="0097332E">
        <w:rPr>
          <w:rFonts w:cstheme="minorHAnsi"/>
        </w:rPr>
        <w:t xml:space="preserve"> </w:t>
      </w:r>
      <w:r w:rsidRPr="0097332E">
        <w:rPr>
          <w:rFonts w:cstheme="minorHAnsi"/>
        </w:rPr>
        <w:t>Worldwide|StatcounterGlobalStats.[online]Availableat:&lt;https://gs.statcounter.com/osversion-market-share/ios/mobile-tablet/worldwide&gt; [Accessed 14 October</w:t>
      </w:r>
      <w:r w:rsidR="00044308" w:rsidRPr="0097332E">
        <w:rPr>
          <w:rFonts w:cstheme="minorHAnsi"/>
        </w:rPr>
        <w:t xml:space="preserve"> </w:t>
      </w:r>
      <w:r w:rsidRPr="0097332E">
        <w:rPr>
          <w:rFonts w:cstheme="minorHAnsi"/>
        </w:rPr>
        <w:t>2021].</w:t>
      </w:r>
    </w:p>
    <w:p w14:paraId="282502BC" w14:textId="77777777" w:rsidR="007A7747" w:rsidRDefault="007A7747" w:rsidP="0097332E">
      <w:pPr>
        <w:spacing w:line="360" w:lineRule="auto"/>
        <w:ind w:left="432" w:firstLine="0"/>
        <w:jc w:val="both"/>
        <w:rPr>
          <w:rFonts w:cstheme="minorHAnsi"/>
        </w:rPr>
      </w:pPr>
    </w:p>
    <w:p w14:paraId="192177B8" w14:textId="65205654" w:rsidR="00B37B2D" w:rsidRPr="0097332E" w:rsidRDefault="00B37B2D" w:rsidP="0097332E">
      <w:pPr>
        <w:spacing w:line="360" w:lineRule="auto"/>
        <w:ind w:left="432" w:firstLine="0"/>
        <w:jc w:val="both"/>
        <w:rPr>
          <w:rFonts w:cstheme="minorHAnsi"/>
        </w:rPr>
      </w:pPr>
      <w:r w:rsidRPr="0097332E">
        <w:rPr>
          <w:rFonts w:cstheme="minorHAnsi"/>
        </w:rPr>
        <w:t>StatCounter Global Stats. 2021. Mobile &amp; Tablet Android Version Market Share</w:t>
      </w:r>
      <w:r w:rsidR="00750FD2" w:rsidRPr="0097332E">
        <w:rPr>
          <w:rFonts w:cstheme="minorHAnsi"/>
        </w:rPr>
        <w:t xml:space="preserve"> </w:t>
      </w:r>
      <w:r w:rsidRPr="0097332E">
        <w:rPr>
          <w:rFonts w:cstheme="minorHAnsi"/>
        </w:rPr>
        <w:t>Worldwide|StatcounterGlobalStats.[online]Availableat:&lt;https://gs.statcounter.com/os-version-market-share/android/mobile-tablet/worldwide&gt; [Accessed 14 October</w:t>
      </w:r>
      <w:r w:rsidR="00750FD2" w:rsidRPr="0097332E">
        <w:rPr>
          <w:rFonts w:cstheme="minorHAnsi"/>
        </w:rPr>
        <w:t xml:space="preserve"> </w:t>
      </w:r>
      <w:r w:rsidRPr="0097332E">
        <w:rPr>
          <w:rFonts w:cstheme="minorHAnsi"/>
        </w:rPr>
        <w:t>2021].</w:t>
      </w:r>
    </w:p>
    <w:p w14:paraId="548CB543" w14:textId="77777777" w:rsidR="007A7747" w:rsidRDefault="007A7747" w:rsidP="0097332E">
      <w:pPr>
        <w:spacing w:line="360" w:lineRule="auto"/>
        <w:ind w:left="432" w:firstLine="0"/>
        <w:jc w:val="both"/>
        <w:rPr>
          <w:rFonts w:cstheme="minorHAnsi"/>
        </w:rPr>
      </w:pPr>
    </w:p>
    <w:p w14:paraId="0B22E3AE" w14:textId="7F2E37E1" w:rsidR="00B37B2D" w:rsidRPr="0097332E" w:rsidRDefault="00B37B2D" w:rsidP="0097332E">
      <w:pPr>
        <w:spacing w:line="360" w:lineRule="auto"/>
        <w:ind w:left="432" w:firstLine="0"/>
        <w:jc w:val="both"/>
        <w:rPr>
          <w:rFonts w:cstheme="minorHAnsi"/>
        </w:rPr>
      </w:pPr>
      <w:r w:rsidRPr="0097332E">
        <w:rPr>
          <w:rFonts w:cstheme="minorHAnsi"/>
        </w:rPr>
        <w:t>Business of Apps. 2021. Top Reasons to Choose the iOS Platform for Mobile App</w:t>
      </w:r>
      <w:r w:rsidR="00750FD2" w:rsidRPr="0097332E">
        <w:rPr>
          <w:rFonts w:cstheme="minorHAnsi"/>
        </w:rPr>
        <w:t xml:space="preserve"> </w:t>
      </w:r>
      <w:r w:rsidRPr="0097332E">
        <w:rPr>
          <w:rFonts w:cstheme="minorHAnsi"/>
        </w:rPr>
        <w:t>Development. [online] Available at: &lt;https://www.businessofapps.com/news/topreasons-to-choose-ios-platform-for-mobile-app-development/&gt; [Accessed 14</w:t>
      </w:r>
      <w:r w:rsidR="00750FD2" w:rsidRPr="0097332E">
        <w:rPr>
          <w:rFonts w:cstheme="minorHAnsi"/>
        </w:rPr>
        <w:t xml:space="preserve"> </w:t>
      </w:r>
      <w:r w:rsidRPr="0097332E">
        <w:rPr>
          <w:rFonts w:cstheme="minorHAnsi"/>
        </w:rPr>
        <w:t>October 2021].</w:t>
      </w:r>
    </w:p>
    <w:p w14:paraId="160BEACD" w14:textId="77777777" w:rsidR="007A7747" w:rsidRDefault="007A7747" w:rsidP="0097332E">
      <w:pPr>
        <w:spacing w:line="360" w:lineRule="auto"/>
        <w:ind w:left="432" w:firstLine="0"/>
        <w:jc w:val="both"/>
        <w:rPr>
          <w:rFonts w:cstheme="minorHAnsi"/>
        </w:rPr>
      </w:pPr>
    </w:p>
    <w:p w14:paraId="7203C809" w14:textId="1064D72E" w:rsidR="00B37B2D" w:rsidRPr="0097332E" w:rsidRDefault="00B37B2D" w:rsidP="0097332E">
      <w:pPr>
        <w:spacing w:line="360" w:lineRule="auto"/>
        <w:ind w:left="432" w:firstLine="0"/>
        <w:jc w:val="both"/>
        <w:rPr>
          <w:rFonts w:cstheme="minorHAnsi"/>
        </w:rPr>
      </w:pPr>
      <w:r w:rsidRPr="0097332E">
        <w:rPr>
          <w:rFonts w:cstheme="minorHAnsi"/>
        </w:rPr>
        <w:lastRenderedPageBreak/>
        <w:t>Digital Aptech. 2021. Advantages and Disadvantages of iOS | IOS App</w:t>
      </w:r>
      <w:r w:rsidR="00D90605" w:rsidRPr="0097332E">
        <w:rPr>
          <w:rFonts w:cstheme="minorHAnsi"/>
        </w:rPr>
        <w:t xml:space="preserve"> </w:t>
      </w:r>
      <w:r w:rsidRPr="0097332E">
        <w:rPr>
          <w:rFonts w:cstheme="minorHAnsi"/>
        </w:rPr>
        <w:t>DevelopmentService.[online]Availableat:&lt;https://www.digitalaptech.com/advantages-and-disadvantages-of-ios/&gt; [Accessed 14 October 2021].</w:t>
      </w:r>
    </w:p>
    <w:p w14:paraId="3273AA14" w14:textId="77777777" w:rsidR="007A7747" w:rsidRDefault="007A7747" w:rsidP="0097332E">
      <w:pPr>
        <w:spacing w:line="360" w:lineRule="auto"/>
        <w:ind w:left="432" w:firstLine="0"/>
        <w:jc w:val="both"/>
        <w:rPr>
          <w:rFonts w:cstheme="minorHAnsi"/>
        </w:rPr>
      </w:pPr>
    </w:p>
    <w:p w14:paraId="3B5BA89E" w14:textId="451C4A57" w:rsidR="00B37B2D" w:rsidRPr="0097332E" w:rsidRDefault="00B37B2D" w:rsidP="0097332E">
      <w:pPr>
        <w:spacing w:line="360" w:lineRule="auto"/>
        <w:ind w:left="432" w:firstLine="0"/>
        <w:jc w:val="both"/>
        <w:rPr>
          <w:rFonts w:cstheme="minorHAnsi"/>
        </w:rPr>
      </w:pPr>
      <w:r w:rsidRPr="0097332E">
        <w:rPr>
          <w:rFonts w:cstheme="minorHAnsi"/>
        </w:rPr>
        <w:t>TechAhead. 2021. Android vs iOS - Which mobile platform is better in 2020?.[online] Available at: &lt;https://www.techaheadcorp.com/blog/android-vs-ios/&gt;</w:t>
      </w:r>
      <w:r w:rsidR="009E3794" w:rsidRPr="0097332E">
        <w:rPr>
          <w:rFonts w:cstheme="minorHAnsi"/>
        </w:rPr>
        <w:t xml:space="preserve"> </w:t>
      </w:r>
      <w:r w:rsidRPr="0097332E">
        <w:rPr>
          <w:rFonts w:cstheme="minorHAnsi"/>
        </w:rPr>
        <w:t>[Accessed 14 October 2021].</w:t>
      </w:r>
    </w:p>
    <w:p w14:paraId="567A8FBD" w14:textId="77777777" w:rsidR="007A7747" w:rsidRDefault="007A7747" w:rsidP="0097332E">
      <w:pPr>
        <w:spacing w:line="360" w:lineRule="auto"/>
        <w:ind w:left="432" w:firstLine="0"/>
        <w:jc w:val="both"/>
        <w:rPr>
          <w:rFonts w:cstheme="minorHAnsi"/>
        </w:rPr>
      </w:pPr>
    </w:p>
    <w:p w14:paraId="293D2DED" w14:textId="579E0398" w:rsidR="00813312" w:rsidRPr="0097332E" w:rsidRDefault="00B37B2D" w:rsidP="0097332E">
      <w:pPr>
        <w:spacing w:line="360" w:lineRule="auto"/>
        <w:ind w:left="432" w:firstLine="0"/>
        <w:jc w:val="both"/>
        <w:rPr>
          <w:rFonts w:cstheme="minorHAnsi"/>
        </w:rPr>
      </w:pPr>
      <w:r w:rsidRPr="0097332E">
        <w:rPr>
          <w:rFonts w:cstheme="minorHAnsi"/>
        </w:rPr>
        <w:t>Blog | Imaginary Cloud. 2021. Kotlin vs Java: the 12 differences you should know.</w:t>
      </w:r>
      <w:r w:rsidR="00163C01" w:rsidRPr="0097332E">
        <w:rPr>
          <w:rFonts w:cstheme="minorHAnsi"/>
        </w:rPr>
        <w:t xml:space="preserve"> </w:t>
      </w:r>
      <w:r w:rsidRPr="0097332E">
        <w:rPr>
          <w:rFonts w:cstheme="minorHAnsi"/>
        </w:rPr>
        <w:t>[online] Availableat</w:t>
      </w:r>
      <w:r w:rsidR="00163C01" w:rsidRPr="0097332E">
        <w:rPr>
          <w:rFonts w:cstheme="minorHAnsi"/>
        </w:rPr>
        <w:t>:</w:t>
      </w:r>
      <w:r w:rsidRPr="0097332E">
        <w:rPr>
          <w:rFonts w:cstheme="minorHAnsi"/>
        </w:rPr>
        <w:t>&lt;https://www.imaginarycloud.com/blog/kotlin-vsjava/#:~:text=Functional%20Programming-,Kotlin%20is%20a%20mix%20of%20object%2Doriented%20and%20functional%20programming,concept%20of%20object%2Doriented%20programming.&amp;text=Primitive%20Types-,In%20Kotlin%2C%20as%20soon%20as%20you%20initiate%20a%20variable%20of,be%20automatically%20considered%20an%20object.&gt; [Accessed 15 October 2021].</w:t>
      </w:r>
    </w:p>
    <w:p w14:paraId="280EF9FA" w14:textId="77777777" w:rsidR="007A7747" w:rsidRDefault="007A7747" w:rsidP="0097332E">
      <w:pPr>
        <w:spacing w:line="360" w:lineRule="auto"/>
        <w:ind w:left="432" w:firstLine="0"/>
        <w:jc w:val="both"/>
        <w:rPr>
          <w:rFonts w:cstheme="minorHAnsi"/>
        </w:rPr>
      </w:pPr>
    </w:p>
    <w:p w14:paraId="5A2B6BEE" w14:textId="74558A65" w:rsidR="00945772" w:rsidRPr="0097332E" w:rsidRDefault="00945772" w:rsidP="0097332E">
      <w:pPr>
        <w:spacing w:line="360" w:lineRule="auto"/>
        <w:ind w:left="432" w:firstLine="0"/>
        <w:jc w:val="both"/>
        <w:rPr>
          <w:rFonts w:cstheme="minorHAnsi"/>
        </w:rPr>
      </w:pPr>
      <w:r w:rsidRPr="0097332E">
        <w:rPr>
          <w:rFonts w:cstheme="minorHAnsi"/>
        </w:rPr>
        <w:t>Lastovetska, A., 2021. Your Complete Guide to the Kotlin Programming Language.</w:t>
      </w:r>
      <w:r w:rsidR="00E763BD" w:rsidRPr="0097332E">
        <w:rPr>
          <w:rFonts w:cstheme="minorHAnsi"/>
        </w:rPr>
        <w:t xml:space="preserve"> </w:t>
      </w:r>
      <w:r w:rsidRPr="0097332E">
        <w:rPr>
          <w:rFonts w:cstheme="minorHAnsi"/>
        </w:rPr>
        <w:t>[online] Learn.g2.com. Available at: &lt;https://learn.g2.com/what-is-kotlin&gt;</w:t>
      </w:r>
      <w:r w:rsidR="00E763BD" w:rsidRPr="0097332E">
        <w:rPr>
          <w:rFonts w:cstheme="minorHAnsi"/>
        </w:rPr>
        <w:t xml:space="preserve"> </w:t>
      </w:r>
      <w:r w:rsidRPr="0097332E">
        <w:rPr>
          <w:rFonts w:cstheme="minorHAnsi"/>
        </w:rPr>
        <w:t>[Accessed 15 October 2021].</w:t>
      </w:r>
    </w:p>
    <w:p w14:paraId="10AB4AE4" w14:textId="77777777" w:rsidR="00E763BD" w:rsidRPr="00945772" w:rsidRDefault="00E763BD" w:rsidP="0097332E">
      <w:pPr>
        <w:spacing w:line="360" w:lineRule="auto"/>
        <w:ind w:left="432" w:firstLine="0"/>
        <w:jc w:val="both"/>
        <w:rPr>
          <w:rFonts w:cstheme="minorHAnsi"/>
        </w:rPr>
      </w:pPr>
    </w:p>
    <w:p w14:paraId="5E27157D" w14:textId="280A09EB" w:rsidR="00945772" w:rsidRPr="0097332E" w:rsidRDefault="00945772" w:rsidP="0097332E">
      <w:pPr>
        <w:spacing w:line="360" w:lineRule="auto"/>
        <w:ind w:left="432" w:firstLine="0"/>
        <w:jc w:val="both"/>
        <w:rPr>
          <w:rFonts w:cstheme="minorHAnsi"/>
        </w:rPr>
      </w:pPr>
      <w:r w:rsidRPr="0097332E">
        <w:rPr>
          <w:rFonts w:cstheme="minorHAnsi"/>
        </w:rPr>
        <w:t>Oracle.com.2021.Whatisadatabase?.[online]Availableat:https://www.oracle.com/ie/database/what-is-database/&gt; [Accessed 16 October 2021].</w:t>
      </w:r>
    </w:p>
    <w:p w14:paraId="6660CDD6" w14:textId="77777777" w:rsidR="007A7747" w:rsidRDefault="007A7747" w:rsidP="0097332E">
      <w:pPr>
        <w:spacing w:line="360" w:lineRule="auto"/>
        <w:ind w:left="432" w:firstLine="0"/>
        <w:jc w:val="both"/>
        <w:rPr>
          <w:rFonts w:cstheme="minorHAnsi"/>
        </w:rPr>
      </w:pPr>
    </w:p>
    <w:p w14:paraId="453ED971" w14:textId="34938443" w:rsidR="00945772" w:rsidRPr="0097332E" w:rsidRDefault="00945772" w:rsidP="0097332E">
      <w:pPr>
        <w:spacing w:line="360" w:lineRule="auto"/>
        <w:ind w:left="432" w:firstLine="0"/>
        <w:jc w:val="both"/>
        <w:rPr>
          <w:rFonts w:cstheme="minorHAnsi"/>
        </w:rPr>
      </w:pPr>
      <w:r w:rsidRPr="0097332E">
        <w:rPr>
          <w:rFonts w:cstheme="minorHAnsi"/>
        </w:rPr>
        <w:t>Khawas, C. and Shah, P., 2018. Application of Firebase in Android App</w:t>
      </w:r>
      <w:r w:rsidR="009317EA" w:rsidRPr="0097332E">
        <w:rPr>
          <w:rFonts w:cstheme="minorHAnsi"/>
        </w:rPr>
        <w:t xml:space="preserve"> </w:t>
      </w:r>
      <w:r w:rsidRPr="0097332E">
        <w:rPr>
          <w:rFonts w:cstheme="minorHAnsi"/>
        </w:rPr>
        <w:t>Development-A Study. International Journal of Computer Applications, 179(46),</w:t>
      </w:r>
      <w:r w:rsidR="009317EA" w:rsidRPr="0097332E">
        <w:rPr>
          <w:rFonts w:cstheme="minorHAnsi"/>
        </w:rPr>
        <w:t xml:space="preserve"> </w:t>
      </w:r>
      <w:r w:rsidRPr="0097332E">
        <w:rPr>
          <w:rFonts w:cstheme="minorHAnsi"/>
        </w:rPr>
        <w:t>pp.49-53.</w:t>
      </w:r>
    </w:p>
    <w:p w14:paraId="310C7ECF" w14:textId="77777777" w:rsidR="007A7747" w:rsidRDefault="007A7747" w:rsidP="0097332E">
      <w:pPr>
        <w:spacing w:line="360" w:lineRule="auto"/>
        <w:ind w:left="432" w:firstLine="0"/>
        <w:jc w:val="both"/>
        <w:rPr>
          <w:rFonts w:cstheme="minorHAnsi"/>
        </w:rPr>
      </w:pPr>
    </w:p>
    <w:p w14:paraId="207C396B" w14:textId="472FD821" w:rsidR="00945772" w:rsidRPr="0097332E" w:rsidRDefault="00945772" w:rsidP="0097332E">
      <w:pPr>
        <w:spacing w:line="360" w:lineRule="auto"/>
        <w:ind w:left="432" w:firstLine="0"/>
        <w:jc w:val="both"/>
        <w:rPr>
          <w:rFonts w:cstheme="minorHAnsi"/>
        </w:rPr>
      </w:pPr>
      <w:r w:rsidRPr="0097332E">
        <w:rPr>
          <w:rFonts w:cstheme="minorHAnsi"/>
        </w:rPr>
        <w:t>OSDB. 2021. Firebase Pros and Cons: When You Should and Shouldn’t Use</w:t>
      </w:r>
      <w:r w:rsidR="00983E27" w:rsidRPr="0097332E">
        <w:rPr>
          <w:rFonts w:cstheme="minorHAnsi"/>
        </w:rPr>
        <w:t xml:space="preserve"> </w:t>
      </w:r>
      <w:r w:rsidRPr="0097332E">
        <w:rPr>
          <w:rFonts w:cstheme="minorHAnsi"/>
        </w:rPr>
        <w:t>Firebase | OSDB. [online] Available at: &lt;https://osdb.io/firebase-pros-and-conswhen-you-should-and-shouldnt-use-firebase-osdb/#ib-toc-anchor-20&gt; [Accessed</w:t>
      </w:r>
      <w:r w:rsidR="00983E27" w:rsidRPr="0097332E">
        <w:rPr>
          <w:rFonts w:cstheme="minorHAnsi"/>
        </w:rPr>
        <w:t xml:space="preserve"> </w:t>
      </w:r>
      <w:r w:rsidRPr="0097332E">
        <w:rPr>
          <w:rFonts w:cstheme="minorHAnsi"/>
        </w:rPr>
        <w:t>16 October 2021].</w:t>
      </w:r>
    </w:p>
    <w:p w14:paraId="5DFD29A6" w14:textId="77777777" w:rsidR="007A7747" w:rsidRDefault="007A7747" w:rsidP="0097332E">
      <w:pPr>
        <w:spacing w:line="360" w:lineRule="auto"/>
        <w:ind w:left="432" w:firstLine="0"/>
        <w:jc w:val="both"/>
        <w:rPr>
          <w:rFonts w:cstheme="minorHAnsi"/>
        </w:rPr>
      </w:pPr>
    </w:p>
    <w:p w14:paraId="3BF47649" w14:textId="35C7418E" w:rsidR="00945772" w:rsidRPr="0097332E" w:rsidRDefault="00945772" w:rsidP="0097332E">
      <w:pPr>
        <w:spacing w:line="360" w:lineRule="auto"/>
        <w:ind w:left="432" w:firstLine="0"/>
        <w:jc w:val="both"/>
        <w:rPr>
          <w:rFonts w:cstheme="minorHAnsi"/>
        </w:rPr>
      </w:pPr>
      <w:r w:rsidRPr="0097332E">
        <w:rPr>
          <w:rFonts w:cstheme="minorHAnsi"/>
        </w:rPr>
        <w:lastRenderedPageBreak/>
        <w:t>Firebase. 2021. Firebase Realtime Database | Firebase Documentation. [online]</w:t>
      </w:r>
      <w:r w:rsidR="00983E27" w:rsidRPr="0097332E">
        <w:rPr>
          <w:rFonts w:cstheme="minorHAnsi"/>
        </w:rPr>
        <w:t xml:space="preserve"> </w:t>
      </w:r>
      <w:r w:rsidRPr="0097332E">
        <w:rPr>
          <w:rFonts w:cstheme="minorHAnsi"/>
        </w:rPr>
        <w:t>Available at: &lt;https://firebase.google.com/docs/database&gt; [Accessed 16 October</w:t>
      </w:r>
      <w:r w:rsidR="00983E27" w:rsidRPr="0097332E">
        <w:rPr>
          <w:rFonts w:cstheme="minorHAnsi"/>
        </w:rPr>
        <w:t xml:space="preserve"> </w:t>
      </w:r>
      <w:r w:rsidRPr="0097332E">
        <w:rPr>
          <w:rFonts w:cstheme="minorHAnsi"/>
        </w:rPr>
        <w:t>2021].</w:t>
      </w:r>
    </w:p>
    <w:p w14:paraId="1FA79850" w14:textId="77777777" w:rsidR="007A7747" w:rsidRDefault="007A7747" w:rsidP="0097332E">
      <w:pPr>
        <w:spacing w:line="360" w:lineRule="auto"/>
        <w:ind w:left="432" w:firstLine="0"/>
        <w:jc w:val="both"/>
        <w:rPr>
          <w:rFonts w:cstheme="minorHAnsi"/>
        </w:rPr>
      </w:pPr>
    </w:p>
    <w:p w14:paraId="1045C011" w14:textId="202F8D23" w:rsidR="00945772" w:rsidRPr="0097332E" w:rsidRDefault="00945772" w:rsidP="0097332E">
      <w:pPr>
        <w:spacing w:line="360" w:lineRule="auto"/>
        <w:ind w:left="432" w:firstLine="0"/>
        <w:jc w:val="both"/>
        <w:rPr>
          <w:rFonts w:cstheme="minorHAnsi"/>
        </w:rPr>
      </w:pPr>
      <w:r w:rsidRPr="0097332E">
        <w:rPr>
          <w:rFonts w:cstheme="minorHAnsi"/>
        </w:rPr>
        <w:t>www.javatpoint.com. 2021. SQLite Advantages and Disadvantages - javatpoint.</w:t>
      </w:r>
      <w:r w:rsidR="0085702D" w:rsidRPr="0097332E">
        <w:rPr>
          <w:rFonts w:cstheme="minorHAnsi"/>
        </w:rPr>
        <w:t xml:space="preserve"> </w:t>
      </w:r>
      <w:r w:rsidRPr="0097332E">
        <w:rPr>
          <w:rFonts w:cstheme="minorHAnsi"/>
        </w:rPr>
        <w:t>[online]Availableat:</w:t>
      </w:r>
      <w:r w:rsidR="00D72B90">
        <w:rPr>
          <w:rFonts w:cstheme="minorHAnsi"/>
        </w:rPr>
        <w:t>&lt;</w:t>
      </w:r>
      <w:r w:rsidR="00D72B90" w:rsidRPr="00D72B90">
        <w:rPr>
          <w:rFonts w:cstheme="minorHAnsi"/>
        </w:rPr>
        <w:t>https://www.javatpoint.com/sqlite-advantages-anddisadvantages</w:t>
      </w:r>
      <w:r w:rsidR="00D72B90">
        <w:rPr>
          <w:rFonts w:cstheme="minorHAnsi"/>
        </w:rPr>
        <w:t>&gt;</w:t>
      </w:r>
      <w:r w:rsidR="0085702D" w:rsidRPr="0097332E">
        <w:rPr>
          <w:rFonts w:cstheme="minorHAnsi"/>
        </w:rPr>
        <w:t xml:space="preserve"> </w:t>
      </w:r>
      <w:r w:rsidRPr="0097332E">
        <w:rPr>
          <w:rFonts w:cstheme="minorHAnsi"/>
        </w:rPr>
        <w:t>[Accessed 16 October 2021].</w:t>
      </w:r>
    </w:p>
    <w:p w14:paraId="63DEDB7C" w14:textId="77777777" w:rsidR="007A7747" w:rsidRDefault="007A7747" w:rsidP="0097332E">
      <w:pPr>
        <w:spacing w:line="360" w:lineRule="auto"/>
        <w:ind w:left="432" w:firstLine="0"/>
        <w:jc w:val="both"/>
        <w:rPr>
          <w:rFonts w:cstheme="minorHAnsi"/>
        </w:rPr>
      </w:pPr>
    </w:p>
    <w:p w14:paraId="38D837FA" w14:textId="03D157B3" w:rsidR="00945772" w:rsidRPr="0097332E" w:rsidRDefault="00945772" w:rsidP="0097332E">
      <w:pPr>
        <w:spacing w:line="360" w:lineRule="auto"/>
        <w:ind w:left="432" w:firstLine="0"/>
        <w:jc w:val="both"/>
        <w:rPr>
          <w:rFonts w:cstheme="minorHAnsi"/>
        </w:rPr>
      </w:pPr>
      <w:r w:rsidRPr="0097332E">
        <w:rPr>
          <w:rFonts w:cstheme="minorHAnsi"/>
        </w:rPr>
        <w:t>Sqlite.org.2021.SQLiteHomePage.[online]Available</w:t>
      </w:r>
      <w:r w:rsidR="0085702D" w:rsidRPr="0097332E">
        <w:rPr>
          <w:rFonts w:cstheme="minorHAnsi"/>
        </w:rPr>
        <w:t xml:space="preserve"> </w:t>
      </w:r>
      <w:r w:rsidRPr="0097332E">
        <w:rPr>
          <w:rFonts w:cstheme="minorHAnsi"/>
        </w:rPr>
        <w:t>at:&lt;https://www.sqlite.org/index.html&gt; [Accessed 16 October 2021].</w:t>
      </w:r>
    </w:p>
    <w:p w14:paraId="624DE872" w14:textId="77777777" w:rsidR="007A7747" w:rsidRDefault="007A7747" w:rsidP="0097332E">
      <w:pPr>
        <w:spacing w:line="360" w:lineRule="auto"/>
        <w:ind w:left="432" w:firstLine="0"/>
        <w:jc w:val="both"/>
        <w:rPr>
          <w:rFonts w:cstheme="minorHAnsi"/>
        </w:rPr>
      </w:pPr>
    </w:p>
    <w:p w14:paraId="59E85327" w14:textId="096AD3D9" w:rsidR="00945772" w:rsidRPr="0097332E" w:rsidRDefault="00945772" w:rsidP="0097332E">
      <w:pPr>
        <w:spacing w:line="360" w:lineRule="auto"/>
        <w:ind w:left="432" w:firstLine="0"/>
        <w:jc w:val="both"/>
        <w:rPr>
          <w:rFonts w:cstheme="minorHAnsi"/>
        </w:rPr>
      </w:pPr>
      <w:r w:rsidRPr="0097332E">
        <w:rPr>
          <w:rFonts w:cstheme="minorHAnsi"/>
        </w:rPr>
        <w:t>Amazon Web Services, Inc. 2021. Fast NoSQL Key-Value Database – Amazon</w:t>
      </w:r>
    </w:p>
    <w:p w14:paraId="40AC16A2" w14:textId="08F409AB" w:rsidR="00945772" w:rsidRPr="0097332E" w:rsidRDefault="00945772" w:rsidP="0097332E">
      <w:pPr>
        <w:spacing w:line="360" w:lineRule="auto"/>
        <w:ind w:left="432" w:firstLine="0"/>
        <w:jc w:val="both"/>
        <w:rPr>
          <w:rFonts w:cstheme="minorHAnsi"/>
        </w:rPr>
      </w:pPr>
      <w:r w:rsidRPr="0097332E">
        <w:rPr>
          <w:rFonts w:cstheme="minorHAnsi"/>
        </w:rPr>
        <w:t>DynamoDB–AmazonWebServices.[online]Availableat:</w:t>
      </w:r>
      <w:r w:rsidR="00354D1D" w:rsidRPr="0097332E">
        <w:rPr>
          <w:rFonts w:cstheme="minorHAnsi"/>
        </w:rPr>
        <w:t xml:space="preserve"> </w:t>
      </w:r>
      <w:r w:rsidRPr="0097332E">
        <w:rPr>
          <w:rFonts w:cstheme="minorHAnsi"/>
        </w:rPr>
        <w:t>&lt;https://aws.amazon.com/dynamodb/&gt; [Accessed 16 October 2021].</w:t>
      </w:r>
    </w:p>
    <w:p w14:paraId="20584CA3" w14:textId="77777777" w:rsidR="007A7747" w:rsidRDefault="007A7747" w:rsidP="0097332E">
      <w:pPr>
        <w:spacing w:line="360" w:lineRule="auto"/>
        <w:ind w:left="432" w:firstLine="0"/>
        <w:jc w:val="both"/>
        <w:rPr>
          <w:rFonts w:cstheme="minorHAnsi"/>
        </w:rPr>
      </w:pPr>
    </w:p>
    <w:p w14:paraId="35DF3392" w14:textId="4920AE43" w:rsidR="00945772" w:rsidRPr="0097332E" w:rsidRDefault="00945772" w:rsidP="0097332E">
      <w:pPr>
        <w:spacing w:line="360" w:lineRule="auto"/>
        <w:ind w:left="432" w:firstLine="0"/>
        <w:jc w:val="both"/>
        <w:rPr>
          <w:rFonts w:cstheme="minorHAnsi"/>
        </w:rPr>
      </w:pPr>
      <w:r w:rsidRPr="0097332E">
        <w:rPr>
          <w:rFonts w:cstheme="minorHAnsi"/>
        </w:rPr>
        <w:t>DynamoDB, A., 2021. Advantages and Disadvantages of DynamoDB. [online]</w:t>
      </w:r>
      <w:r w:rsidR="004135F5" w:rsidRPr="0097332E">
        <w:rPr>
          <w:rFonts w:cstheme="minorHAnsi"/>
        </w:rPr>
        <w:t xml:space="preserve"> </w:t>
      </w:r>
      <w:r w:rsidRPr="0097332E">
        <w:rPr>
          <w:rFonts w:cstheme="minorHAnsi"/>
        </w:rPr>
        <w:t>Infiflex.com.Availableat:&lt;https://www.infiflex.com/advantages-anddisadvantages-of-dynamodb&gt; [Accessed 16 October 2021].</w:t>
      </w:r>
    </w:p>
    <w:p w14:paraId="4231C882" w14:textId="77777777" w:rsidR="007A7747" w:rsidRDefault="007A7747" w:rsidP="0097332E">
      <w:pPr>
        <w:spacing w:line="360" w:lineRule="auto"/>
        <w:ind w:left="432" w:firstLine="0"/>
        <w:jc w:val="both"/>
        <w:rPr>
          <w:rFonts w:cstheme="minorHAnsi"/>
        </w:rPr>
      </w:pPr>
    </w:p>
    <w:p w14:paraId="383DF99B" w14:textId="0065A4F5" w:rsidR="00945772" w:rsidRPr="0097332E" w:rsidRDefault="00945772" w:rsidP="0097332E">
      <w:pPr>
        <w:spacing w:line="360" w:lineRule="auto"/>
        <w:ind w:left="432" w:firstLine="0"/>
        <w:jc w:val="both"/>
        <w:rPr>
          <w:rFonts w:cstheme="minorHAnsi"/>
        </w:rPr>
      </w:pPr>
      <w:r w:rsidRPr="0097332E">
        <w:rPr>
          <w:rFonts w:cstheme="minorHAnsi"/>
        </w:rPr>
        <w:t>Gravitate. 2021. What is Geolocation? How it Works &amp; Why it Matters | Gravitate.[online]Availableat:&lt;https://www.gravitatedesign.com/blog/what-is-geolocation/&gt;</w:t>
      </w:r>
      <w:r w:rsidR="00B117FB" w:rsidRPr="0097332E">
        <w:rPr>
          <w:rFonts w:cstheme="minorHAnsi"/>
        </w:rPr>
        <w:t xml:space="preserve"> </w:t>
      </w:r>
      <w:r w:rsidRPr="0097332E">
        <w:rPr>
          <w:rFonts w:cstheme="minorHAnsi"/>
        </w:rPr>
        <w:t>[Accessed 17 October 2021].</w:t>
      </w:r>
    </w:p>
    <w:p w14:paraId="5A84E338" w14:textId="77777777" w:rsidR="007A7747" w:rsidRDefault="007A7747" w:rsidP="0097332E">
      <w:pPr>
        <w:spacing w:line="360" w:lineRule="auto"/>
        <w:ind w:left="432" w:firstLine="0"/>
        <w:jc w:val="both"/>
        <w:rPr>
          <w:rFonts w:cstheme="minorHAnsi"/>
        </w:rPr>
      </w:pPr>
    </w:p>
    <w:p w14:paraId="7CDFA470" w14:textId="6114A552" w:rsidR="001B72B3" w:rsidRPr="0097332E" w:rsidRDefault="001B72B3" w:rsidP="0097332E">
      <w:pPr>
        <w:spacing w:line="360" w:lineRule="auto"/>
        <w:ind w:left="432" w:firstLine="0"/>
        <w:jc w:val="both"/>
        <w:rPr>
          <w:rFonts w:cstheme="minorHAnsi"/>
        </w:rPr>
      </w:pPr>
      <w:r w:rsidRPr="0097332E">
        <w:rPr>
          <w:rFonts w:cstheme="minorHAnsi"/>
        </w:rPr>
        <w:t>Level Access. 2021. The Mobile Accessibility Landscape - Level Access. [online]</w:t>
      </w:r>
      <w:r w:rsidR="00B117FB" w:rsidRPr="0097332E">
        <w:rPr>
          <w:rFonts w:cstheme="minorHAnsi"/>
        </w:rPr>
        <w:t xml:space="preserve"> </w:t>
      </w:r>
      <w:r w:rsidRPr="0097332E">
        <w:rPr>
          <w:rFonts w:cstheme="minorHAnsi"/>
        </w:rPr>
        <w:t>Available at: &lt;https://www.levelaccess.com/the-mobile-accessibility-landscape/&gt;</w:t>
      </w:r>
      <w:r w:rsidR="00B117FB" w:rsidRPr="0097332E">
        <w:rPr>
          <w:rFonts w:cstheme="minorHAnsi"/>
        </w:rPr>
        <w:t xml:space="preserve"> </w:t>
      </w:r>
      <w:r w:rsidRPr="0097332E">
        <w:rPr>
          <w:rFonts w:cstheme="minorHAnsi"/>
        </w:rPr>
        <w:t>[Accessed 17 October 2021].</w:t>
      </w:r>
    </w:p>
    <w:p w14:paraId="4D3B5188" w14:textId="77777777" w:rsidR="007A7747" w:rsidRDefault="007A7747" w:rsidP="0097332E">
      <w:pPr>
        <w:spacing w:line="360" w:lineRule="auto"/>
        <w:ind w:left="432" w:firstLine="0"/>
        <w:jc w:val="both"/>
        <w:rPr>
          <w:rFonts w:cstheme="minorHAnsi"/>
        </w:rPr>
      </w:pPr>
    </w:p>
    <w:p w14:paraId="75B301F6" w14:textId="6514770E" w:rsidR="001B72B3" w:rsidRPr="0097332E" w:rsidRDefault="001B72B3" w:rsidP="0097332E">
      <w:pPr>
        <w:spacing w:line="360" w:lineRule="auto"/>
        <w:ind w:left="432" w:firstLine="0"/>
        <w:jc w:val="both"/>
        <w:rPr>
          <w:rFonts w:cstheme="minorHAnsi"/>
        </w:rPr>
      </w:pPr>
      <w:r w:rsidRPr="0097332E">
        <w:rPr>
          <w:rFonts w:cstheme="minorHAnsi"/>
        </w:rPr>
        <w:t>Support.google.com. 2021. Android accessibility overview - Android Accessibility</w:t>
      </w:r>
      <w:r w:rsidR="00AB3C40" w:rsidRPr="0097332E">
        <w:rPr>
          <w:rFonts w:cstheme="minorHAnsi"/>
        </w:rPr>
        <w:t xml:space="preserve"> </w:t>
      </w:r>
      <w:r w:rsidRPr="0097332E">
        <w:rPr>
          <w:rFonts w:cstheme="minorHAnsi"/>
        </w:rPr>
        <w:t>Help.[online]Availableat:&lt;https://support.google.com/accessibility/android/answer/6006564?hl=en&gt; [Accessed 17 October 2021].</w:t>
      </w:r>
    </w:p>
    <w:p w14:paraId="2046671B" w14:textId="77777777" w:rsidR="007A7747" w:rsidRDefault="007A7747" w:rsidP="0097332E">
      <w:pPr>
        <w:spacing w:line="360" w:lineRule="auto"/>
        <w:ind w:left="432" w:firstLine="0"/>
        <w:jc w:val="both"/>
        <w:rPr>
          <w:rFonts w:cstheme="minorHAnsi"/>
        </w:rPr>
      </w:pPr>
    </w:p>
    <w:p w14:paraId="4ECFD8C8" w14:textId="6FFC09DF" w:rsidR="001B72B3" w:rsidRPr="0097332E" w:rsidRDefault="001B72B3" w:rsidP="0097332E">
      <w:pPr>
        <w:spacing w:line="360" w:lineRule="auto"/>
        <w:ind w:left="432" w:firstLine="0"/>
        <w:jc w:val="both"/>
        <w:rPr>
          <w:rFonts w:cstheme="minorHAnsi"/>
        </w:rPr>
      </w:pPr>
      <w:r w:rsidRPr="0097332E">
        <w:rPr>
          <w:rFonts w:cstheme="minorHAnsi"/>
        </w:rPr>
        <w:lastRenderedPageBreak/>
        <w:t>Android Developers. 2021. Create your own accessibility service | Android</w:t>
      </w:r>
      <w:r w:rsidR="00DC7475" w:rsidRPr="0097332E">
        <w:rPr>
          <w:rFonts w:cstheme="minorHAnsi"/>
        </w:rPr>
        <w:t xml:space="preserve"> </w:t>
      </w:r>
      <w:r w:rsidRPr="0097332E">
        <w:rPr>
          <w:rFonts w:cstheme="minorHAnsi"/>
        </w:rPr>
        <w:t>Developers.[online]Availableat:&lt;https://developer.android.com/guide/topics/ui/accessibility/service&gt; [Accessed 17 October 2021].</w:t>
      </w:r>
    </w:p>
    <w:p w14:paraId="4E861999" w14:textId="77777777" w:rsidR="007A7747" w:rsidRDefault="007A7747" w:rsidP="0097332E">
      <w:pPr>
        <w:spacing w:line="360" w:lineRule="auto"/>
        <w:ind w:left="432" w:firstLine="0"/>
        <w:jc w:val="both"/>
        <w:rPr>
          <w:rFonts w:cstheme="minorHAnsi"/>
        </w:rPr>
      </w:pPr>
    </w:p>
    <w:p w14:paraId="6BB2C31B" w14:textId="02D564D5" w:rsidR="001B72B3" w:rsidRPr="0097332E" w:rsidRDefault="001B72B3" w:rsidP="0097332E">
      <w:pPr>
        <w:spacing w:line="360" w:lineRule="auto"/>
        <w:ind w:left="432" w:firstLine="0"/>
        <w:jc w:val="both"/>
        <w:rPr>
          <w:rFonts w:cstheme="minorHAnsi"/>
        </w:rPr>
      </w:pPr>
      <w:r w:rsidRPr="0097332E">
        <w:rPr>
          <w:rFonts w:cstheme="minorHAnsi"/>
        </w:rPr>
        <w:t>Android Developers. 2021. Make apps more accessible | Android Developers.</w:t>
      </w:r>
      <w:r w:rsidR="001D0B7F" w:rsidRPr="0097332E">
        <w:rPr>
          <w:rFonts w:cstheme="minorHAnsi"/>
        </w:rPr>
        <w:t xml:space="preserve"> </w:t>
      </w:r>
      <w:r w:rsidRPr="0097332E">
        <w:rPr>
          <w:rFonts w:cstheme="minorHAnsi"/>
        </w:rPr>
        <w:t>[online]Availableat:&lt;https://developer.android.com/guide/topics/ui/accessibility/apps&gt; [Accessed 17 October 2021].</w:t>
      </w:r>
    </w:p>
    <w:p w14:paraId="0694DDE3" w14:textId="77777777" w:rsidR="007A7747" w:rsidRDefault="007A7747" w:rsidP="0097332E">
      <w:pPr>
        <w:spacing w:line="360" w:lineRule="auto"/>
        <w:ind w:left="432" w:firstLine="0"/>
        <w:jc w:val="both"/>
        <w:rPr>
          <w:rFonts w:cstheme="minorHAnsi"/>
        </w:rPr>
      </w:pPr>
    </w:p>
    <w:p w14:paraId="7928B795" w14:textId="5D0ECF0F" w:rsidR="001B72B3" w:rsidRPr="0097332E" w:rsidRDefault="001B72B3" w:rsidP="0097332E">
      <w:pPr>
        <w:spacing w:line="360" w:lineRule="auto"/>
        <w:ind w:left="432" w:firstLine="0"/>
        <w:jc w:val="both"/>
        <w:rPr>
          <w:rFonts w:cstheme="minorHAnsi"/>
        </w:rPr>
      </w:pPr>
      <w:r w:rsidRPr="0097332E">
        <w:rPr>
          <w:rFonts w:cstheme="minorHAnsi"/>
        </w:rPr>
        <w:t>Sendbird. 2021. Android chat tutorial: How to build a messaging UI - Sendbird.</w:t>
      </w:r>
      <w:r w:rsidR="001D0B7F" w:rsidRPr="0097332E">
        <w:rPr>
          <w:rFonts w:cstheme="minorHAnsi"/>
        </w:rPr>
        <w:t xml:space="preserve"> </w:t>
      </w:r>
      <w:r w:rsidRPr="0097332E">
        <w:rPr>
          <w:rFonts w:cstheme="minorHAnsi"/>
        </w:rPr>
        <w:t>[online] Available at: &lt;https://sendbird.com/developer/tutorials/android-chattutorial-building-a-messaging-ui&gt; [Accessed 17 October 2021].</w:t>
      </w:r>
    </w:p>
    <w:p w14:paraId="4CF772E1" w14:textId="77777777" w:rsidR="007A7747" w:rsidRDefault="007A7747" w:rsidP="0097332E">
      <w:pPr>
        <w:spacing w:line="360" w:lineRule="auto"/>
        <w:ind w:left="432" w:firstLine="0"/>
        <w:jc w:val="both"/>
        <w:rPr>
          <w:rFonts w:cstheme="minorHAnsi"/>
        </w:rPr>
      </w:pPr>
    </w:p>
    <w:p w14:paraId="71AE7CDF" w14:textId="142001B4" w:rsidR="001B72B3" w:rsidRPr="0097332E" w:rsidRDefault="001B72B3" w:rsidP="0097332E">
      <w:pPr>
        <w:spacing w:line="360" w:lineRule="auto"/>
        <w:ind w:left="432" w:firstLine="0"/>
        <w:jc w:val="both"/>
        <w:rPr>
          <w:rFonts w:cstheme="minorHAnsi"/>
        </w:rPr>
      </w:pPr>
      <w:r w:rsidRPr="0097332E">
        <w:rPr>
          <w:rFonts w:cstheme="minorHAnsi"/>
        </w:rPr>
        <w:t>Android Developers. 2021. Android Studio features | Android Developers. [online]</w:t>
      </w:r>
      <w:r w:rsidR="001D0B7F" w:rsidRPr="0097332E">
        <w:rPr>
          <w:rFonts w:cstheme="minorHAnsi"/>
        </w:rPr>
        <w:t xml:space="preserve"> </w:t>
      </w:r>
      <w:r w:rsidRPr="0097332E">
        <w:rPr>
          <w:rFonts w:cstheme="minorHAnsi"/>
        </w:rPr>
        <w:t>Available</w:t>
      </w:r>
      <w:r w:rsidR="00F457D8" w:rsidRPr="0097332E">
        <w:rPr>
          <w:rFonts w:cstheme="minorHAnsi"/>
        </w:rPr>
        <w:t xml:space="preserve"> </w:t>
      </w:r>
      <w:r w:rsidRPr="0097332E">
        <w:rPr>
          <w:rFonts w:cstheme="minorHAnsi"/>
        </w:rPr>
        <w:t>at: &lt;https://developer.android.com/studio/features&gt; [Accessed 29</w:t>
      </w:r>
      <w:r w:rsidR="00AE09E7" w:rsidRPr="0097332E">
        <w:rPr>
          <w:rFonts w:cstheme="minorHAnsi"/>
        </w:rPr>
        <w:t xml:space="preserve"> </w:t>
      </w:r>
      <w:r w:rsidRPr="0097332E">
        <w:rPr>
          <w:rFonts w:cstheme="minorHAnsi"/>
        </w:rPr>
        <w:t>October 2021].</w:t>
      </w:r>
    </w:p>
    <w:p w14:paraId="2AFC92F4" w14:textId="77777777" w:rsidR="007A7747" w:rsidRDefault="007A7747" w:rsidP="0097332E">
      <w:pPr>
        <w:spacing w:line="360" w:lineRule="auto"/>
        <w:ind w:left="432" w:firstLine="0"/>
        <w:jc w:val="both"/>
        <w:rPr>
          <w:rFonts w:cstheme="minorHAnsi"/>
        </w:rPr>
      </w:pPr>
    </w:p>
    <w:p w14:paraId="0DDA1AFD" w14:textId="4B0E5503" w:rsidR="001B72B3" w:rsidRPr="0097332E" w:rsidRDefault="001B72B3" w:rsidP="0097332E">
      <w:pPr>
        <w:spacing w:line="360" w:lineRule="auto"/>
        <w:ind w:left="432" w:firstLine="0"/>
        <w:jc w:val="both"/>
        <w:rPr>
          <w:rFonts w:cstheme="minorHAnsi"/>
        </w:rPr>
      </w:pPr>
      <w:r w:rsidRPr="0097332E">
        <w:rPr>
          <w:rFonts w:cstheme="minorHAnsi"/>
        </w:rPr>
        <w:t>Support.google.com. 2021. Use the Accessibility Menu - Android Accessibility</w:t>
      </w:r>
      <w:r w:rsidR="00F457D8" w:rsidRPr="0097332E">
        <w:rPr>
          <w:rFonts w:cstheme="minorHAnsi"/>
        </w:rPr>
        <w:t xml:space="preserve"> </w:t>
      </w:r>
      <w:r w:rsidRPr="0097332E">
        <w:rPr>
          <w:rFonts w:cstheme="minorHAnsi"/>
        </w:rPr>
        <w:t>Help.[online]Availableat:&lt;https://support.google.com/accessibility/android/answer/9078941?hl=en&gt; [Accessed 31 October 2021].</w:t>
      </w:r>
    </w:p>
    <w:p w14:paraId="7FE04454" w14:textId="77777777" w:rsidR="00F457D8" w:rsidRPr="001B72B3" w:rsidRDefault="00F457D8" w:rsidP="0097332E">
      <w:pPr>
        <w:spacing w:line="360" w:lineRule="auto"/>
        <w:ind w:left="432" w:firstLine="0"/>
        <w:jc w:val="both"/>
        <w:rPr>
          <w:rFonts w:cstheme="minorHAnsi"/>
        </w:rPr>
      </w:pPr>
    </w:p>
    <w:p w14:paraId="2F3ACB47" w14:textId="462DE36F" w:rsidR="00FE714B" w:rsidRDefault="001B72B3" w:rsidP="0097332E">
      <w:pPr>
        <w:spacing w:line="360" w:lineRule="auto"/>
        <w:ind w:left="432" w:firstLine="0"/>
        <w:jc w:val="both"/>
        <w:rPr>
          <w:rFonts w:cstheme="minorHAnsi"/>
        </w:rPr>
      </w:pPr>
      <w:r w:rsidRPr="0097332E">
        <w:rPr>
          <w:rFonts w:cstheme="minorHAnsi"/>
        </w:rPr>
        <w:t>Getstream.io.2021.[online]Availableat:&lt;https://getstream.io/tutorials/androidchat/?language=java&gt; [Accessed 31 October 2021].</w:t>
      </w:r>
      <w:r w:rsidR="00FE714B">
        <w:rPr>
          <w:rFonts w:cstheme="minorHAnsi"/>
        </w:rPr>
        <w:t xml:space="preserve"> </w:t>
      </w:r>
      <w:r w:rsidR="00FE714B">
        <w:rPr>
          <w:rFonts w:cstheme="minorHAnsi"/>
        </w:rPr>
        <w:br w:type="page"/>
      </w:r>
    </w:p>
    <w:p w14:paraId="5DA70A8C" w14:textId="72519445" w:rsidR="00DD257D" w:rsidRDefault="00DD257D" w:rsidP="00333FC1">
      <w:pPr>
        <w:pStyle w:val="Heading1"/>
        <w:numPr>
          <w:ilvl w:val="0"/>
          <w:numId w:val="0"/>
        </w:numPr>
        <w:spacing w:line="360" w:lineRule="auto"/>
        <w:ind w:left="432" w:hanging="432"/>
        <w:rPr>
          <w:rFonts w:asciiTheme="minorHAnsi" w:hAnsiTheme="minorHAnsi" w:cstheme="minorHAnsi"/>
        </w:rPr>
      </w:pPr>
      <w:bookmarkStart w:id="74" w:name="_Toc92365972"/>
      <w:r w:rsidRPr="00F369C8">
        <w:rPr>
          <w:rFonts w:asciiTheme="minorHAnsi" w:hAnsiTheme="minorHAnsi" w:cstheme="minorHAnsi"/>
        </w:rPr>
        <w:lastRenderedPageBreak/>
        <w:t>Appendi</w:t>
      </w:r>
      <w:r>
        <w:rPr>
          <w:rFonts w:asciiTheme="minorHAnsi" w:hAnsiTheme="minorHAnsi" w:cstheme="minorHAnsi"/>
        </w:rPr>
        <w:t xml:space="preserve">x </w:t>
      </w:r>
      <w:r w:rsidR="0059375B">
        <w:rPr>
          <w:rFonts w:asciiTheme="minorHAnsi" w:hAnsiTheme="minorHAnsi" w:cstheme="minorHAnsi"/>
        </w:rPr>
        <w:t>A</w:t>
      </w:r>
      <w:r>
        <w:rPr>
          <w:rFonts w:asciiTheme="minorHAnsi" w:hAnsiTheme="minorHAnsi" w:cstheme="minorHAnsi"/>
        </w:rPr>
        <w:t xml:space="preserve"> – </w:t>
      </w:r>
      <w:r w:rsidR="0025638C">
        <w:rPr>
          <w:rFonts w:asciiTheme="minorHAnsi" w:hAnsiTheme="minorHAnsi" w:cstheme="minorHAnsi"/>
        </w:rPr>
        <w:t>Technical</w:t>
      </w:r>
      <w:r w:rsidR="0069095F">
        <w:rPr>
          <w:rFonts w:asciiTheme="minorHAnsi" w:hAnsiTheme="minorHAnsi" w:cstheme="minorHAnsi"/>
        </w:rPr>
        <w:t xml:space="preserve"> Specifications</w:t>
      </w:r>
      <w:bookmarkEnd w:id="74"/>
    </w:p>
    <w:p w14:paraId="09872C40" w14:textId="123EA998" w:rsidR="00DD257D" w:rsidRDefault="006C29F8" w:rsidP="00333FC1">
      <w:pPr>
        <w:spacing w:line="360" w:lineRule="auto"/>
        <w:ind w:firstLine="0"/>
      </w:pPr>
      <w:r w:rsidRPr="00114D0D">
        <w:rPr>
          <w:b/>
          <w:bCs/>
        </w:rPr>
        <w:t>Programming Language:</w:t>
      </w:r>
      <w:r>
        <w:t xml:space="preserve"> Java</w:t>
      </w:r>
      <w:r w:rsidR="006932CD">
        <w:t xml:space="preserve"> with XML Syntax</w:t>
      </w:r>
    </w:p>
    <w:p w14:paraId="1AC977A8" w14:textId="2D2A6464" w:rsidR="006C29F8" w:rsidRDefault="00C90DA3" w:rsidP="00333FC1">
      <w:pPr>
        <w:spacing w:line="360" w:lineRule="auto"/>
        <w:ind w:firstLine="0"/>
      </w:pPr>
      <w:r w:rsidRPr="00114D0D">
        <w:rPr>
          <w:b/>
          <w:bCs/>
        </w:rPr>
        <w:t>Application Compatibility:</w:t>
      </w:r>
      <w:r>
        <w:t xml:space="preserve"> </w:t>
      </w:r>
      <w:r w:rsidR="00252226">
        <w:t>Android Operating System</w:t>
      </w:r>
    </w:p>
    <w:p w14:paraId="4E5A2393" w14:textId="785C3BE0" w:rsidR="00252226" w:rsidRDefault="001E5088" w:rsidP="00333FC1">
      <w:pPr>
        <w:spacing w:line="360" w:lineRule="auto"/>
        <w:ind w:firstLine="0"/>
      </w:pPr>
      <w:r w:rsidRPr="00114D0D">
        <w:rPr>
          <w:b/>
          <w:bCs/>
        </w:rPr>
        <w:t>Development IDE &amp; Version:</w:t>
      </w:r>
      <w:r>
        <w:t xml:space="preserve"> </w:t>
      </w:r>
      <w:r w:rsidR="0075586F">
        <w:t xml:space="preserve">Android Studio </w:t>
      </w:r>
      <w:r w:rsidR="002C0D10">
        <w:t xml:space="preserve">Jelly Bean </w:t>
      </w:r>
      <w:r w:rsidR="00EB0878">
        <w:t>4.2 (17)</w:t>
      </w:r>
    </w:p>
    <w:p w14:paraId="0571FA96" w14:textId="3D8DCE15" w:rsidR="00F372D0" w:rsidRPr="00114D0D" w:rsidRDefault="00F372D0" w:rsidP="00333FC1">
      <w:pPr>
        <w:spacing w:line="360" w:lineRule="auto"/>
        <w:ind w:firstLine="0"/>
        <w:rPr>
          <w:b/>
          <w:bCs/>
        </w:rPr>
      </w:pPr>
      <w:r w:rsidRPr="00114D0D">
        <w:rPr>
          <w:b/>
          <w:bCs/>
        </w:rPr>
        <w:t>Other Tools/</w:t>
      </w:r>
      <w:r w:rsidR="00B54DC7" w:rsidRPr="00114D0D">
        <w:rPr>
          <w:b/>
          <w:bCs/>
        </w:rPr>
        <w:t>Software’s</w:t>
      </w:r>
      <w:r w:rsidRPr="00114D0D">
        <w:rPr>
          <w:b/>
          <w:bCs/>
        </w:rPr>
        <w:t>:</w:t>
      </w:r>
      <w:r w:rsidR="003E5BE0">
        <w:rPr>
          <w:b/>
          <w:bCs/>
        </w:rPr>
        <w:t xml:space="preserve"> </w:t>
      </w:r>
      <w:r w:rsidR="003E5BE0">
        <w:t>Firebase and Google Maps API</w:t>
      </w:r>
      <w:r w:rsidRPr="00114D0D">
        <w:rPr>
          <w:b/>
          <w:bCs/>
        </w:rPr>
        <w:t xml:space="preserve"> </w:t>
      </w:r>
    </w:p>
    <w:p w14:paraId="4C3B6DF3" w14:textId="77777777" w:rsidR="00F108EE" w:rsidRDefault="00F108EE" w:rsidP="00333FC1">
      <w:pPr>
        <w:spacing w:line="360" w:lineRule="auto"/>
        <w:ind w:firstLine="0"/>
      </w:pPr>
    </w:p>
    <w:p w14:paraId="02D0D1BD" w14:textId="77777777" w:rsidR="003311AF" w:rsidRDefault="003311AF" w:rsidP="00333FC1">
      <w:pPr>
        <w:pStyle w:val="Heading1"/>
        <w:numPr>
          <w:ilvl w:val="0"/>
          <w:numId w:val="0"/>
        </w:numPr>
        <w:spacing w:line="360" w:lineRule="auto"/>
        <w:ind w:left="432" w:hanging="432"/>
        <w:rPr>
          <w:rFonts w:asciiTheme="minorHAnsi" w:hAnsiTheme="minorHAnsi" w:cstheme="minorHAnsi"/>
        </w:rPr>
      </w:pPr>
      <w:r>
        <w:rPr>
          <w:rFonts w:asciiTheme="minorHAnsi" w:hAnsiTheme="minorHAnsi" w:cstheme="minorHAnsi"/>
        </w:rPr>
        <w:br w:type="page"/>
      </w:r>
    </w:p>
    <w:p w14:paraId="2E0B95B5" w14:textId="2E6F670B" w:rsidR="00FE714B" w:rsidRDefault="00FE714B" w:rsidP="00333FC1">
      <w:pPr>
        <w:pStyle w:val="Heading1"/>
        <w:numPr>
          <w:ilvl w:val="0"/>
          <w:numId w:val="0"/>
        </w:numPr>
        <w:spacing w:line="360" w:lineRule="auto"/>
        <w:ind w:left="432" w:hanging="432"/>
        <w:rPr>
          <w:rFonts w:asciiTheme="minorHAnsi" w:hAnsiTheme="minorHAnsi" w:cstheme="minorHAnsi"/>
        </w:rPr>
      </w:pPr>
      <w:bookmarkStart w:id="75" w:name="_Toc92365973"/>
      <w:r w:rsidRPr="00F369C8">
        <w:rPr>
          <w:rFonts w:asciiTheme="minorHAnsi" w:hAnsiTheme="minorHAnsi" w:cstheme="minorHAnsi"/>
        </w:rPr>
        <w:lastRenderedPageBreak/>
        <w:t>Appendi</w:t>
      </w:r>
      <w:r>
        <w:rPr>
          <w:rFonts w:asciiTheme="minorHAnsi" w:hAnsiTheme="minorHAnsi" w:cstheme="minorHAnsi"/>
        </w:rPr>
        <w:t xml:space="preserve">x </w:t>
      </w:r>
      <w:r w:rsidR="00BC4E01">
        <w:rPr>
          <w:rFonts w:asciiTheme="minorHAnsi" w:hAnsiTheme="minorHAnsi" w:cstheme="minorHAnsi"/>
        </w:rPr>
        <w:t>B</w:t>
      </w:r>
      <w:r>
        <w:rPr>
          <w:rFonts w:asciiTheme="minorHAnsi" w:hAnsiTheme="minorHAnsi" w:cstheme="minorHAnsi"/>
        </w:rPr>
        <w:t xml:space="preserve"> – Complete set of Functional Test Cases</w:t>
      </w:r>
      <w:bookmarkEnd w:id="75"/>
      <w:r w:rsidRPr="00F369C8">
        <w:rPr>
          <w:rFonts w:asciiTheme="minorHAnsi" w:hAnsiTheme="minorHAnsi" w:cstheme="minorHAnsi"/>
        </w:rPr>
        <w:t xml:space="preserve"> </w:t>
      </w:r>
    </w:p>
    <w:p w14:paraId="0D7AFAD4" w14:textId="77777777" w:rsidR="00FE714B" w:rsidRPr="00AE7B25" w:rsidRDefault="00FE714B" w:rsidP="00FE714B">
      <w:pPr>
        <w:spacing w:line="360" w:lineRule="auto"/>
        <w:ind w:firstLine="0"/>
        <w:rPr>
          <w:b/>
          <w:bCs/>
        </w:rPr>
      </w:pPr>
      <w:r w:rsidRPr="00AE7B25">
        <w:rPr>
          <w:b/>
          <w:bCs/>
        </w:rPr>
        <w:t>Login</w:t>
      </w:r>
    </w:p>
    <w:tbl>
      <w:tblPr>
        <w:tblStyle w:val="TableGrid"/>
        <w:tblW w:w="0" w:type="auto"/>
        <w:tblLook w:val="04A0" w:firstRow="1" w:lastRow="0" w:firstColumn="1" w:lastColumn="0" w:noHBand="0" w:noVBand="1"/>
      </w:tblPr>
      <w:tblGrid>
        <w:gridCol w:w="4675"/>
        <w:gridCol w:w="4675"/>
      </w:tblGrid>
      <w:tr w:rsidR="00FE714B" w14:paraId="5B3EAA98" w14:textId="77777777" w:rsidTr="00E90B09">
        <w:tc>
          <w:tcPr>
            <w:tcW w:w="4675" w:type="dxa"/>
            <w:shd w:val="clear" w:color="auto" w:fill="000000" w:themeFill="text1"/>
          </w:tcPr>
          <w:p w14:paraId="41F541BA" w14:textId="77777777" w:rsidR="00FE714B" w:rsidRDefault="00FE714B" w:rsidP="00E90B09">
            <w:pPr>
              <w:spacing w:line="360" w:lineRule="auto"/>
              <w:ind w:firstLine="0"/>
            </w:pPr>
            <w:r>
              <w:t>Test Case Name:</w:t>
            </w:r>
          </w:p>
        </w:tc>
        <w:tc>
          <w:tcPr>
            <w:tcW w:w="4675" w:type="dxa"/>
            <w:shd w:val="clear" w:color="auto" w:fill="000000" w:themeFill="text1"/>
          </w:tcPr>
          <w:p w14:paraId="78E74493" w14:textId="77777777" w:rsidR="00FE714B" w:rsidRDefault="00FE714B" w:rsidP="00E90B09">
            <w:pPr>
              <w:spacing w:line="360" w:lineRule="auto"/>
              <w:ind w:firstLine="0"/>
            </w:pPr>
            <w:r>
              <w:t>Login</w:t>
            </w:r>
          </w:p>
        </w:tc>
      </w:tr>
      <w:tr w:rsidR="00FE714B" w14:paraId="190DDF9A" w14:textId="77777777" w:rsidTr="00E90B09">
        <w:tc>
          <w:tcPr>
            <w:tcW w:w="4675" w:type="dxa"/>
          </w:tcPr>
          <w:p w14:paraId="0E237857" w14:textId="77777777" w:rsidR="00FE714B" w:rsidRDefault="00FE714B" w:rsidP="00E90B09">
            <w:pPr>
              <w:ind w:firstLine="0"/>
            </w:pPr>
            <w:r>
              <w:t>Test Case ID</w:t>
            </w:r>
          </w:p>
        </w:tc>
        <w:tc>
          <w:tcPr>
            <w:tcW w:w="4675" w:type="dxa"/>
          </w:tcPr>
          <w:p w14:paraId="01CC6366" w14:textId="77777777" w:rsidR="00FE714B" w:rsidRDefault="00FE714B" w:rsidP="00E90B09">
            <w:pPr>
              <w:ind w:firstLine="0"/>
            </w:pPr>
            <w:r>
              <w:t>#002</w:t>
            </w:r>
          </w:p>
        </w:tc>
      </w:tr>
      <w:tr w:rsidR="00FE714B" w14:paraId="68F45F9E" w14:textId="77777777" w:rsidTr="00E90B09">
        <w:tc>
          <w:tcPr>
            <w:tcW w:w="4675" w:type="dxa"/>
          </w:tcPr>
          <w:p w14:paraId="4447DC7B" w14:textId="77777777" w:rsidR="00FE714B" w:rsidRDefault="00FE714B" w:rsidP="00E90B09">
            <w:pPr>
              <w:ind w:firstLine="0"/>
            </w:pPr>
            <w:r>
              <w:t>Test Priority</w:t>
            </w:r>
          </w:p>
        </w:tc>
        <w:tc>
          <w:tcPr>
            <w:tcW w:w="4675" w:type="dxa"/>
          </w:tcPr>
          <w:p w14:paraId="13E23ABF" w14:textId="77777777" w:rsidR="00FE714B" w:rsidRDefault="00FE714B" w:rsidP="00E90B09">
            <w:pPr>
              <w:ind w:firstLine="0"/>
            </w:pPr>
          </w:p>
        </w:tc>
      </w:tr>
      <w:tr w:rsidR="00FE714B" w14:paraId="6908EDB9" w14:textId="77777777" w:rsidTr="00E90B09">
        <w:tc>
          <w:tcPr>
            <w:tcW w:w="4675" w:type="dxa"/>
          </w:tcPr>
          <w:p w14:paraId="02050D04" w14:textId="77777777" w:rsidR="00FE714B" w:rsidRDefault="00FE714B" w:rsidP="00E90B09">
            <w:pPr>
              <w:ind w:firstLine="0"/>
            </w:pPr>
            <w:r>
              <w:t>Test Executed By</w:t>
            </w:r>
          </w:p>
        </w:tc>
        <w:tc>
          <w:tcPr>
            <w:tcW w:w="4675" w:type="dxa"/>
          </w:tcPr>
          <w:p w14:paraId="16D0F30D" w14:textId="77777777" w:rsidR="00FE714B" w:rsidRDefault="00FE714B" w:rsidP="00E90B09">
            <w:pPr>
              <w:ind w:firstLine="0"/>
            </w:pPr>
          </w:p>
        </w:tc>
      </w:tr>
      <w:tr w:rsidR="00FE714B" w14:paraId="1739E374" w14:textId="77777777" w:rsidTr="00E90B09">
        <w:tc>
          <w:tcPr>
            <w:tcW w:w="4675" w:type="dxa"/>
          </w:tcPr>
          <w:p w14:paraId="1694C54D" w14:textId="77777777" w:rsidR="00FE714B" w:rsidRDefault="00FE714B" w:rsidP="00E90B09">
            <w:pPr>
              <w:ind w:firstLine="0"/>
            </w:pPr>
            <w:r>
              <w:t>Date of Test Execution</w:t>
            </w:r>
          </w:p>
        </w:tc>
        <w:tc>
          <w:tcPr>
            <w:tcW w:w="4675" w:type="dxa"/>
          </w:tcPr>
          <w:p w14:paraId="6461CE72" w14:textId="77777777" w:rsidR="00FE714B" w:rsidRDefault="00FE714B" w:rsidP="00E90B09">
            <w:pPr>
              <w:ind w:firstLine="0"/>
            </w:pPr>
          </w:p>
        </w:tc>
      </w:tr>
      <w:tr w:rsidR="00FE714B" w14:paraId="3E1E1F96" w14:textId="77777777" w:rsidTr="00E90B09">
        <w:tc>
          <w:tcPr>
            <w:tcW w:w="4675" w:type="dxa"/>
          </w:tcPr>
          <w:p w14:paraId="22D78C2B" w14:textId="77777777" w:rsidR="00FE714B" w:rsidRDefault="00FE714B" w:rsidP="00E90B09">
            <w:pPr>
              <w:ind w:firstLine="0"/>
            </w:pPr>
            <w:r>
              <w:t>Description/Summary of Test</w:t>
            </w:r>
          </w:p>
        </w:tc>
        <w:tc>
          <w:tcPr>
            <w:tcW w:w="4675" w:type="dxa"/>
          </w:tcPr>
          <w:p w14:paraId="42291BD9" w14:textId="77777777" w:rsidR="00FE714B" w:rsidRDefault="00FE714B" w:rsidP="00E90B09">
            <w:pPr>
              <w:ind w:firstLine="0"/>
            </w:pPr>
          </w:p>
        </w:tc>
      </w:tr>
      <w:tr w:rsidR="00FE714B" w14:paraId="692B99D6" w14:textId="77777777" w:rsidTr="00E90B09">
        <w:tc>
          <w:tcPr>
            <w:tcW w:w="4675" w:type="dxa"/>
          </w:tcPr>
          <w:p w14:paraId="24AE8979" w14:textId="77777777" w:rsidR="00FE714B" w:rsidRDefault="00FE714B" w:rsidP="00E90B09">
            <w:pPr>
              <w:ind w:firstLine="0"/>
            </w:pPr>
            <w:r>
              <w:t>Pre-Condition</w:t>
            </w:r>
          </w:p>
        </w:tc>
        <w:tc>
          <w:tcPr>
            <w:tcW w:w="4675" w:type="dxa"/>
          </w:tcPr>
          <w:p w14:paraId="56DCA17A" w14:textId="77777777" w:rsidR="00FE714B" w:rsidRDefault="00FE714B" w:rsidP="00E90B09">
            <w:pPr>
              <w:ind w:firstLine="0"/>
            </w:pPr>
          </w:p>
        </w:tc>
      </w:tr>
      <w:tr w:rsidR="00FE714B" w14:paraId="29002102" w14:textId="77777777" w:rsidTr="00E90B09">
        <w:tc>
          <w:tcPr>
            <w:tcW w:w="4675" w:type="dxa"/>
          </w:tcPr>
          <w:p w14:paraId="48B9A2C0" w14:textId="77777777" w:rsidR="00FE714B" w:rsidRDefault="00FE714B" w:rsidP="00E90B09">
            <w:pPr>
              <w:ind w:firstLine="0"/>
            </w:pPr>
            <w:r>
              <w:t>Test Steps</w:t>
            </w:r>
          </w:p>
        </w:tc>
        <w:tc>
          <w:tcPr>
            <w:tcW w:w="4675" w:type="dxa"/>
          </w:tcPr>
          <w:p w14:paraId="14A56AD5" w14:textId="77777777" w:rsidR="00FE714B" w:rsidRDefault="00FE714B" w:rsidP="00E90B09">
            <w:pPr>
              <w:ind w:firstLine="0"/>
            </w:pPr>
          </w:p>
        </w:tc>
      </w:tr>
      <w:tr w:rsidR="00FE714B" w14:paraId="1BF29849" w14:textId="77777777" w:rsidTr="00E90B09">
        <w:tc>
          <w:tcPr>
            <w:tcW w:w="4675" w:type="dxa"/>
          </w:tcPr>
          <w:p w14:paraId="04FF02FA" w14:textId="77777777" w:rsidR="00FE714B" w:rsidRDefault="00FE714B" w:rsidP="00E90B09">
            <w:pPr>
              <w:ind w:firstLine="0"/>
            </w:pPr>
            <w:r>
              <w:t>Expected Results</w:t>
            </w:r>
          </w:p>
        </w:tc>
        <w:tc>
          <w:tcPr>
            <w:tcW w:w="4675" w:type="dxa"/>
          </w:tcPr>
          <w:p w14:paraId="4621DB9B" w14:textId="77777777" w:rsidR="00FE714B" w:rsidRDefault="00FE714B" w:rsidP="00E90B09">
            <w:pPr>
              <w:ind w:firstLine="0"/>
            </w:pPr>
          </w:p>
        </w:tc>
      </w:tr>
      <w:tr w:rsidR="00FE714B" w14:paraId="5378ADF1" w14:textId="77777777" w:rsidTr="00E90B09">
        <w:tc>
          <w:tcPr>
            <w:tcW w:w="4675" w:type="dxa"/>
          </w:tcPr>
          <w:p w14:paraId="44C8ED3B" w14:textId="77777777" w:rsidR="00FE714B" w:rsidRDefault="00FE714B" w:rsidP="00E90B09">
            <w:pPr>
              <w:ind w:firstLine="0"/>
            </w:pPr>
            <w:r>
              <w:t>Post-Condition</w:t>
            </w:r>
          </w:p>
        </w:tc>
        <w:tc>
          <w:tcPr>
            <w:tcW w:w="4675" w:type="dxa"/>
          </w:tcPr>
          <w:p w14:paraId="6B41B990" w14:textId="77777777" w:rsidR="00FE714B" w:rsidRDefault="00FE714B" w:rsidP="00E90B09">
            <w:pPr>
              <w:ind w:firstLine="0"/>
            </w:pPr>
          </w:p>
        </w:tc>
      </w:tr>
      <w:tr w:rsidR="00FE714B" w14:paraId="4D576A73" w14:textId="77777777" w:rsidTr="00E90B09">
        <w:tc>
          <w:tcPr>
            <w:tcW w:w="4675" w:type="dxa"/>
          </w:tcPr>
          <w:p w14:paraId="57B5CE4A" w14:textId="77777777" w:rsidR="00FE714B" w:rsidRDefault="00FE714B" w:rsidP="00E90B09">
            <w:pPr>
              <w:ind w:firstLine="0"/>
            </w:pPr>
            <w:r>
              <w:t>Status (Fail/Pass)</w:t>
            </w:r>
          </w:p>
        </w:tc>
        <w:tc>
          <w:tcPr>
            <w:tcW w:w="4675" w:type="dxa"/>
          </w:tcPr>
          <w:p w14:paraId="74B7E19E" w14:textId="77777777" w:rsidR="00FE714B" w:rsidRDefault="00FE714B" w:rsidP="00E90B09">
            <w:pPr>
              <w:ind w:firstLine="0"/>
            </w:pPr>
          </w:p>
        </w:tc>
      </w:tr>
      <w:tr w:rsidR="00FE714B" w14:paraId="20C66A18" w14:textId="77777777" w:rsidTr="00E90B09">
        <w:tc>
          <w:tcPr>
            <w:tcW w:w="4675" w:type="dxa"/>
          </w:tcPr>
          <w:p w14:paraId="2D9BA7F4" w14:textId="77777777" w:rsidR="00FE714B" w:rsidRDefault="00FE714B" w:rsidP="00E90B09">
            <w:pPr>
              <w:ind w:firstLine="0"/>
            </w:pPr>
            <w:r>
              <w:t>Notes/Comments/Questions:</w:t>
            </w:r>
          </w:p>
        </w:tc>
        <w:tc>
          <w:tcPr>
            <w:tcW w:w="4675" w:type="dxa"/>
          </w:tcPr>
          <w:p w14:paraId="4786FDE1" w14:textId="77777777" w:rsidR="00FE714B" w:rsidRDefault="00FE714B" w:rsidP="00E90B09">
            <w:pPr>
              <w:ind w:firstLine="0"/>
            </w:pPr>
          </w:p>
        </w:tc>
      </w:tr>
      <w:tr w:rsidR="00FE714B" w14:paraId="2C3853F5" w14:textId="77777777" w:rsidTr="00E90B09">
        <w:tc>
          <w:tcPr>
            <w:tcW w:w="4675" w:type="dxa"/>
          </w:tcPr>
          <w:p w14:paraId="76E0EDE3" w14:textId="77777777" w:rsidR="00FE714B" w:rsidRDefault="00FE714B" w:rsidP="00E90B09">
            <w:pPr>
              <w:ind w:firstLine="0"/>
            </w:pPr>
            <w:r>
              <w:t>Requirements</w:t>
            </w:r>
          </w:p>
        </w:tc>
        <w:tc>
          <w:tcPr>
            <w:tcW w:w="4675" w:type="dxa"/>
          </w:tcPr>
          <w:p w14:paraId="2E130F22" w14:textId="77777777" w:rsidR="00FE714B" w:rsidRDefault="00FE714B" w:rsidP="00E90B09">
            <w:pPr>
              <w:ind w:firstLine="0"/>
            </w:pPr>
          </w:p>
        </w:tc>
      </w:tr>
      <w:tr w:rsidR="00FE714B" w14:paraId="7F286EEB" w14:textId="77777777" w:rsidTr="00E90B09">
        <w:tc>
          <w:tcPr>
            <w:tcW w:w="4675" w:type="dxa"/>
          </w:tcPr>
          <w:p w14:paraId="07F9B839" w14:textId="77777777" w:rsidR="00FE714B" w:rsidRDefault="00FE714B" w:rsidP="00E90B09">
            <w:pPr>
              <w:ind w:firstLine="0"/>
            </w:pPr>
            <w:r>
              <w:t>Automation? (Yes/No)</w:t>
            </w:r>
          </w:p>
        </w:tc>
        <w:tc>
          <w:tcPr>
            <w:tcW w:w="4675" w:type="dxa"/>
          </w:tcPr>
          <w:p w14:paraId="121D0A7F" w14:textId="77777777" w:rsidR="00FE714B" w:rsidRDefault="00FE714B" w:rsidP="00E90B09">
            <w:pPr>
              <w:ind w:firstLine="0"/>
            </w:pPr>
          </w:p>
        </w:tc>
      </w:tr>
    </w:tbl>
    <w:p w14:paraId="4D3423D5" w14:textId="77777777" w:rsidR="00FE714B" w:rsidRDefault="00FE714B" w:rsidP="00FE714B">
      <w:pPr>
        <w:ind w:firstLine="0"/>
      </w:pPr>
    </w:p>
    <w:p w14:paraId="644F82F6" w14:textId="77777777" w:rsidR="00FE714B" w:rsidRDefault="00FE714B" w:rsidP="00FE714B">
      <w:pPr>
        <w:spacing w:line="360" w:lineRule="auto"/>
        <w:ind w:firstLine="0"/>
        <w:jc w:val="both"/>
      </w:pPr>
      <w:r>
        <w:t>Attachments:</w:t>
      </w:r>
    </w:p>
    <w:p w14:paraId="595FF660" w14:textId="77777777" w:rsidR="00FE714B" w:rsidRDefault="00FE714B" w:rsidP="00FE714B">
      <w:pPr>
        <w:spacing w:line="360" w:lineRule="auto"/>
        <w:ind w:firstLine="0"/>
        <w:jc w:val="both"/>
      </w:pPr>
      <w:r>
        <w:t xml:space="preserve">F </w:t>
      </w:r>
      <w:r>
        <w:br w:type="page"/>
      </w:r>
    </w:p>
    <w:p w14:paraId="517BA700" w14:textId="77777777" w:rsidR="00FE714B" w:rsidRPr="00AE7B25" w:rsidRDefault="00FE714B" w:rsidP="00FE714B">
      <w:pPr>
        <w:spacing w:line="360" w:lineRule="auto"/>
        <w:ind w:firstLine="0"/>
        <w:rPr>
          <w:b/>
          <w:bCs/>
        </w:rPr>
      </w:pPr>
      <w:r w:rsidRPr="00AE7B25">
        <w:rPr>
          <w:b/>
          <w:bCs/>
        </w:rPr>
        <w:lastRenderedPageBreak/>
        <w:t>Log</w:t>
      </w:r>
      <w:r>
        <w:rPr>
          <w:b/>
          <w:bCs/>
        </w:rPr>
        <w:t>out</w:t>
      </w:r>
    </w:p>
    <w:tbl>
      <w:tblPr>
        <w:tblStyle w:val="TableGrid"/>
        <w:tblW w:w="0" w:type="auto"/>
        <w:tblLook w:val="04A0" w:firstRow="1" w:lastRow="0" w:firstColumn="1" w:lastColumn="0" w:noHBand="0" w:noVBand="1"/>
      </w:tblPr>
      <w:tblGrid>
        <w:gridCol w:w="4675"/>
        <w:gridCol w:w="4675"/>
      </w:tblGrid>
      <w:tr w:rsidR="00FE714B" w14:paraId="342E9A6E" w14:textId="77777777" w:rsidTr="00E90B09">
        <w:tc>
          <w:tcPr>
            <w:tcW w:w="4675" w:type="dxa"/>
            <w:shd w:val="clear" w:color="auto" w:fill="000000" w:themeFill="text1"/>
          </w:tcPr>
          <w:p w14:paraId="0FC29AF2" w14:textId="77777777" w:rsidR="00FE714B" w:rsidRDefault="00FE714B" w:rsidP="00E90B09">
            <w:pPr>
              <w:spacing w:line="360" w:lineRule="auto"/>
              <w:ind w:firstLine="0"/>
            </w:pPr>
            <w:r>
              <w:t>Test Case Name:</w:t>
            </w:r>
          </w:p>
        </w:tc>
        <w:tc>
          <w:tcPr>
            <w:tcW w:w="4675" w:type="dxa"/>
            <w:shd w:val="clear" w:color="auto" w:fill="000000" w:themeFill="text1"/>
          </w:tcPr>
          <w:p w14:paraId="37BEF7A1" w14:textId="77777777" w:rsidR="00FE714B" w:rsidRDefault="00FE714B" w:rsidP="00E90B09">
            <w:pPr>
              <w:spacing w:line="360" w:lineRule="auto"/>
              <w:ind w:firstLine="0"/>
            </w:pPr>
            <w:r>
              <w:t>Logout</w:t>
            </w:r>
          </w:p>
        </w:tc>
      </w:tr>
      <w:tr w:rsidR="00FE714B" w14:paraId="1CF7ED9A" w14:textId="77777777" w:rsidTr="00E90B09">
        <w:tc>
          <w:tcPr>
            <w:tcW w:w="4675" w:type="dxa"/>
          </w:tcPr>
          <w:p w14:paraId="7AE7379D" w14:textId="77777777" w:rsidR="00FE714B" w:rsidRDefault="00FE714B" w:rsidP="00E90B09">
            <w:pPr>
              <w:ind w:firstLine="0"/>
            </w:pPr>
            <w:r>
              <w:t>Test Case ID</w:t>
            </w:r>
          </w:p>
        </w:tc>
        <w:tc>
          <w:tcPr>
            <w:tcW w:w="4675" w:type="dxa"/>
          </w:tcPr>
          <w:p w14:paraId="134D7115" w14:textId="77777777" w:rsidR="00FE714B" w:rsidRDefault="00FE714B" w:rsidP="00E90B09">
            <w:pPr>
              <w:ind w:firstLine="0"/>
            </w:pPr>
            <w:r>
              <w:t>#003</w:t>
            </w:r>
          </w:p>
        </w:tc>
      </w:tr>
      <w:tr w:rsidR="00FE714B" w14:paraId="48DA267B" w14:textId="77777777" w:rsidTr="00E90B09">
        <w:tc>
          <w:tcPr>
            <w:tcW w:w="4675" w:type="dxa"/>
          </w:tcPr>
          <w:p w14:paraId="6E62DE8C" w14:textId="77777777" w:rsidR="00FE714B" w:rsidRDefault="00FE714B" w:rsidP="00E90B09">
            <w:pPr>
              <w:ind w:firstLine="0"/>
            </w:pPr>
            <w:r>
              <w:t>Test Priority</w:t>
            </w:r>
          </w:p>
        </w:tc>
        <w:tc>
          <w:tcPr>
            <w:tcW w:w="4675" w:type="dxa"/>
          </w:tcPr>
          <w:p w14:paraId="62008423" w14:textId="77777777" w:rsidR="00FE714B" w:rsidRDefault="00FE714B" w:rsidP="00E90B09">
            <w:pPr>
              <w:ind w:firstLine="0"/>
            </w:pPr>
          </w:p>
        </w:tc>
      </w:tr>
      <w:tr w:rsidR="00FE714B" w14:paraId="126CD09C" w14:textId="77777777" w:rsidTr="00E90B09">
        <w:tc>
          <w:tcPr>
            <w:tcW w:w="4675" w:type="dxa"/>
          </w:tcPr>
          <w:p w14:paraId="74030882" w14:textId="77777777" w:rsidR="00FE714B" w:rsidRDefault="00FE714B" w:rsidP="00E90B09">
            <w:pPr>
              <w:ind w:firstLine="0"/>
            </w:pPr>
            <w:r>
              <w:t>Test Executed By</w:t>
            </w:r>
          </w:p>
        </w:tc>
        <w:tc>
          <w:tcPr>
            <w:tcW w:w="4675" w:type="dxa"/>
          </w:tcPr>
          <w:p w14:paraId="336A5C89" w14:textId="77777777" w:rsidR="00FE714B" w:rsidRDefault="00FE714B" w:rsidP="00E90B09">
            <w:pPr>
              <w:ind w:firstLine="0"/>
            </w:pPr>
          </w:p>
        </w:tc>
      </w:tr>
      <w:tr w:rsidR="00FE714B" w14:paraId="7E6FA7D4" w14:textId="77777777" w:rsidTr="00E90B09">
        <w:tc>
          <w:tcPr>
            <w:tcW w:w="4675" w:type="dxa"/>
          </w:tcPr>
          <w:p w14:paraId="738BA62B" w14:textId="77777777" w:rsidR="00FE714B" w:rsidRDefault="00FE714B" w:rsidP="00E90B09">
            <w:pPr>
              <w:ind w:firstLine="0"/>
            </w:pPr>
            <w:r>
              <w:t>Date of Test Execution</w:t>
            </w:r>
          </w:p>
        </w:tc>
        <w:tc>
          <w:tcPr>
            <w:tcW w:w="4675" w:type="dxa"/>
          </w:tcPr>
          <w:p w14:paraId="4F72B3FC" w14:textId="77777777" w:rsidR="00FE714B" w:rsidRDefault="00FE714B" w:rsidP="00E90B09">
            <w:pPr>
              <w:ind w:firstLine="0"/>
            </w:pPr>
          </w:p>
        </w:tc>
      </w:tr>
      <w:tr w:rsidR="00FE714B" w14:paraId="401832DC" w14:textId="77777777" w:rsidTr="00E90B09">
        <w:tc>
          <w:tcPr>
            <w:tcW w:w="4675" w:type="dxa"/>
          </w:tcPr>
          <w:p w14:paraId="1C8675B1" w14:textId="77777777" w:rsidR="00FE714B" w:rsidRDefault="00FE714B" w:rsidP="00E90B09">
            <w:pPr>
              <w:ind w:firstLine="0"/>
            </w:pPr>
            <w:r>
              <w:t>Description/Summary of Test</w:t>
            </w:r>
          </w:p>
        </w:tc>
        <w:tc>
          <w:tcPr>
            <w:tcW w:w="4675" w:type="dxa"/>
          </w:tcPr>
          <w:p w14:paraId="6D5DBC93" w14:textId="77777777" w:rsidR="00FE714B" w:rsidRDefault="00FE714B" w:rsidP="00E90B09">
            <w:pPr>
              <w:ind w:firstLine="0"/>
            </w:pPr>
          </w:p>
        </w:tc>
      </w:tr>
      <w:tr w:rsidR="00FE714B" w14:paraId="0000E0F4" w14:textId="77777777" w:rsidTr="00E90B09">
        <w:tc>
          <w:tcPr>
            <w:tcW w:w="4675" w:type="dxa"/>
          </w:tcPr>
          <w:p w14:paraId="7B640BA4" w14:textId="77777777" w:rsidR="00FE714B" w:rsidRDefault="00FE714B" w:rsidP="00E90B09">
            <w:pPr>
              <w:ind w:firstLine="0"/>
            </w:pPr>
            <w:r>
              <w:t>Pre-Condition</w:t>
            </w:r>
          </w:p>
        </w:tc>
        <w:tc>
          <w:tcPr>
            <w:tcW w:w="4675" w:type="dxa"/>
          </w:tcPr>
          <w:p w14:paraId="481F9E18" w14:textId="77777777" w:rsidR="00FE714B" w:rsidRDefault="00FE714B" w:rsidP="00E90B09">
            <w:pPr>
              <w:ind w:firstLine="0"/>
            </w:pPr>
          </w:p>
        </w:tc>
      </w:tr>
      <w:tr w:rsidR="00FE714B" w14:paraId="22A152E4" w14:textId="77777777" w:rsidTr="00E90B09">
        <w:tc>
          <w:tcPr>
            <w:tcW w:w="4675" w:type="dxa"/>
          </w:tcPr>
          <w:p w14:paraId="3CC2A923" w14:textId="77777777" w:rsidR="00FE714B" w:rsidRDefault="00FE714B" w:rsidP="00E90B09">
            <w:pPr>
              <w:ind w:firstLine="0"/>
            </w:pPr>
            <w:r>
              <w:t>Test Steps</w:t>
            </w:r>
          </w:p>
        </w:tc>
        <w:tc>
          <w:tcPr>
            <w:tcW w:w="4675" w:type="dxa"/>
          </w:tcPr>
          <w:p w14:paraId="12DF7BE9" w14:textId="77777777" w:rsidR="00FE714B" w:rsidRDefault="00FE714B" w:rsidP="00E90B09">
            <w:pPr>
              <w:ind w:firstLine="0"/>
            </w:pPr>
          </w:p>
        </w:tc>
      </w:tr>
      <w:tr w:rsidR="00FE714B" w14:paraId="0A1514D2" w14:textId="77777777" w:rsidTr="00E90B09">
        <w:tc>
          <w:tcPr>
            <w:tcW w:w="4675" w:type="dxa"/>
          </w:tcPr>
          <w:p w14:paraId="21F5C5FA" w14:textId="77777777" w:rsidR="00FE714B" w:rsidRDefault="00FE714B" w:rsidP="00E90B09">
            <w:pPr>
              <w:ind w:firstLine="0"/>
            </w:pPr>
            <w:r>
              <w:t>Expected Results</w:t>
            </w:r>
          </w:p>
        </w:tc>
        <w:tc>
          <w:tcPr>
            <w:tcW w:w="4675" w:type="dxa"/>
          </w:tcPr>
          <w:p w14:paraId="6CB8D6CB" w14:textId="77777777" w:rsidR="00FE714B" w:rsidRDefault="00FE714B" w:rsidP="00E90B09">
            <w:pPr>
              <w:ind w:firstLine="0"/>
            </w:pPr>
          </w:p>
        </w:tc>
      </w:tr>
      <w:tr w:rsidR="00FE714B" w14:paraId="54DBF60E" w14:textId="77777777" w:rsidTr="00E90B09">
        <w:tc>
          <w:tcPr>
            <w:tcW w:w="4675" w:type="dxa"/>
          </w:tcPr>
          <w:p w14:paraId="65CC857E" w14:textId="77777777" w:rsidR="00FE714B" w:rsidRDefault="00FE714B" w:rsidP="00E90B09">
            <w:pPr>
              <w:ind w:firstLine="0"/>
            </w:pPr>
            <w:r>
              <w:t>Post-Condition</w:t>
            </w:r>
          </w:p>
        </w:tc>
        <w:tc>
          <w:tcPr>
            <w:tcW w:w="4675" w:type="dxa"/>
          </w:tcPr>
          <w:p w14:paraId="722A1E5E" w14:textId="77777777" w:rsidR="00FE714B" w:rsidRDefault="00FE714B" w:rsidP="00E90B09">
            <w:pPr>
              <w:ind w:firstLine="0"/>
            </w:pPr>
          </w:p>
        </w:tc>
      </w:tr>
      <w:tr w:rsidR="00FE714B" w14:paraId="6B099237" w14:textId="77777777" w:rsidTr="00E90B09">
        <w:tc>
          <w:tcPr>
            <w:tcW w:w="4675" w:type="dxa"/>
          </w:tcPr>
          <w:p w14:paraId="157B654F" w14:textId="77777777" w:rsidR="00FE714B" w:rsidRDefault="00FE714B" w:rsidP="00E90B09">
            <w:pPr>
              <w:ind w:firstLine="0"/>
            </w:pPr>
            <w:r>
              <w:t>Status (Fail/Pass)</w:t>
            </w:r>
          </w:p>
        </w:tc>
        <w:tc>
          <w:tcPr>
            <w:tcW w:w="4675" w:type="dxa"/>
          </w:tcPr>
          <w:p w14:paraId="39EA4298" w14:textId="77777777" w:rsidR="00FE714B" w:rsidRDefault="00FE714B" w:rsidP="00E90B09">
            <w:pPr>
              <w:ind w:firstLine="0"/>
            </w:pPr>
          </w:p>
        </w:tc>
      </w:tr>
      <w:tr w:rsidR="00FE714B" w14:paraId="6AB102F7" w14:textId="77777777" w:rsidTr="00E90B09">
        <w:tc>
          <w:tcPr>
            <w:tcW w:w="4675" w:type="dxa"/>
          </w:tcPr>
          <w:p w14:paraId="693B2F61" w14:textId="77777777" w:rsidR="00FE714B" w:rsidRDefault="00FE714B" w:rsidP="00E90B09">
            <w:pPr>
              <w:ind w:firstLine="0"/>
            </w:pPr>
            <w:r>
              <w:t>Notes/Comments/Questions:</w:t>
            </w:r>
          </w:p>
        </w:tc>
        <w:tc>
          <w:tcPr>
            <w:tcW w:w="4675" w:type="dxa"/>
          </w:tcPr>
          <w:p w14:paraId="1E958F8E" w14:textId="77777777" w:rsidR="00FE714B" w:rsidRDefault="00FE714B" w:rsidP="00E90B09">
            <w:pPr>
              <w:ind w:firstLine="0"/>
            </w:pPr>
          </w:p>
        </w:tc>
      </w:tr>
      <w:tr w:rsidR="00FE714B" w14:paraId="34F9CA7C" w14:textId="77777777" w:rsidTr="00E90B09">
        <w:tc>
          <w:tcPr>
            <w:tcW w:w="4675" w:type="dxa"/>
          </w:tcPr>
          <w:p w14:paraId="23CBA968" w14:textId="77777777" w:rsidR="00FE714B" w:rsidRDefault="00FE714B" w:rsidP="00E90B09">
            <w:pPr>
              <w:ind w:firstLine="0"/>
            </w:pPr>
            <w:r>
              <w:t>Requirements</w:t>
            </w:r>
          </w:p>
        </w:tc>
        <w:tc>
          <w:tcPr>
            <w:tcW w:w="4675" w:type="dxa"/>
          </w:tcPr>
          <w:p w14:paraId="572EAEEE" w14:textId="77777777" w:rsidR="00FE714B" w:rsidRDefault="00FE714B" w:rsidP="00E90B09">
            <w:pPr>
              <w:ind w:firstLine="0"/>
            </w:pPr>
          </w:p>
        </w:tc>
      </w:tr>
      <w:tr w:rsidR="00FE714B" w14:paraId="6A74B2F9" w14:textId="77777777" w:rsidTr="00E90B09">
        <w:tc>
          <w:tcPr>
            <w:tcW w:w="4675" w:type="dxa"/>
          </w:tcPr>
          <w:p w14:paraId="6DD9D1B5" w14:textId="77777777" w:rsidR="00FE714B" w:rsidRDefault="00FE714B" w:rsidP="00E90B09">
            <w:pPr>
              <w:ind w:firstLine="0"/>
            </w:pPr>
            <w:r>
              <w:t>Automation? (Yes/No)</w:t>
            </w:r>
          </w:p>
        </w:tc>
        <w:tc>
          <w:tcPr>
            <w:tcW w:w="4675" w:type="dxa"/>
          </w:tcPr>
          <w:p w14:paraId="584F04B7" w14:textId="77777777" w:rsidR="00FE714B" w:rsidRDefault="00FE714B" w:rsidP="00E90B09">
            <w:pPr>
              <w:ind w:firstLine="0"/>
            </w:pPr>
          </w:p>
        </w:tc>
      </w:tr>
    </w:tbl>
    <w:p w14:paraId="1A02FA23" w14:textId="77777777" w:rsidR="00FE714B" w:rsidRDefault="00FE714B" w:rsidP="00FE714B">
      <w:pPr>
        <w:ind w:firstLine="0"/>
      </w:pPr>
    </w:p>
    <w:p w14:paraId="7F42D7F8" w14:textId="77777777" w:rsidR="00FE714B" w:rsidRDefault="00FE714B" w:rsidP="00FE714B">
      <w:pPr>
        <w:spacing w:line="360" w:lineRule="auto"/>
        <w:ind w:firstLine="0"/>
        <w:jc w:val="both"/>
      </w:pPr>
      <w:r>
        <w:t>Attachments:</w:t>
      </w:r>
    </w:p>
    <w:p w14:paraId="42643B55" w14:textId="77777777" w:rsidR="00FE714B" w:rsidRDefault="00FE714B" w:rsidP="00FE714B">
      <w:pPr>
        <w:spacing w:line="360" w:lineRule="auto"/>
        <w:ind w:firstLine="0"/>
        <w:jc w:val="both"/>
      </w:pPr>
      <w:r>
        <w:t xml:space="preserve">F </w:t>
      </w:r>
      <w:r>
        <w:br w:type="page"/>
      </w:r>
    </w:p>
    <w:p w14:paraId="1A44F7A2" w14:textId="77777777" w:rsidR="00FE714B" w:rsidRPr="00AE7B25" w:rsidRDefault="00FE714B" w:rsidP="00FE714B">
      <w:pPr>
        <w:spacing w:line="360" w:lineRule="auto"/>
        <w:ind w:firstLine="0"/>
        <w:rPr>
          <w:b/>
          <w:bCs/>
        </w:rPr>
      </w:pPr>
      <w:r>
        <w:rPr>
          <w:b/>
          <w:bCs/>
        </w:rPr>
        <w:lastRenderedPageBreak/>
        <w:t>Chat between Users</w:t>
      </w:r>
    </w:p>
    <w:tbl>
      <w:tblPr>
        <w:tblStyle w:val="TableGrid"/>
        <w:tblW w:w="0" w:type="auto"/>
        <w:tblLook w:val="04A0" w:firstRow="1" w:lastRow="0" w:firstColumn="1" w:lastColumn="0" w:noHBand="0" w:noVBand="1"/>
      </w:tblPr>
      <w:tblGrid>
        <w:gridCol w:w="4675"/>
        <w:gridCol w:w="4675"/>
      </w:tblGrid>
      <w:tr w:rsidR="00FE714B" w14:paraId="309B3213" w14:textId="77777777" w:rsidTr="00E90B09">
        <w:tc>
          <w:tcPr>
            <w:tcW w:w="4675" w:type="dxa"/>
            <w:shd w:val="clear" w:color="auto" w:fill="000000" w:themeFill="text1"/>
          </w:tcPr>
          <w:p w14:paraId="62DCCDD4" w14:textId="77777777" w:rsidR="00FE714B" w:rsidRDefault="00FE714B" w:rsidP="00E90B09">
            <w:pPr>
              <w:spacing w:line="360" w:lineRule="auto"/>
              <w:ind w:firstLine="0"/>
            </w:pPr>
            <w:r>
              <w:t>Test Case Name:</w:t>
            </w:r>
          </w:p>
        </w:tc>
        <w:tc>
          <w:tcPr>
            <w:tcW w:w="4675" w:type="dxa"/>
            <w:shd w:val="clear" w:color="auto" w:fill="000000" w:themeFill="text1"/>
          </w:tcPr>
          <w:p w14:paraId="4BD11EE6" w14:textId="77777777" w:rsidR="00FE714B" w:rsidRDefault="00FE714B" w:rsidP="00E90B09">
            <w:pPr>
              <w:spacing w:line="360" w:lineRule="auto"/>
              <w:ind w:firstLine="0"/>
            </w:pPr>
            <w:r>
              <w:t>Chat Between Users</w:t>
            </w:r>
          </w:p>
        </w:tc>
      </w:tr>
      <w:tr w:rsidR="00FE714B" w14:paraId="0690FA2E" w14:textId="77777777" w:rsidTr="00E90B09">
        <w:tc>
          <w:tcPr>
            <w:tcW w:w="4675" w:type="dxa"/>
          </w:tcPr>
          <w:p w14:paraId="4CDCD88C" w14:textId="77777777" w:rsidR="00FE714B" w:rsidRDefault="00FE714B" w:rsidP="00E90B09">
            <w:pPr>
              <w:ind w:firstLine="0"/>
            </w:pPr>
            <w:r>
              <w:t>Test Case ID</w:t>
            </w:r>
          </w:p>
        </w:tc>
        <w:tc>
          <w:tcPr>
            <w:tcW w:w="4675" w:type="dxa"/>
          </w:tcPr>
          <w:p w14:paraId="4F6C3DF0" w14:textId="77777777" w:rsidR="00FE714B" w:rsidRDefault="00FE714B" w:rsidP="00E90B09">
            <w:pPr>
              <w:ind w:firstLine="0"/>
            </w:pPr>
            <w:r>
              <w:t>#004</w:t>
            </w:r>
          </w:p>
        </w:tc>
      </w:tr>
      <w:tr w:rsidR="00FE714B" w14:paraId="28B53625" w14:textId="77777777" w:rsidTr="00E90B09">
        <w:tc>
          <w:tcPr>
            <w:tcW w:w="4675" w:type="dxa"/>
          </w:tcPr>
          <w:p w14:paraId="02DA6FF6" w14:textId="77777777" w:rsidR="00FE714B" w:rsidRDefault="00FE714B" w:rsidP="00E90B09">
            <w:pPr>
              <w:ind w:firstLine="0"/>
            </w:pPr>
            <w:r>
              <w:t>Test Priority</w:t>
            </w:r>
          </w:p>
        </w:tc>
        <w:tc>
          <w:tcPr>
            <w:tcW w:w="4675" w:type="dxa"/>
          </w:tcPr>
          <w:p w14:paraId="1105DB28" w14:textId="77777777" w:rsidR="00FE714B" w:rsidRDefault="00FE714B" w:rsidP="00E90B09">
            <w:pPr>
              <w:ind w:firstLine="0"/>
            </w:pPr>
          </w:p>
        </w:tc>
      </w:tr>
      <w:tr w:rsidR="00FE714B" w14:paraId="495E9FAC" w14:textId="77777777" w:rsidTr="00E90B09">
        <w:tc>
          <w:tcPr>
            <w:tcW w:w="4675" w:type="dxa"/>
          </w:tcPr>
          <w:p w14:paraId="4AEB0527" w14:textId="77777777" w:rsidR="00FE714B" w:rsidRDefault="00FE714B" w:rsidP="00E90B09">
            <w:pPr>
              <w:ind w:firstLine="0"/>
            </w:pPr>
            <w:r>
              <w:t>Test Executed By</w:t>
            </w:r>
          </w:p>
        </w:tc>
        <w:tc>
          <w:tcPr>
            <w:tcW w:w="4675" w:type="dxa"/>
          </w:tcPr>
          <w:p w14:paraId="35318F99" w14:textId="77777777" w:rsidR="00FE714B" w:rsidRDefault="00FE714B" w:rsidP="00E90B09">
            <w:pPr>
              <w:ind w:firstLine="0"/>
            </w:pPr>
          </w:p>
        </w:tc>
      </w:tr>
      <w:tr w:rsidR="00FE714B" w14:paraId="64436752" w14:textId="77777777" w:rsidTr="00E90B09">
        <w:tc>
          <w:tcPr>
            <w:tcW w:w="4675" w:type="dxa"/>
          </w:tcPr>
          <w:p w14:paraId="4E206113" w14:textId="77777777" w:rsidR="00FE714B" w:rsidRDefault="00FE714B" w:rsidP="00E90B09">
            <w:pPr>
              <w:ind w:firstLine="0"/>
            </w:pPr>
            <w:r>
              <w:t>Date of Test Execution</w:t>
            </w:r>
          </w:p>
        </w:tc>
        <w:tc>
          <w:tcPr>
            <w:tcW w:w="4675" w:type="dxa"/>
          </w:tcPr>
          <w:p w14:paraId="4B38FCB4" w14:textId="77777777" w:rsidR="00FE714B" w:rsidRDefault="00FE714B" w:rsidP="00E90B09">
            <w:pPr>
              <w:ind w:firstLine="0"/>
            </w:pPr>
          </w:p>
        </w:tc>
      </w:tr>
      <w:tr w:rsidR="00FE714B" w14:paraId="13B705A7" w14:textId="77777777" w:rsidTr="00E90B09">
        <w:tc>
          <w:tcPr>
            <w:tcW w:w="4675" w:type="dxa"/>
          </w:tcPr>
          <w:p w14:paraId="08DF9E24" w14:textId="77777777" w:rsidR="00FE714B" w:rsidRDefault="00FE714B" w:rsidP="00E90B09">
            <w:pPr>
              <w:ind w:firstLine="0"/>
            </w:pPr>
            <w:r>
              <w:t>Description/Summary of Test</w:t>
            </w:r>
          </w:p>
        </w:tc>
        <w:tc>
          <w:tcPr>
            <w:tcW w:w="4675" w:type="dxa"/>
          </w:tcPr>
          <w:p w14:paraId="05C28D65" w14:textId="77777777" w:rsidR="00FE714B" w:rsidRDefault="00FE714B" w:rsidP="00E90B09">
            <w:pPr>
              <w:ind w:firstLine="0"/>
            </w:pPr>
          </w:p>
        </w:tc>
      </w:tr>
      <w:tr w:rsidR="00FE714B" w14:paraId="1E2F55D7" w14:textId="77777777" w:rsidTr="00E90B09">
        <w:tc>
          <w:tcPr>
            <w:tcW w:w="4675" w:type="dxa"/>
          </w:tcPr>
          <w:p w14:paraId="6F60A6B7" w14:textId="77777777" w:rsidR="00FE714B" w:rsidRDefault="00FE714B" w:rsidP="00E90B09">
            <w:pPr>
              <w:ind w:firstLine="0"/>
            </w:pPr>
            <w:r>
              <w:t>Pre-Condition</w:t>
            </w:r>
          </w:p>
        </w:tc>
        <w:tc>
          <w:tcPr>
            <w:tcW w:w="4675" w:type="dxa"/>
          </w:tcPr>
          <w:p w14:paraId="69E8AC85" w14:textId="77777777" w:rsidR="00FE714B" w:rsidRDefault="00FE714B" w:rsidP="00E90B09">
            <w:pPr>
              <w:ind w:firstLine="0"/>
            </w:pPr>
          </w:p>
        </w:tc>
      </w:tr>
      <w:tr w:rsidR="00FE714B" w14:paraId="71AAC03B" w14:textId="77777777" w:rsidTr="00E90B09">
        <w:tc>
          <w:tcPr>
            <w:tcW w:w="4675" w:type="dxa"/>
          </w:tcPr>
          <w:p w14:paraId="18FCE5AF" w14:textId="77777777" w:rsidR="00FE714B" w:rsidRDefault="00FE714B" w:rsidP="00E90B09">
            <w:pPr>
              <w:ind w:firstLine="0"/>
            </w:pPr>
            <w:r>
              <w:t>Test Steps</w:t>
            </w:r>
          </w:p>
        </w:tc>
        <w:tc>
          <w:tcPr>
            <w:tcW w:w="4675" w:type="dxa"/>
          </w:tcPr>
          <w:p w14:paraId="3904367A" w14:textId="77777777" w:rsidR="00FE714B" w:rsidRDefault="00FE714B" w:rsidP="00E90B09">
            <w:pPr>
              <w:ind w:firstLine="0"/>
            </w:pPr>
          </w:p>
        </w:tc>
      </w:tr>
      <w:tr w:rsidR="00FE714B" w14:paraId="45BD3479" w14:textId="77777777" w:rsidTr="00E90B09">
        <w:tc>
          <w:tcPr>
            <w:tcW w:w="4675" w:type="dxa"/>
          </w:tcPr>
          <w:p w14:paraId="3E9D9670" w14:textId="77777777" w:rsidR="00FE714B" w:rsidRDefault="00FE714B" w:rsidP="00E90B09">
            <w:pPr>
              <w:ind w:firstLine="0"/>
            </w:pPr>
            <w:r>
              <w:t>Expected Results</w:t>
            </w:r>
          </w:p>
        </w:tc>
        <w:tc>
          <w:tcPr>
            <w:tcW w:w="4675" w:type="dxa"/>
          </w:tcPr>
          <w:p w14:paraId="3EA11C08" w14:textId="77777777" w:rsidR="00FE714B" w:rsidRDefault="00FE714B" w:rsidP="00E90B09">
            <w:pPr>
              <w:ind w:firstLine="0"/>
            </w:pPr>
          </w:p>
        </w:tc>
      </w:tr>
      <w:tr w:rsidR="00FE714B" w14:paraId="04A3B3C7" w14:textId="77777777" w:rsidTr="00E90B09">
        <w:tc>
          <w:tcPr>
            <w:tcW w:w="4675" w:type="dxa"/>
          </w:tcPr>
          <w:p w14:paraId="0692F06F" w14:textId="77777777" w:rsidR="00FE714B" w:rsidRDefault="00FE714B" w:rsidP="00E90B09">
            <w:pPr>
              <w:ind w:firstLine="0"/>
            </w:pPr>
            <w:r>
              <w:t>Post-Condition</w:t>
            </w:r>
          </w:p>
        </w:tc>
        <w:tc>
          <w:tcPr>
            <w:tcW w:w="4675" w:type="dxa"/>
          </w:tcPr>
          <w:p w14:paraId="4E1E8A12" w14:textId="77777777" w:rsidR="00FE714B" w:rsidRDefault="00FE714B" w:rsidP="00E90B09">
            <w:pPr>
              <w:ind w:firstLine="0"/>
            </w:pPr>
          </w:p>
        </w:tc>
      </w:tr>
      <w:tr w:rsidR="00FE714B" w14:paraId="0104FA19" w14:textId="77777777" w:rsidTr="00E90B09">
        <w:tc>
          <w:tcPr>
            <w:tcW w:w="4675" w:type="dxa"/>
          </w:tcPr>
          <w:p w14:paraId="1734879A" w14:textId="77777777" w:rsidR="00FE714B" w:rsidRDefault="00FE714B" w:rsidP="00E90B09">
            <w:pPr>
              <w:ind w:firstLine="0"/>
            </w:pPr>
            <w:r>
              <w:t>Status (Fail/Pass)</w:t>
            </w:r>
          </w:p>
        </w:tc>
        <w:tc>
          <w:tcPr>
            <w:tcW w:w="4675" w:type="dxa"/>
          </w:tcPr>
          <w:p w14:paraId="5542DC29" w14:textId="77777777" w:rsidR="00FE714B" w:rsidRDefault="00FE714B" w:rsidP="00E90B09">
            <w:pPr>
              <w:ind w:firstLine="0"/>
            </w:pPr>
          </w:p>
        </w:tc>
      </w:tr>
      <w:tr w:rsidR="00FE714B" w14:paraId="1FB8F64E" w14:textId="77777777" w:rsidTr="00E90B09">
        <w:tc>
          <w:tcPr>
            <w:tcW w:w="4675" w:type="dxa"/>
          </w:tcPr>
          <w:p w14:paraId="36FB4575" w14:textId="77777777" w:rsidR="00FE714B" w:rsidRDefault="00FE714B" w:rsidP="00E90B09">
            <w:pPr>
              <w:ind w:firstLine="0"/>
            </w:pPr>
            <w:r>
              <w:t>Notes/Comments/Questions:</w:t>
            </w:r>
          </w:p>
        </w:tc>
        <w:tc>
          <w:tcPr>
            <w:tcW w:w="4675" w:type="dxa"/>
          </w:tcPr>
          <w:p w14:paraId="60A47212" w14:textId="77777777" w:rsidR="00FE714B" w:rsidRDefault="00FE714B" w:rsidP="00E90B09">
            <w:pPr>
              <w:ind w:firstLine="0"/>
            </w:pPr>
          </w:p>
        </w:tc>
      </w:tr>
      <w:tr w:rsidR="00FE714B" w14:paraId="0FEC834C" w14:textId="77777777" w:rsidTr="00E90B09">
        <w:tc>
          <w:tcPr>
            <w:tcW w:w="4675" w:type="dxa"/>
          </w:tcPr>
          <w:p w14:paraId="15CDD90B" w14:textId="77777777" w:rsidR="00FE714B" w:rsidRDefault="00FE714B" w:rsidP="00E90B09">
            <w:pPr>
              <w:ind w:firstLine="0"/>
            </w:pPr>
            <w:r>
              <w:t>Requirements</w:t>
            </w:r>
          </w:p>
        </w:tc>
        <w:tc>
          <w:tcPr>
            <w:tcW w:w="4675" w:type="dxa"/>
          </w:tcPr>
          <w:p w14:paraId="150C3225" w14:textId="77777777" w:rsidR="00FE714B" w:rsidRDefault="00FE714B" w:rsidP="00E90B09">
            <w:pPr>
              <w:ind w:firstLine="0"/>
            </w:pPr>
          </w:p>
        </w:tc>
      </w:tr>
      <w:tr w:rsidR="00FE714B" w14:paraId="5E6227A3" w14:textId="77777777" w:rsidTr="00E90B09">
        <w:tc>
          <w:tcPr>
            <w:tcW w:w="4675" w:type="dxa"/>
          </w:tcPr>
          <w:p w14:paraId="7F75A384" w14:textId="77777777" w:rsidR="00FE714B" w:rsidRDefault="00FE714B" w:rsidP="00E90B09">
            <w:pPr>
              <w:ind w:firstLine="0"/>
            </w:pPr>
            <w:r>
              <w:t>Automation? (Yes/No)</w:t>
            </w:r>
          </w:p>
        </w:tc>
        <w:tc>
          <w:tcPr>
            <w:tcW w:w="4675" w:type="dxa"/>
          </w:tcPr>
          <w:p w14:paraId="5F0F05E6" w14:textId="77777777" w:rsidR="00FE714B" w:rsidRDefault="00FE714B" w:rsidP="00E90B09">
            <w:pPr>
              <w:ind w:firstLine="0"/>
            </w:pPr>
          </w:p>
        </w:tc>
      </w:tr>
    </w:tbl>
    <w:p w14:paraId="7697854F" w14:textId="77777777" w:rsidR="00FE714B" w:rsidRDefault="00FE714B" w:rsidP="00FE714B">
      <w:pPr>
        <w:ind w:firstLine="0"/>
      </w:pPr>
    </w:p>
    <w:p w14:paraId="2DE21386" w14:textId="77777777" w:rsidR="00FE714B" w:rsidRDefault="00FE714B" w:rsidP="00FE714B">
      <w:pPr>
        <w:spacing w:line="360" w:lineRule="auto"/>
        <w:ind w:firstLine="0"/>
        <w:jc w:val="both"/>
      </w:pPr>
      <w:r>
        <w:t>Attachments:</w:t>
      </w:r>
    </w:p>
    <w:p w14:paraId="5513BDD7" w14:textId="77777777" w:rsidR="00FE714B" w:rsidRDefault="00FE714B" w:rsidP="00FE714B">
      <w:pPr>
        <w:spacing w:line="360" w:lineRule="auto"/>
        <w:ind w:firstLine="0"/>
        <w:jc w:val="both"/>
      </w:pPr>
      <w:r>
        <w:t xml:space="preserve">F </w:t>
      </w:r>
      <w:r>
        <w:br w:type="page"/>
      </w:r>
    </w:p>
    <w:p w14:paraId="7166C9DA" w14:textId="77777777" w:rsidR="00FE714B" w:rsidRPr="00AE7B25" w:rsidRDefault="00FE714B" w:rsidP="00FE714B">
      <w:pPr>
        <w:spacing w:line="360" w:lineRule="auto"/>
        <w:ind w:firstLine="0"/>
        <w:rPr>
          <w:b/>
          <w:bCs/>
        </w:rPr>
      </w:pPr>
      <w:r>
        <w:rPr>
          <w:b/>
          <w:bCs/>
        </w:rPr>
        <w:lastRenderedPageBreak/>
        <w:t>View and use Accessibility Services</w:t>
      </w:r>
    </w:p>
    <w:tbl>
      <w:tblPr>
        <w:tblStyle w:val="TableGrid"/>
        <w:tblW w:w="0" w:type="auto"/>
        <w:tblLook w:val="04A0" w:firstRow="1" w:lastRow="0" w:firstColumn="1" w:lastColumn="0" w:noHBand="0" w:noVBand="1"/>
      </w:tblPr>
      <w:tblGrid>
        <w:gridCol w:w="4675"/>
        <w:gridCol w:w="4675"/>
      </w:tblGrid>
      <w:tr w:rsidR="00FE714B" w14:paraId="4D072A8C" w14:textId="77777777" w:rsidTr="00E90B09">
        <w:tc>
          <w:tcPr>
            <w:tcW w:w="4675" w:type="dxa"/>
            <w:shd w:val="clear" w:color="auto" w:fill="000000" w:themeFill="text1"/>
          </w:tcPr>
          <w:p w14:paraId="0F5AADDA" w14:textId="77777777" w:rsidR="00FE714B" w:rsidRDefault="00FE714B" w:rsidP="00E90B09">
            <w:pPr>
              <w:spacing w:line="360" w:lineRule="auto"/>
              <w:ind w:firstLine="0"/>
            </w:pPr>
            <w:r>
              <w:t>Test Case Name:</w:t>
            </w:r>
          </w:p>
        </w:tc>
        <w:tc>
          <w:tcPr>
            <w:tcW w:w="4675" w:type="dxa"/>
            <w:shd w:val="clear" w:color="auto" w:fill="000000" w:themeFill="text1"/>
          </w:tcPr>
          <w:p w14:paraId="24CC4F33" w14:textId="77777777" w:rsidR="00FE714B" w:rsidRDefault="00FE714B" w:rsidP="00E90B09">
            <w:pPr>
              <w:spacing w:line="360" w:lineRule="auto"/>
              <w:ind w:firstLine="0"/>
            </w:pPr>
            <w:r>
              <w:t>View and use Accessibility Services</w:t>
            </w:r>
          </w:p>
        </w:tc>
      </w:tr>
      <w:tr w:rsidR="00FE714B" w14:paraId="623C1FFC" w14:textId="77777777" w:rsidTr="00E90B09">
        <w:tc>
          <w:tcPr>
            <w:tcW w:w="4675" w:type="dxa"/>
          </w:tcPr>
          <w:p w14:paraId="26F82097" w14:textId="77777777" w:rsidR="00FE714B" w:rsidRDefault="00FE714B" w:rsidP="00E90B09">
            <w:pPr>
              <w:ind w:firstLine="0"/>
            </w:pPr>
            <w:r>
              <w:t>Test Case ID</w:t>
            </w:r>
          </w:p>
        </w:tc>
        <w:tc>
          <w:tcPr>
            <w:tcW w:w="4675" w:type="dxa"/>
          </w:tcPr>
          <w:p w14:paraId="180711A2" w14:textId="77777777" w:rsidR="00FE714B" w:rsidRDefault="00FE714B" w:rsidP="00E90B09">
            <w:pPr>
              <w:ind w:firstLine="0"/>
            </w:pPr>
            <w:r>
              <w:t>#005</w:t>
            </w:r>
          </w:p>
        </w:tc>
      </w:tr>
      <w:tr w:rsidR="00FE714B" w14:paraId="5718EC5E" w14:textId="77777777" w:rsidTr="00E90B09">
        <w:tc>
          <w:tcPr>
            <w:tcW w:w="4675" w:type="dxa"/>
          </w:tcPr>
          <w:p w14:paraId="37A3DFDD" w14:textId="77777777" w:rsidR="00FE714B" w:rsidRDefault="00FE714B" w:rsidP="00E90B09">
            <w:pPr>
              <w:ind w:firstLine="0"/>
            </w:pPr>
            <w:r>
              <w:t>Test Priority</w:t>
            </w:r>
          </w:p>
        </w:tc>
        <w:tc>
          <w:tcPr>
            <w:tcW w:w="4675" w:type="dxa"/>
          </w:tcPr>
          <w:p w14:paraId="24CFE88B" w14:textId="77777777" w:rsidR="00FE714B" w:rsidRDefault="00FE714B" w:rsidP="00E90B09">
            <w:pPr>
              <w:ind w:firstLine="0"/>
            </w:pPr>
          </w:p>
        </w:tc>
      </w:tr>
      <w:tr w:rsidR="00FE714B" w14:paraId="6459904F" w14:textId="77777777" w:rsidTr="00E90B09">
        <w:tc>
          <w:tcPr>
            <w:tcW w:w="4675" w:type="dxa"/>
          </w:tcPr>
          <w:p w14:paraId="7230C41D" w14:textId="77777777" w:rsidR="00FE714B" w:rsidRDefault="00FE714B" w:rsidP="00E90B09">
            <w:pPr>
              <w:ind w:firstLine="0"/>
            </w:pPr>
            <w:r>
              <w:t>Test Executed By</w:t>
            </w:r>
          </w:p>
        </w:tc>
        <w:tc>
          <w:tcPr>
            <w:tcW w:w="4675" w:type="dxa"/>
          </w:tcPr>
          <w:p w14:paraId="53E070F0" w14:textId="77777777" w:rsidR="00FE714B" w:rsidRDefault="00FE714B" w:rsidP="00E90B09">
            <w:pPr>
              <w:ind w:firstLine="0"/>
            </w:pPr>
          </w:p>
        </w:tc>
      </w:tr>
      <w:tr w:rsidR="00FE714B" w14:paraId="064F221B" w14:textId="77777777" w:rsidTr="00E90B09">
        <w:tc>
          <w:tcPr>
            <w:tcW w:w="4675" w:type="dxa"/>
          </w:tcPr>
          <w:p w14:paraId="5B0220D5" w14:textId="77777777" w:rsidR="00FE714B" w:rsidRDefault="00FE714B" w:rsidP="00E90B09">
            <w:pPr>
              <w:ind w:firstLine="0"/>
            </w:pPr>
            <w:r>
              <w:t>Date of Test Execution</w:t>
            </w:r>
          </w:p>
        </w:tc>
        <w:tc>
          <w:tcPr>
            <w:tcW w:w="4675" w:type="dxa"/>
          </w:tcPr>
          <w:p w14:paraId="7BB26810" w14:textId="77777777" w:rsidR="00FE714B" w:rsidRDefault="00FE714B" w:rsidP="00E90B09">
            <w:pPr>
              <w:ind w:firstLine="0"/>
            </w:pPr>
          </w:p>
        </w:tc>
      </w:tr>
      <w:tr w:rsidR="00FE714B" w14:paraId="62927170" w14:textId="77777777" w:rsidTr="00E90B09">
        <w:tc>
          <w:tcPr>
            <w:tcW w:w="4675" w:type="dxa"/>
          </w:tcPr>
          <w:p w14:paraId="24DC15B1" w14:textId="77777777" w:rsidR="00FE714B" w:rsidRDefault="00FE714B" w:rsidP="00E90B09">
            <w:pPr>
              <w:ind w:firstLine="0"/>
            </w:pPr>
            <w:r>
              <w:t>Description/Summary of Test</w:t>
            </w:r>
          </w:p>
        </w:tc>
        <w:tc>
          <w:tcPr>
            <w:tcW w:w="4675" w:type="dxa"/>
          </w:tcPr>
          <w:p w14:paraId="2A38DD67" w14:textId="77777777" w:rsidR="00FE714B" w:rsidRDefault="00FE714B" w:rsidP="00E90B09">
            <w:pPr>
              <w:ind w:firstLine="0"/>
            </w:pPr>
          </w:p>
        </w:tc>
      </w:tr>
      <w:tr w:rsidR="00FE714B" w14:paraId="45226E14" w14:textId="77777777" w:rsidTr="00E90B09">
        <w:tc>
          <w:tcPr>
            <w:tcW w:w="4675" w:type="dxa"/>
          </w:tcPr>
          <w:p w14:paraId="2716B84C" w14:textId="77777777" w:rsidR="00FE714B" w:rsidRDefault="00FE714B" w:rsidP="00E90B09">
            <w:pPr>
              <w:ind w:firstLine="0"/>
            </w:pPr>
            <w:r>
              <w:t>Pre-Condition</w:t>
            </w:r>
          </w:p>
        </w:tc>
        <w:tc>
          <w:tcPr>
            <w:tcW w:w="4675" w:type="dxa"/>
          </w:tcPr>
          <w:p w14:paraId="2DA8F096" w14:textId="77777777" w:rsidR="00FE714B" w:rsidRDefault="00FE714B" w:rsidP="00E90B09">
            <w:pPr>
              <w:ind w:firstLine="0"/>
            </w:pPr>
          </w:p>
        </w:tc>
      </w:tr>
      <w:tr w:rsidR="00FE714B" w14:paraId="61C22D09" w14:textId="77777777" w:rsidTr="00E90B09">
        <w:tc>
          <w:tcPr>
            <w:tcW w:w="4675" w:type="dxa"/>
          </w:tcPr>
          <w:p w14:paraId="54E5C8F6" w14:textId="77777777" w:rsidR="00FE714B" w:rsidRDefault="00FE714B" w:rsidP="00E90B09">
            <w:pPr>
              <w:ind w:firstLine="0"/>
            </w:pPr>
            <w:r>
              <w:t>Test Steps</w:t>
            </w:r>
          </w:p>
        </w:tc>
        <w:tc>
          <w:tcPr>
            <w:tcW w:w="4675" w:type="dxa"/>
          </w:tcPr>
          <w:p w14:paraId="0E5B5B17" w14:textId="77777777" w:rsidR="00FE714B" w:rsidRDefault="00FE714B" w:rsidP="00E90B09">
            <w:pPr>
              <w:ind w:firstLine="0"/>
            </w:pPr>
          </w:p>
        </w:tc>
      </w:tr>
      <w:tr w:rsidR="00FE714B" w14:paraId="28CD16C0" w14:textId="77777777" w:rsidTr="00E90B09">
        <w:tc>
          <w:tcPr>
            <w:tcW w:w="4675" w:type="dxa"/>
          </w:tcPr>
          <w:p w14:paraId="7146AE7F" w14:textId="77777777" w:rsidR="00FE714B" w:rsidRDefault="00FE714B" w:rsidP="00E90B09">
            <w:pPr>
              <w:ind w:firstLine="0"/>
            </w:pPr>
            <w:r>
              <w:t>Expected Results</w:t>
            </w:r>
          </w:p>
        </w:tc>
        <w:tc>
          <w:tcPr>
            <w:tcW w:w="4675" w:type="dxa"/>
          </w:tcPr>
          <w:p w14:paraId="3FA1447C" w14:textId="77777777" w:rsidR="00FE714B" w:rsidRDefault="00FE714B" w:rsidP="00E90B09">
            <w:pPr>
              <w:ind w:firstLine="0"/>
            </w:pPr>
          </w:p>
        </w:tc>
      </w:tr>
      <w:tr w:rsidR="00FE714B" w14:paraId="343E8130" w14:textId="77777777" w:rsidTr="00E90B09">
        <w:tc>
          <w:tcPr>
            <w:tcW w:w="4675" w:type="dxa"/>
          </w:tcPr>
          <w:p w14:paraId="5EEE8516" w14:textId="77777777" w:rsidR="00FE714B" w:rsidRDefault="00FE714B" w:rsidP="00E90B09">
            <w:pPr>
              <w:ind w:firstLine="0"/>
            </w:pPr>
            <w:r>
              <w:t>Post-Condition</w:t>
            </w:r>
          </w:p>
        </w:tc>
        <w:tc>
          <w:tcPr>
            <w:tcW w:w="4675" w:type="dxa"/>
          </w:tcPr>
          <w:p w14:paraId="7F7485D0" w14:textId="77777777" w:rsidR="00FE714B" w:rsidRDefault="00FE714B" w:rsidP="00E90B09">
            <w:pPr>
              <w:ind w:firstLine="0"/>
            </w:pPr>
          </w:p>
        </w:tc>
      </w:tr>
      <w:tr w:rsidR="00FE714B" w14:paraId="518E1B2C" w14:textId="77777777" w:rsidTr="00E90B09">
        <w:tc>
          <w:tcPr>
            <w:tcW w:w="4675" w:type="dxa"/>
          </w:tcPr>
          <w:p w14:paraId="5CEED565" w14:textId="77777777" w:rsidR="00FE714B" w:rsidRDefault="00FE714B" w:rsidP="00E90B09">
            <w:pPr>
              <w:ind w:firstLine="0"/>
            </w:pPr>
            <w:r>
              <w:t>Status (Fail/Pass)</w:t>
            </w:r>
          </w:p>
        </w:tc>
        <w:tc>
          <w:tcPr>
            <w:tcW w:w="4675" w:type="dxa"/>
          </w:tcPr>
          <w:p w14:paraId="517D5E0E" w14:textId="77777777" w:rsidR="00FE714B" w:rsidRDefault="00FE714B" w:rsidP="00E90B09">
            <w:pPr>
              <w:ind w:firstLine="0"/>
            </w:pPr>
          </w:p>
        </w:tc>
      </w:tr>
      <w:tr w:rsidR="00FE714B" w14:paraId="7BB5464F" w14:textId="77777777" w:rsidTr="00E90B09">
        <w:tc>
          <w:tcPr>
            <w:tcW w:w="4675" w:type="dxa"/>
          </w:tcPr>
          <w:p w14:paraId="53B549E4" w14:textId="77777777" w:rsidR="00FE714B" w:rsidRDefault="00FE714B" w:rsidP="00E90B09">
            <w:pPr>
              <w:ind w:firstLine="0"/>
            </w:pPr>
            <w:r>
              <w:t>Notes/Comments/Questions:</w:t>
            </w:r>
          </w:p>
        </w:tc>
        <w:tc>
          <w:tcPr>
            <w:tcW w:w="4675" w:type="dxa"/>
          </w:tcPr>
          <w:p w14:paraId="6CE080AC" w14:textId="77777777" w:rsidR="00FE714B" w:rsidRDefault="00FE714B" w:rsidP="00E90B09">
            <w:pPr>
              <w:ind w:firstLine="0"/>
            </w:pPr>
          </w:p>
        </w:tc>
      </w:tr>
      <w:tr w:rsidR="00FE714B" w14:paraId="2F133FC1" w14:textId="77777777" w:rsidTr="00E90B09">
        <w:tc>
          <w:tcPr>
            <w:tcW w:w="4675" w:type="dxa"/>
          </w:tcPr>
          <w:p w14:paraId="74574067" w14:textId="77777777" w:rsidR="00FE714B" w:rsidRDefault="00FE714B" w:rsidP="00E90B09">
            <w:pPr>
              <w:ind w:firstLine="0"/>
            </w:pPr>
            <w:r>
              <w:t>Requirements</w:t>
            </w:r>
          </w:p>
        </w:tc>
        <w:tc>
          <w:tcPr>
            <w:tcW w:w="4675" w:type="dxa"/>
          </w:tcPr>
          <w:p w14:paraId="524EAB6C" w14:textId="77777777" w:rsidR="00FE714B" w:rsidRDefault="00FE714B" w:rsidP="00E90B09">
            <w:pPr>
              <w:ind w:firstLine="0"/>
            </w:pPr>
          </w:p>
        </w:tc>
      </w:tr>
      <w:tr w:rsidR="00FE714B" w14:paraId="36B7DC0C" w14:textId="77777777" w:rsidTr="00E90B09">
        <w:tc>
          <w:tcPr>
            <w:tcW w:w="4675" w:type="dxa"/>
          </w:tcPr>
          <w:p w14:paraId="108189B6" w14:textId="77777777" w:rsidR="00FE714B" w:rsidRDefault="00FE714B" w:rsidP="00E90B09">
            <w:pPr>
              <w:ind w:firstLine="0"/>
            </w:pPr>
            <w:r>
              <w:t>Automation? (Yes/No)</w:t>
            </w:r>
          </w:p>
        </w:tc>
        <w:tc>
          <w:tcPr>
            <w:tcW w:w="4675" w:type="dxa"/>
          </w:tcPr>
          <w:p w14:paraId="548CC03E" w14:textId="77777777" w:rsidR="00FE714B" w:rsidRDefault="00FE714B" w:rsidP="00E90B09">
            <w:pPr>
              <w:ind w:firstLine="0"/>
            </w:pPr>
          </w:p>
        </w:tc>
      </w:tr>
    </w:tbl>
    <w:p w14:paraId="468183D0" w14:textId="77777777" w:rsidR="00FE714B" w:rsidRDefault="00FE714B" w:rsidP="00FE714B">
      <w:pPr>
        <w:ind w:firstLine="0"/>
      </w:pPr>
    </w:p>
    <w:p w14:paraId="71AA9907" w14:textId="77777777" w:rsidR="00FE714B" w:rsidRDefault="00FE714B" w:rsidP="00FE714B">
      <w:pPr>
        <w:spacing w:line="360" w:lineRule="auto"/>
        <w:ind w:firstLine="0"/>
        <w:jc w:val="both"/>
      </w:pPr>
      <w:r>
        <w:t>Attachments:</w:t>
      </w:r>
    </w:p>
    <w:p w14:paraId="38BD92E9" w14:textId="77777777" w:rsidR="00FE714B" w:rsidRDefault="00FE714B" w:rsidP="00FE714B">
      <w:pPr>
        <w:spacing w:line="360" w:lineRule="auto"/>
        <w:ind w:firstLine="0"/>
        <w:jc w:val="both"/>
      </w:pPr>
      <w:r>
        <w:t xml:space="preserve">F </w:t>
      </w:r>
      <w:r>
        <w:br w:type="page"/>
      </w:r>
    </w:p>
    <w:p w14:paraId="5BB9C7BD" w14:textId="77777777" w:rsidR="00FE714B" w:rsidRPr="00AE7B25" w:rsidRDefault="00FE714B" w:rsidP="00FE714B">
      <w:pPr>
        <w:spacing w:line="360" w:lineRule="auto"/>
        <w:ind w:firstLine="0"/>
        <w:rPr>
          <w:b/>
          <w:bCs/>
        </w:rPr>
      </w:pPr>
      <w:r>
        <w:rPr>
          <w:b/>
          <w:bCs/>
        </w:rPr>
        <w:lastRenderedPageBreak/>
        <w:t>View List of Users from Search List / Google Maps</w:t>
      </w:r>
    </w:p>
    <w:tbl>
      <w:tblPr>
        <w:tblStyle w:val="TableGrid"/>
        <w:tblW w:w="0" w:type="auto"/>
        <w:tblLook w:val="04A0" w:firstRow="1" w:lastRow="0" w:firstColumn="1" w:lastColumn="0" w:noHBand="0" w:noVBand="1"/>
      </w:tblPr>
      <w:tblGrid>
        <w:gridCol w:w="4675"/>
        <w:gridCol w:w="4675"/>
      </w:tblGrid>
      <w:tr w:rsidR="00FE714B" w14:paraId="217EF1C7" w14:textId="77777777" w:rsidTr="00E90B09">
        <w:tc>
          <w:tcPr>
            <w:tcW w:w="4675" w:type="dxa"/>
            <w:shd w:val="clear" w:color="auto" w:fill="000000" w:themeFill="text1"/>
          </w:tcPr>
          <w:p w14:paraId="0130885D" w14:textId="77777777" w:rsidR="00FE714B" w:rsidRDefault="00FE714B" w:rsidP="00E90B09">
            <w:pPr>
              <w:spacing w:line="360" w:lineRule="auto"/>
              <w:ind w:firstLine="0"/>
            </w:pPr>
            <w:r>
              <w:t>Test Case Name:</w:t>
            </w:r>
          </w:p>
        </w:tc>
        <w:tc>
          <w:tcPr>
            <w:tcW w:w="4675" w:type="dxa"/>
            <w:shd w:val="clear" w:color="auto" w:fill="000000" w:themeFill="text1"/>
          </w:tcPr>
          <w:p w14:paraId="3DEBFE13" w14:textId="77777777" w:rsidR="00FE714B" w:rsidRDefault="00FE714B" w:rsidP="00E90B09">
            <w:pPr>
              <w:spacing w:line="360" w:lineRule="auto"/>
              <w:ind w:firstLine="0"/>
            </w:pPr>
            <w:r>
              <w:t>View List of Users from Search List / Google Maps</w:t>
            </w:r>
          </w:p>
        </w:tc>
      </w:tr>
      <w:tr w:rsidR="00FE714B" w14:paraId="51F2ADB9" w14:textId="77777777" w:rsidTr="00E90B09">
        <w:tc>
          <w:tcPr>
            <w:tcW w:w="4675" w:type="dxa"/>
          </w:tcPr>
          <w:p w14:paraId="1E0E1A30" w14:textId="77777777" w:rsidR="00FE714B" w:rsidRDefault="00FE714B" w:rsidP="00E90B09">
            <w:pPr>
              <w:ind w:firstLine="0"/>
            </w:pPr>
            <w:r>
              <w:t>Test Case ID</w:t>
            </w:r>
          </w:p>
        </w:tc>
        <w:tc>
          <w:tcPr>
            <w:tcW w:w="4675" w:type="dxa"/>
          </w:tcPr>
          <w:p w14:paraId="1E0F7470" w14:textId="77777777" w:rsidR="00FE714B" w:rsidRDefault="00FE714B" w:rsidP="00E90B09">
            <w:pPr>
              <w:ind w:firstLine="0"/>
            </w:pPr>
            <w:r>
              <w:t>#006</w:t>
            </w:r>
          </w:p>
        </w:tc>
      </w:tr>
      <w:tr w:rsidR="00FE714B" w14:paraId="4C9DE11F" w14:textId="77777777" w:rsidTr="00E90B09">
        <w:tc>
          <w:tcPr>
            <w:tcW w:w="4675" w:type="dxa"/>
          </w:tcPr>
          <w:p w14:paraId="65FF8585" w14:textId="77777777" w:rsidR="00FE714B" w:rsidRDefault="00FE714B" w:rsidP="00E90B09">
            <w:pPr>
              <w:ind w:firstLine="0"/>
            </w:pPr>
            <w:r>
              <w:t>Test Priority</w:t>
            </w:r>
          </w:p>
        </w:tc>
        <w:tc>
          <w:tcPr>
            <w:tcW w:w="4675" w:type="dxa"/>
          </w:tcPr>
          <w:p w14:paraId="16B22E10" w14:textId="77777777" w:rsidR="00FE714B" w:rsidRDefault="00FE714B" w:rsidP="00E90B09">
            <w:pPr>
              <w:ind w:firstLine="0"/>
            </w:pPr>
          </w:p>
        </w:tc>
      </w:tr>
      <w:tr w:rsidR="00FE714B" w14:paraId="0224A84F" w14:textId="77777777" w:rsidTr="00E90B09">
        <w:tc>
          <w:tcPr>
            <w:tcW w:w="4675" w:type="dxa"/>
          </w:tcPr>
          <w:p w14:paraId="5FD23CC6" w14:textId="77777777" w:rsidR="00FE714B" w:rsidRDefault="00FE714B" w:rsidP="00E90B09">
            <w:pPr>
              <w:ind w:firstLine="0"/>
            </w:pPr>
            <w:r>
              <w:t>Test Executed By</w:t>
            </w:r>
          </w:p>
        </w:tc>
        <w:tc>
          <w:tcPr>
            <w:tcW w:w="4675" w:type="dxa"/>
          </w:tcPr>
          <w:p w14:paraId="1F7261F5" w14:textId="77777777" w:rsidR="00FE714B" w:rsidRDefault="00FE714B" w:rsidP="00E90B09">
            <w:pPr>
              <w:ind w:firstLine="0"/>
            </w:pPr>
          </w:p>
        </w:tc>
      </w:tr>
      <w:tr w:rsidR="00FE714B" w14:paraId="7665223C" w14:textId="77777777" w:rsidTr="00E90B09">
        <w:tc>
          <w:tcPr>
            <w:tcW w:w="4675" w:type="dxa"/>
          </w:tcPr>
          <w:p w14:paraId="535989EF" w14:textId="77777777" w:rsidR="00FE714B" w:rsidRDefault="00FE714B" w:rsidP="00E90B09">
            <w:pPr>
              <w:ind w:firstLine="0"/>
            </w:pPr>
            <w:r>
              <w:t>Date of Test Execution</w:t>
            </w:r>
          </w:p>
        </w:tc>
        <w:tc>
          <w:tcPr>
            <w:tcW w:w="4675" w:type="dxa"/>
          </w:tcPr>
          <w:p w14:paraId="2D0D6840" w14:textId="77777777" w:rsidR="00FE714B" w:rsidRDefault="00FE714B" w:rsidP="00E90B09">
            <w:pPr>
              <w:ind w:firstLine="0"/>
            </w:pPr>
          </w:p>
        </w:tc>
      </w:tr>
      <w:tr w:rsidR="00FE714B" w14:paraId="6ECDA313" w14:textId="77777777" w:rsidTr="00E90B09">
        <w:tc>
          <w:tcPr>
            <w:tcW w:w="4675" w:type="dxa"/>
          </w:tcPr>
          <w:p w14:paraId="20DF4079" w14:textId="77777777" w:rsidR="00FE714B" w:rsidRDefault="00FE714B" w:rsidP="00E90B09">
            <w:pPr>
              <w:ind w:firstLine="0"/>
            </w:pPr>
            <w:r>
              <w:t>Description/Summary of Test</w:t>
            </w:r>
          </w:p>
        </w:tc>
        <w:tc>
          <w:tcPr>
            <w:tcW w:w="4675" w:type="dxa"/>
          </w:tcPr>
          <w:p w14:paraId="2FB9325B" w14:textId="77777777" w:rsidR="00FE714B" w:rsidRDefault="00FE714B" w:rsidP="00E90B09">
            <w:pPr>
              <w:ind w:firstLine="0"/>
            </w:pPr>
          </w:p>
        </w:tc>
      </w:tr>
      <w:tr w:rsidR="00FE714B" w14:paraId="59F6139F" w14:textId="77777777" w:rsidTr="00E90B09">
        <w:tc>
          <w:tcPr>
            <w:tcW w:w="4675" w:type="dxa"/>
          </w:tcPr>
          <w:p w14:paraId="61F5FDD2" w14:textId="77777777" w:rsidR="00FE714B" w:rsidRDefault="00FE714B" w:rsidP="00E90B09">
            <w:pPr>
              <w:ind w:firstLine="0"/>
            </w:pPr>
            <w:r>
              <w:t>Pre-Condition</w:t>
            </w:r>
          </w:p>
        </w:tc>
        <w:tc>
          <w:tcPr>
            <w:tcW w:w="4675" w:type="dxa"/>
          </w:tcPr>
          <w:p w14:paraId="35174D1D" w14:textId="77777777" w:rsidR="00FE714B" w:rsidRDefault="00FE714B" w:rsidP="00E90B09">
            <w:pPr>
              <w:ind w:firstLine="0"/>
            </w:pPr>
          </w:p>
        </w:tc>
      </w:tr>
      <w:tr w:rsidR="00FE714B" w14:paraId="147FC433" w14:textId="77777777" w:rsidTr="00E90B09">
        <w:tc>
          <w:tcPr>
            <w:tcW w:w="4675" w:type="dxa"/>
          </w:tcPr>
          <w:p w14:paraId="505B9C8B" w14:textId="77777777" w:rsidR="00FE714B" w:rsidRDefault="00FE714B" w:rsidP="00E90B09">
            <w:pPr>
              <w:ind w:firstLine="0"/>
            </w:pPr>
            <w:r>
              <w:t>Test Steps</w:t>
            </w:r>
          </w:p>
        </w:tc>
        <w:tc>
          <w:tcPr>
            <w:tcW w:w="4675" w:type="dxa"/>
          </w:tcPr>
          <w:p w14:paraId="65915BE8" w14:textId="77777777" w:rsidR="00FE714B" w:rsidRDefault="00FE714B" w:rsidP="00E90B09">
            <w:pPr>
              <w:ind w:firstLine="0"/>
            </w:pPr>
          </w:p>
        </w:tc>
      </w:tr>
      <w:tr w:rsidR="00FE714B" w14:paraId="184953A9" w14:textId="77777777" w:rsidTr="00E90B09">
        <w:tc>
          <w:tcPr>
            <w:tcW w:w="4675" w:type="dxa"/>
          </w:tcPr>
          <w:p w14:paraId="0496A81B" w14:textId="77777777" w:rsidR="00FE714B" w:rsidRDefault="00FE714B" w:rsidP="00E90B09">
            <w:pPr>
              <w:ind w:firstLine="0"/>
            </w:pPr>
            <w:r>
              <w:t>Expected Results</w:t>
            </w:r>
          </w:p>
        </w:tc>
        <w:tc>
          <w:tcPr>
            <w:tcW w:w="4675" w:type="dxa"/>
          </w:tcPr>
          <w:p w14:paraId="22BBC38A" w14:textId="77777777" w:rsidR="00FE714B" w:rsidRDefault="00FE714B" w:rsidP="00E90B09">
            <w:pPr>
              <w:ind w:firstLine="0"/>
            </w:pPr>
          </w:p>
        </w:tc>
      </w:tr>
      <w:tr w:rsidR="00FE714B" w14:paraId="23064FD9" w14:textId="77777777" w:rsidTr="00E90B09">
        <w:tc>
          <w:tcPr>
            <w:tcW w:w="4675" w:type="dxa"/>
          </w:tcPr>
          <w:p w14:paraId="501B3BA8" w14:textId="77777777" w:rsidR="00FE714B" w:rsidRDefault="00FE714B" w:rsidP="00E90B09">
            <w:pPr>
              <w:ind w:firstLine="0"/>
            </w:pPr>
            <w:r>
              <w:t>Post-Condition</w:t>
            </w:r>
          </w:p>
        </w:tc>
        <w:tc>
          <w:tcPr>
            <w:tcW w:w="4675" w:type="dxa"/>
          </w:tcPr>
          <w:p w14:paraId="3FCC7DE3" w14:textId="77777777" w:rsidR="00FE714B" w:rsidRDefault="00FE714B" w:rsidP="00E90B09">
            <w:pPr>
              <w:ind w:firstLine="0"/>
            </w:pPr>
          </w:p>
        </w:tc>
      </w:tr>
      <w:tr w:rsidR="00FE714B" w14:paraId="5247473D" w14:textId="77777777" w:rsidTr="00E90B09">
        <w:tc>
          <w:tcPr>
            <w:tcW w:w="4675" w:type="dxa"/>
          </w:tcPr>
          <w:p w14:paraId="4431FE44" w14:textId="77777777" w:rsidR="00FE714B" w:rsidRDefault="00FE714B" w:rsidP="00E90B09">
            <w:pPr>
              <w:ind w:firstLine="0"/>
            </w:pPr>
            <w:r>
              <w:t>Status (Fail/Pass)</w:t>
            </w:r>
          </w:p>
        </w:tc>
        <w:tc>
          <w:tcPr>
            <w:tcW w:w="4675" w:type="dxa"/>
          </w:tcPr>
          <w:p w14:paraId="4CF446A7" w14:textId="77777777" w:rsidR="00FE714B" w:rsidRDefault="00FE714B" w:rsidP="00E90B09">
            <w:pPr>
              <w:ind w:firstLine="0"/>
            </w:pPr>
          </w:p>
        </w:tc>
      </w:tr>
      <w:tr w:rsidR="00FE714B" w14:paraId="3422F079" w14:textId="77777777" w:rsidTr="00E90B09">
        <w:tc>
          <w:tcPr>
            <w:tcW w:w="4675" w:type="dxa"/>
          </w:tcPr>
          <w:p w14:paraId="1384CF72" w14:textId="77777777" w:rsidR="00FE714B" w:rsidRDefault="00FE714B" w:rsidP="00E90B09">
            <w:pPr>
              <w:ind w:firstLine="0"/>
            </w:pPr>
            <w:r>
              <w:t>Notes/Comments/Questions:</w:t>
            </w:r>
          </w:p>
        </w:tc>
        <w:tc>
          <w:tcPr>
            <w:tcW w:w="4675" w:type="dxa"/>
          </w:tcPr>
          <w:p w14:paraId="69170B8C" w14:textId="77777777" w:rsidR="00FE714B" w:rsidRDefault="00FE714B" w:rsidP="00E90B09">
            <w:pPr>
              <w:ind w:firstLine="0"/>
            </w:pPr>
          </w:p>
        </w:tc>
      </w:tr>
      <w:tr w:rsidR="00FE714B" w14:paraId="634083F5" w14:textId="77777777" w:rsidTr="00E90B09">
        <w:tc>
          <w:tcPr>
            <w:tcW w:w="4675" w:type="dxa"/>
          </w:tcPr>
          <w:p w14:paraId="3B701A0A" w14:textId="77777777" w:rsidR="00FE714B" w:rsidRDefault="00FE714B" w:rsidP="00E90B09">
            <w:pPr>
              <w:ind w:firstLine="0"/>
            </w:pPr>
            <w:r>
              <w:t>Requirements</w:t>
            </w:r>
          </w:p>
        </w:tc>
        <w:tc>
          <w:tcPr>
            <w:tcW w:w="4675" w:type="dxa"/>
          </w:tcPr>
          <w:p w14:paraId="56A3C16E" w14:textId="77777777" w:rsidR="00FE714B" w:rsidRDefault="00FE714B" w:rsidP="00E90B09">
            <w:pPr>
              <w:ind w:firstLine="0"/>
            </w:pPr>
          </w:p>
        </w:tc>
      </w:tr>
      <w:tr w:rsidR="00FE714B" w14:paraId="4E5A6009" w14:textId="77777777" w:rsidTr="00E90B09">
        <w:tc>
          <w:tcPr>
            <w:tcW w:w="4675" w:type="dxa"/>
          </w:tcPr>
          <w:p w14:paraId="3D133688" w14:textId="77777777" w:rsidR="00FE714B" w:rsidRDefault="00FE714B" w:rsidP="00E90B09">
            <w:pPr>
              <w:ind w:firstLine="0"/>
            </w:pPr>
            <w:r>
              <w:t>Automation? (Yes/No)</w:t>
            </w:r>
          </w:p>
        </w:tc>
        <w:tc>
          <w:tcPr>
            <w:tcW w:w="4675" w:type="dxa"/>
          </w:tcPr>
          <w:p w14:paraId="251FC1CB" w14:textId="77777777" w:rsidR="00FE714B" w:rsidRDefault="00FE714B" w:rsidP="00E90B09">
            <w:pPr>
              <w:ind w:firstLine="0"/>
            </w:pPr>
          </w:p>
        </w:tc>
      </w:tr>
    </w:tbl>
    <w:p w14:paraId="7C232A8F" w14:textId="77777777" w:rsidR="00FE714B" w:rsidRDefault="00FE714B" w:rsidP="00FE714B">
      <w:pPr>
        <w:ind w:firstLine="0"/>
      </w:pPr>
    </w:p>
    <w:p w14:paraId="6C24A25D" w14:textId="77777777" w:rsidR="00FE714B" w:rsidRDefault="00FE714B" w:rsidP="00FE714B">
      <w:pPr>
        <w:spacing w:line="360" w:lineRule="auto"/>
        <w:ind w:firstLine="0"/>
        <w:jc w:val="both"/>
      </w:pPr>
      <w:r>
        <w:t>Attachments:</w:t>
      </w:r>
    </w:p>
    <w:p w14:paraId="5475B1B6" w14:textId="77777777" w:rsidR="00FE714B" w:rsidRDefault="00FE714B" w:rsidP="00FE714B">
      <w:pPr>
        <w:spacing w:line="360" w:lineRule="auto"/>
        <w:ind w:firstLine="0"/>
        <w:jc w:val="both"/>
      </w:pPr>
      <w:r>
        <w:t xml:space="preserve">F </w:t>
      </w:r>
      <w:r>
        <w:br w:type="page"/>
      </w:r>
    </w:p>
    <w:p w14:paraId="422F6A8F" w14:textId="77777777" w:rsidR="00FE714B" w:rsidRPr="00AE7B25" w:rsidRDefault="00FE714B" w:rsidP="00FE714B">
      <w:pPr>
        <w:spacing w:line="360" w:lineRule="auto"/>
        <w:ind w:firstLine="0"/>
        <w:rPr>
          <w:b/>
          <w:bCs/>
        </w:rPr>
      </w:pPr>
      <w:r>
        <w:rPr>
          <w:b/>
          <w:bCs/>
        </w:rPr>
        <w:lastRenderedPageBreak/>
        <w:t>View User’s Personal Profile</w:t>
      </w:r>
    </w:p>
    <w:tbl>
      <w:tblPr>
        <w:tblStyle w:val="TableGrid"/>
        <w:tblW w:w="0" w:type="auto"/>
        <w:tblLook w:val="04A0" w:firstRow="1" w:lastRow="0" w:firstColumn="1" w:lastColumn="0" w:noHBand="0" w:noVBand="1"/>
      </w:tblPr>
      <w:tblGrid>
        <w:gridCol w:w="4675"/>
        <w:gridCol w:w="4675"/>
      </w:tblGrid>
      <w:tr w:rsidR="00FE714B" w14:paraId="0E9EBDE6" w14:textId="77777777" w:rsidTr="00E90B09">
        <w:tc>
          <w:tcPr>
            <w:tcW w:w="4675" w:type="dxa"/>
            <w:shd w:val="clear" w:color="auto" w:fill="000000" w:themeFill="text1"/>
          </w:tcPr>
          <w:p w14:paraId="3017C8D1" w14:textId="77777777" w:rsidR="00FE714B" w:rsidRDefault="00FE714B" w:rsidP="00E90B09">
            <w:pPr>
              <w:spacing w:line="360" w:lineRule="auto"/>
              <w:ind w:firstLine="0"/>
            </w:pPr>
            <w:r>
              <w:t>Test Case Name:</w:t>
            </w:r>
          </w:p>
        </w:tc>
        <w:tc>
          <w:tcPr>
            <w:tcW w:w="4675" w:type="dxa"/>
            <w:shd w:val="clear" w:color="auto" w:fill="000000" w:themeFill="text1"/>
          </w:tcPr>
          <w:p w14:paraId="1B7FBDBD" w14:textId="77777777" w:rsidR="00FE714B" w:rsidRDefault="00FE714B" w:rsidP="00E90B09">
            <w:pPr>
              <w:spacing w:line="360" w:lineRule="auto"/>
              <w:ind w:firstLine="0"/>
            </w:pPr>
            <w:r>
              <w:t>View User’s Personal Profile</w:t>
            </w:r>
          </w:p>
        </w:tc>
      </w:tr>
      <w:tr w:rsidR="00FE714B" w14:paraId="1FACB762" w14:textId="77777777" w:rsidTr="00E90B09">
        <w:tc>
          <w:tcPr>
            <w:tcW w:w="4675" w:type="dxa"/>
          </w:tcPr>
          <w:p w14:paraId="7AE7E9E8" w14:textId="77777777" w:rsidR="00FE714B" w:rsidRDefault="00FE714B" w:rsidP="00E90B09">
            <w:pPr>
              <w:ind w:firstLine="0"/>
            </w:pPr>
            <w:r>
              <w:t>Test Case ID</w:t>
            </w:r>
          </w:p>
        </w:tc>
        <w:tc>
          <w:tcPr>
            <w:tcW w:w="4675" w:type="dxa"/>
          </w:tcPr>
          <w:p w14:paraId="2E0562D1" w14:textId="77777777" w:rsidR="00FE714B" w:rsidRDefault="00FE714B" w:rsidP="00E90B09">
            <w:pPr>
              <w:ind w:firstLine="0"/>
            </w:pPr>
            <w:r>
              <w:t>#007</w:t>
            </w:r>
          </w:p>
        </w:tc>
      </w:tr>
      <w:tr w:rsidR="00FE714B" w14:paraId="265E1180" w14:textId="77777777" w:rsidTr="00E90B09">
        <w:tc>
          <w:tcPr>
            <w:tcW w:w="4675" w:type="dxa"/>
          </w:tcPr>
          <w:p w14:paraId="4003DAB5" w14:textId="77777777" w:rsidR="00FE714B" w:rsidRDefault="00FE714B" w:rsidP="00E90B09">
            <w:pPr>
              <w:ind w:firstLine="0"/>
            </w:pPr>
            <w:r>
              <w:t>Test Priority</w:t>
            </w:r>
          </w:p>
        </w:tc>
        <w:tc>
          <w:tcPr>
            <w:tcW w:w="4675" w:type="dxa"/>
          </w:tcPr>
          <w:p w14:paraId="6EEA1CC1" w14:textId="77777777" w:rsidR="00FE714B" w:rsidRDefault="00FE714B" w:rsidP="00E90B09">
            <w:pPr>
              <w:ind w:firstLine="0"/>
            </w:pPr>
          </w:p>
        </w:tc>
      </w:tr>
      <w:tr w:rsidR="00FE714B" w14:paraId="43A57ABC" w14:textId="77777777" w:rsidTr="00E90B09">
        <w:tc>
          <w:tcPr>
            <w:tcW w:w="4675" w:type="dxa"/>
          </w:tcPr>
          <w:p w14:paraId="01D218DF" w14:textId="77777777" w:rsidR="00FE714B" w:rsidRDefault="00FE714B" w:rsidP="00E90B09">
            <w:pPr>
              <w:ind w:firstLine="0"/>
            </w:pPr>
            <w:r>
              <w:t>Test Executed By</w:t>
            </w:r>
          </w:p>
        </w:tc>
        <w:tc>
          <w:tcPr>
            <w:tcW w:w="4675" w:type="dxa"/>
          </w:tcPr>
          <w:p w14:paraId="7410CD6B" w14:textId="77777777" w:rsidR="00FE714B" w:rsidRDefault="00FE714B" w:rsidP="00E90B09">
            <w:pPr>
              <w:ind w:firstLine="0"/>
            </w:pPr>
          </w:p>
        </w:tc>
      </w:tr>
      <w:tr w:rsidR="00FE714B" w14:paraId="0AEAE68A" w14:textId="77777777" w:rsidTr="00E90B09">
        <w:tc>
          <w:tcPr>
            <w:tcW w:w="4675" w:type="dxa"/>
          </w:tcPr>
          <w:p w14:paraId="3E624840" w14:textId="77777777" w:rsidR="00FE714B" w:rsidRDefault="00FE714B" w:rsidP="00E90B09">
            <w:pPr>
              <w:ind w:firstLine="0"/>
            </w:pPr>
            <w:r>
              <w:t>Date of Test Execution</w:t>
            </w:r>
          </w:p>
        </w:tc>
        <w:tc>
          <w:tcPr>
            <w:tcW w:w="4675" w:type="dxa"/>
          </w:tcPr>
          <w:p w14:paraId="5B7AA3CD" w14:textId="77777777" w:rsidR="00FE714B" w:rsidRDefault="00FE714B" w:rsidP="00E90B09">
            <w:pPr>
              <w:ind w:firstLine="0"/>
            </w:pPr>
          </w:p>
        </w:tc>
      </w:tr>
      <w:tr w:rsidR="00FE714B" w14:paraId="2D3BD951" w14:textId="77777777" w:rsidTr="00E90B09">
        <w:tc>
          <w:tcPr>
            <w:tcW w:w="4675" w:type="dxa"/>
          </w:tcPr>
          <w:p w14:paraId="709AE14B" w14:textId="77777777" w:rsidR="00FE714B" w:rsidRDefault="00FE714B" w:rsidP="00E90B09">
            <w:pPr>
              <w:ind w:firstLine="0"/>
            </w:pPr>
            <w:r>
              <w:t>Description/Summary of Test</w:t>
            </w:r>
          </w:p>
        </w:tc>
        <w:tc>
          <w:tcPr>
            <w:tcW w:w="4675" w:type="dxa"/>
          </w:tcPr>
          <w:p w14:paraId="00C1FE0D" w14:textId="77777777" w:rsidR="00FE714B" w:rsidRDefault="00FE714B" w:rsidP="00E90B09">
            <w:pPr>
              <w:ind w:firstLine="0"/>
            </w:pPr>
          </w:p>
        </w:tc>
      </w:tr>
      <w:tr w:rsidR="00FE714B" w14:paraId="5D83F9C2" w14:textId="77777777" w:rsidTr="00E90B09">
        <w:tc>
          <w:tcPr>
            <w:tcW w:w="4675" w:type="dxa"/>
          </w:tcPr>
          <w:p w14:paraId="6C0CD2CA" w14:textId="77777777" w:rsidR="00FE714B" w:rsidRDefault="00FE714B" w:rsidP="00E90B09">
            <w:pPr>
              <w:ind w:firstLine="0"/>
            </w:pPr>
            <w:r>
              <w:t>Pre-Condition</w:t>
            </w:r>
          </w:p>
        </w:tc>
        <w:tc>
          <w:tcPr>
            <w:tcW w:w="4675" w:type="dxa"/>
          </w:tcPr>
          <w:p w14:paraId="42FF76F9" w14:textId="77777777" w:rsidR="00FE714B" w:rsidRDefault="00FE714B" w:rsidP="00E90B09">
            <w:pPr>
              <w:ind w:firstLine="0"/>
            </w:pPr>
          </w:p>
        </w:tc>
      </w:tr>
      <w:tr w:rsidR="00FE714B" w14:paraId="370BFDC0" w14:textId="77777777" w:rsidTr="00E90B09">
        <w:tc>
          <w:tcPr>
            <w:tcW w:w="4675" w:type="dxa"/>
          </w:tcPr>
          <w:p w14:paraId="2B11765F" w14:textId="77777777" w:rsidR="00FE714B" w:rsidRDefault="00FE714B" w:rsidP="00E90B09">
            <w:pPr>
              <w:ind w:firstLine="0"/>
            </w:pPr>
            <w:r>
              <w:t>Test Steps</w:t>
            </w:r>
          </w:p>
        </w:tc>
        <w:tc>
          <w:tcPr>
            <w:tcW w:w="4675" w:type="dxa"/>
          </w:tcPr>
          <w:p w14:paraId="57F6EDC2" w14:textId="77777777" w:rsidR="00FE714B" w:rsidRDefault="00FE714B" w:rsidP="00E90B09">
            <w:pPr>
              <w:ind w:firstLine="0"/>
            </w:pPr>
          </w:p>
        </w:tc>
      </w:tr>
      <w:tr w:rsidR="00FE714B" w14:paraId="2E37F9B4" w14:textId="77777777" w:rsidTr="00E90B09">
        <w:tc>
          <w:tcPr>
            <w:tcW w:w="4675" w:type="dxa"/>
          </w:tcPr>
          <w:p w14:paraId="62127328" w14:textId="77777777" w:rsidR="00FE714B" w:rsidRDefault="00FE714B" w:rsidP="00E90B09">
            <w:pPr>
              <w:ind w:firstLine="0"/>
            </w:pPr>
            <w:r>
              <w:t>Expected Results</w:t>
            </w:r>
          </w:p>
        </w:tc>
        <w:tc>
          <w:tcPr>
            <w:tcW w:w="4675" w:type="dxa"/>
          </w:tcPr>
          <w:p w14:paraId="78D8BF83" w14:textId="77777777" w:rsidR="00FE714B" w:rsidRDefault="00FE714B" w:rsidP="00E90B09">
            <w:pPr>
              <w:ind w:firstLine="0"/>
            </w:pPr>
          </w:p>
        </w:tc>
      </w:tr>
      <w:tr w:rsidR="00FE714B" w14:paraId="7E7CF771" w14:textId="77777777" w:rsidTr="00E90B09">
        <w:tc>
          <w:tcPr>
            <w:tcW w:w="4675" w:type="dxa"/>
          </w:tcPr>
          <w:p w14:paraId="347344A2" w14:textId="77777777" w:rsidR="00FE714B" w:rsidRDefault="00FE714B" w:rsidP="00E90B09">
            <w:pPr>
              <w:ind w:firstLine="0"/>
            </w:pPr>
            <w:r>
              <w:t>Post-Condition</w:t>
            </w:r>
          </w:p>
        </w:tc>
        <w:tc>
          <w:tcPr>
            <w:tcW w:w="4675" w:type="dxa"/>
          </w:tcPr>
          <w:p w14:paraId="451CD750" w14:textId="77777777" w:rsidR="00FE714B" w:rsidRDefault="00FE714B" w:rsidP="00E90B09">
            <w:pPr>
              <w:ind w:firstLine="0"/>
            </w:pPr>
          </w:p>
        </w:tc>
      </w:tr>
      <w:tr w:rsidR="00FE714B" w14:paraId="150E9C1F" w14:textId="77777777" w:rsidTr="00E90B09">
        <w:tc>
          <w:tcPr>
            <w:tcW w:w="4675" w:type="dxa"/>
          </w:tcPr>
          <w:p w14:paraId="1B2DB306" w14:textId="77777777" w:rsidR="00FE714B" w:rsidRDefault="00FE714B" w:rsidP="00E90B09">
            <w:pPr>
              <w:ind w:firstLine="0"/>
            </w:pPr>
            <w:r>
              <w:t>Status (Fail/Pass)</w:t>
            </w:r>
          </w:p>
        </w:tc>
        <w:tc>
          <w:tcPr>
            <w:tcW w:w="4675" w:type="dxa"/>
          </w:tcPr>
          <w:p w14:paraId="4339A227" w14:textId="77777777" w:rsidR="00FE714B" w:rsidRDefault="00FE714B" w:rsidP="00E90B09">
            <w:pPr>
              <w:ind w:firstLine="0"/>
            </w:pPr>
          </w:p>
        </w:tc>
      </w:tr>
      <w:tr w:rsidR="00FE714B" w14:paraId="5F94E33B" w14:textId="77777777" w:rsidTr="00E90B09">
        <w:tc>
          <w:tcPr>
            <w:tcW w:w="4675" w:type="dxa"/>
          </w:tcPr>
          <w:p w14:paraId="6C87FE97" w14:textId="77777777" w:rsidR="00FE714B" w:rsidRDefault="00FE714B" w:rsidP="00E90B09">
            <w:pPr>
              <w:ind w:firstLine="0"/>
            </w:pPr>
            <w:r>
              <w:t>Notes/Comments/Questions:</w:t>
            </w:r>
          </w:p>
        </w:tc>
        <w:tc>
          <w:tcPr>
            <w:tcW w:w="4675" w:type="dxa"/>
          </w:tcPr>
          <w:p w14:paraId="383EE2F0" w14:textId="77777777" w:rsidR="00FE714B" w:rsidRDefault="00FE714B" w:rsidP="00E90B09">
            <w:pPr>
              <w:ind w:firstLine="0"/>
            </w:pPr>
          </w:p>
        </w:tc>
      </w:tr>
      <w:tr w:rsidR="00FE714B" w14:paraId="3F77B5B9" w14:textId="77777777" w:rsidTr="00E90B09">
        <w:tc>
          <w:tcPr>
            <w:tcW w:w="4675" w:type="dxa"/>
          </w:tcPr>
          <w:p w14:paraId="6DDE4AAA" w14:textId="77777777" w:rsidR="00FE714B" w:rsidRDefault="00FE714B" w:rsidP="00E90B09">
            <w:pPr>
              <w:ind w:firstLine="0"/>
            </w:pPr>
            <w:r>
              <w:t>Requirements</w:t>
            </w:r>
          </w:p>
        </w:tc>
        <w:tc>
          <w:tcPr>
            <w:tcW w:w="4675" w:type="dxa"/>
          </w:tcPr>
          <w:p w14:paraId="03E33BBF" w14:textId="77777777" w:rsidR="00FE714B" w:rsidRDefault="00FE714B" w:rsidP="00E90B09">
            <w:pPr>
              <w:ind w:firstLine="0"/>
            </w:pPr>
          </w:p>
        </w:tc>
      </w:tr>
      <w:tr w:rsidR="00FE714B" w14:paraId="31D4EC25" w14:textId="77777777" w:rsidTr="00E90B09">
        <w:tc>
          <w:tcPr>
            <w:tcW w:w="4675" w:type="dxa"/>
          </w:tcPr>
          <w:p w14:paraId="6E8361E8" w14:textId="77777777" w:rsidR="00FE714B" w:rsidRDefault="00FE714B" w:rsidP="00E90B09">
            <w:pPr>
              <w:ind w:firstLine="0"/>
            </w:pPr>
            <w:r>
              <w:t>Automation? (Yes/No)</w:t>
            </w:r>
          </w:p>
        </w:tc>
        <w:tc>
          <w:tcPr>
            <w:tcW w:w="4675" w:type="dxa"/>
          </w:tcPr>
          <w:p w14:paraId="414FEA1B" w14:textId="77777777" w:rsidR="00FE714B" w:rsidRDefault="00FE714B" w:rsidP="00E90B09">
            <w:pPr>
              <w:ind w:firstLine="0"/>
            </w:pPr>
          </w:p>
        </w:tc>
      </w:tr>
    </w:tbl>
    <w:p w14:paraId="50741537" w14:textId="77777777" w:rsidR="00FE714B" w:rsidRDefault="00FE714B" w:rsidP="00FE714B">
      <w:pPr>
        <w:ind w:firstLine="0"/>
      </w:pPr>
    </w:p>
    <w:p w14:paraId="105ECDA7" w14:textId="77777777" w:rsidR="00FE714B" w:rsidRDefault="00FE714B" w:rsidP="00FE714B">
      <w:pPr>
        <w:spacing w:line="360" w:lineRule="auto"/>
        <w:ind w:firstLine="0"/>
        <w:jc w:val="both"/>
      </w:pPr>
      <w:r>
        <w:t>Attachments:</w:t>
      </w:r>
    </w:p>
    <w:p w14:paraId="20043E03" w14:textId="77777777" w:rsidR="00FE714B" w:rsidRDefault="00FE714B" w:rsidP="00FE714B">
      <w:pPr>
        <w:spacing w:line="360" w:lineRule="auto"/>
        <w:ind w:firstLine="0"/>
        <w:jc w:val="both"/>
      </w:pPr>
      <w:r>
        <w:t xml:space="preserve">F </w:t>
      </w:r>
      <w:r>
        <w:br w:type="page"/>
      </w:r>
    </w:p>
    <w:p w14:paraId="5DCBB15C" w14:textId="77777777" w:rsidR="00FE714B" w:rsidRPr="00AE7B25" w:rsidRDefault="00FE714B" w:rsidP="00FE714B">
      <w:pPr>
        <w:spacing w:line="360" w:lineRule="auto"/>
        <w:ind w:firstLine="0"/>
        <w:rPr>
          <w:b/>
          <w:bCs/>
        </w:rPr>
      </w:pPr>
      <w:r>
        <w:rPr>
          <w:b/>
          <w:bCs/>
        </w:rPr>
        <w:lastRenderedPageBreak/>
        <w:t>Edit User’s Personal Profile</w:t>
      </w:r>
    </w:p>
    <w:tbl>
      <w:tblPr>
        <w:tblStyle w:val="TableGrid"/>
        <w:tblW w:w="0" w:type="auto"/>
        <w:tblLook w:val="04A0" w:firstRow="1" w:lastRow="0" w:firstColumn="1" w:lastColumn="0" w:noHBand="0" w:noVBand="1"/>
      </w:tblPr>
      <w:tblGrid>
        <w:gridCol w:w="4675"/>
        <w:gridCol w:w="4675"/>
      </w:tblGrid>
      <w:tr w:rsidR="00FE714B" w14:paraId="248FEF69" w14:textId="77777777" w:rsidTr="00E90B09">
        <w:tc>
          <w:tcPr>
            <w:tcW w:w="4675" w:type="dxa"/>
            <w:shd w:val="clear" w:color="auto" w:fill="000000" w:themeFill="text1"/>
          </w:tcPr>
          <w:p w14:paraId="6A600012" w14:textId="77777777" w:rsidR="00FE714B" w:rsidRDefault="00FE714B" w:rsidP="00E90B09">
            <w:pPr>
              <w:spacing w:line="360" w:lineRule="auto"/>
              <w:ind w:firstLine="0"/>
            </w:pPr>
            <w:r>
              <w:t>Test Case Name:</w:t>
            </w:r>
          </w:p>
        </w:tc>
        <w:tc>
          <w:tcPr>
            <w:tcW w:w="4675" w:type="dxa"/>
            <w:shd w:val="clear" w:color="auto" w:fill="000000" w:themeFill="text1"/>
          </w:tcPr>
          <w:p w14:paraId="7FEF90B8" w14:textId="77777777" w:rsidR="00FE714B" w:rsidRDefault="00FE714B" w:rsidP="00E90B09">
            <w:pPr>
              <w:spacing w:line="360" w:lineRule="auto"/>
              <w:ind w:firstLine="0"/>
            </w:pPr>
            <w:r>
              <w:t>Edit User’s Personal Profile</w:t>
            </w:r>
          </w:p>
        </w:tc>
      </w:tr>
      <w:tr w:rsidR="00FE714B" w14:paraId="4971BC4A" w14:textId="77777777" w:rsidTr="00E90B09">
        <w:tc>
          <w:tcPr>
            <w:tcW w:w="4675" w:type="dxa"/>
          </w:tcPr>
          <w:p w14:paraId="40E05FB1" w14:textId="77777777" w:rsidR="00FE714B" w:rsidRDefault="00FE714B" w:rsidP="00E90B09">
            <w:pPr>
              <w:ind w:firstLine="0"/>
            </w:pPr>
            <w:r>
              <w:t>Test Case ID</w:t>
            </w:r>
          </w:p>
        </w:tc>
        <w:tc>
          <w:tcPr>
            <w:tcW w:w="4675" w:type="dxa"/>
          </w:tcPr>
          <w:p w14:paraId="7AC3ED40" w14:textId="77777777" w:rsidR="00FE714B" w:rsidRDefault="00FE714B" w:rsidP="00E90B09">
            <w:pPr>
              <w:ind w:firstLine="0"/>
            </w:pPr>
            <w:r>
              <w:t>#008</w:t>
            </w:r>
          </w:p>
        </w:tc>
      </w:tr>
      <w:tr w:rsidR="00FE714B" w14:paraId="6E3C37CB" w14:textId="77777777" w:rsidTr="00E90B09">
        <w:tc>
          <w:tcPr>
            <w:tcW w:w="4675" w:type="dxa"/>
          </w:tcPr>
          <w:p w14:paraId="2B514F75" w14:textId="77777777" w:rsidR="00FE714B" w:rsidRDefault="00FE714B" w:rsidP="00E90B09">
            <w:pPr>
              <w:ind w:firstLine="0"/>
            </w:pPr>
            <w:r>
              <w:t>Test Priority</w:t>
            </w:r>
          </w:p>
        </w:tc>
        <w:tc>
          <w:tcPr>
            <w:tcW w:w="4675" w:type="dxa"/>
          </w:tcPr>
          <w:p w14:paraId="6961F68C" w14:textId="77777777" w:rsidR="00FE714B" w:rsidRDefault="00FE714B" w:rsidP="00E90B09">
            <w:pPr>
              <w:ind w:firstLine="0"/>
            </w:pPr>
          </w:p>
        </w:tc>
      </w:tr>
      <w:tr w:rsidR="00FE714B" w14:paraId="12CA1EA1" w14:textId="77777777" w:rsidTr="00E90B09">
        <w:tc>
          <w:tcPr>
            <w:tcW w:w="4675" w:type="dxa"/>
          </w:tcPr>
          <w:p w14:paraId="173545E8" w14:textId="77777777" w:rsidR="00FE714B" w:rsidRDefault="00FE714B" w:rsidP="00E90B09">
            <w:pPr>
              <w:ind w:firstLine="0"/>
            </w:pPr>
            <w:r>
              <w:t>Test Executed By</w:t>
            </w:r>
          </w:p>
        </w:tc>
        <w:tc>
          <w:tcPr>
            <w:tcW w:w="4675" w:type="dxa"/>
          </w:tcPr>
          <w:p w14:paraId="71C7A321" w14:textId="77777777" w:rsidR="00FE714B" w:rsidRDefault="00FE714B" w:rsidP="00E90B09">
            <w:pPr>
              <w:ind w:firstLine="0"/>
            </w:pPr>
          </w:p>
        </w:tc>
      </w:tr>
      <w:tr w:rsidR="00FE714B" w14:paraId="6F35F8E5" w14:textId="77777777" w:rsidTr="00E90B09">
        <w:tc>
          <w:tcPr>
            <w:tcW w:w="4675" w:type="dxa"/>
          </w:tcPr>
          <w:p w14:paraId="6F05C0DB" w14:textId="77777777" w:rsidR="00FE714B" w:rsidRDefault="00FE714B" w:rsidP="00E90B09">
            <w:pPr>
              <w:ind w:firstLine="0"/>
            </w:pPr>
            <w:r>
              <w:t>Date of Test Execution</w:t>
            </w:r>
          </w:p>
        </w:tc>
        <w:tc>
          <w:tcPr>
            <w:tcW w:w="4675" w:type="dxa"/>
          </w:tcPr>
          <w:p w14:paraId="4AC47E81" w14:textId="77777777" w:rsidR="00FE714B" w:rsidRDefault="00FE714B" w:rsidP="00E90B09">
            <w:pPr>
              <w:ind w:firstLine="0"/>
            </w:pPr>
          </w:p>
        </w:tc>
      </w:tr>
      <w:tr w:rsidR="00FE714B" w14:paraId="027AEE37" w14:textId="77777777" w:rsidTr="00E90B09">
        <w:tc>
          <w:tcPr>
            <w:tcW w:w="4675" w:type="dxa"/>
          </w:tcPr>
          <w:p w14:paraId="049A67D3" w14:textId="77777777" w:rsidR="00FE714B" w:rsidRDefault="00FE714B" w:rsidP="00E90B09">
            <w:pPr>
              <w:ind w:firstLine="0"/>
            </w:pPr>
            <w:r>
              <w:t>Description/Summary of Test</w:t>
            </w:r>
          </w:p>
        </w:tc>
        <w:tc>
          <w:tcPr>
            <w:tcW w:w="4675" w:type="dxa"/>
          </w:tcPr>
          <w:p w14:paraId="328DBC3B" w14:textId="77777777" w:rsidR="00FE714B" w:rsidRDefault="00FE714B" w:rsidP="00E90B09">
            <w:pPr>
              <w:ind w:firstLine="0"/>
            </w:pPr>
          </w:p>
        </w:tc>
      </w:tr>
      <w:tr w:rsidR="00FE714B" w14:paraId="6A39FC36" w14:textId="77777777" w:rsidTr="00E90B09">
        <w:tc>
          <w:tcPr>
            <w:tcW w:w="4675" w:type="dxa"/>
          </w:tcPr>
          <w:p w14:paraId="41117219" w14:textId="77777777" w:rsidR="00FE714B" w:rsidRDefault="00FE714B" w:rsidP="00E90B09">
            <w:pPr>
              <w:ind w:firstLine="0"/>
            </w:pPr>
            <w:r>
              <w:t>Pre-Condition</w:t>
            </w:r>
          </w:p>
        </w:tc>
        <w:tc>
          <w:tcPr>
            <w:tcW w:w="4675" w:type="dxa"/>
          </w:tcPr>
          <w:p w14:paraId="5552F2D0" w14:textId="77777777" w:rsidR="00FE714B" w:rsidRDefault="00FE714B" w:rsidP="00E90B09">
            <w:pPr>
              <w:ind w:firstLine="0"/>
            </w:pPr>
          </w:p>
        </w:tc>
      </w:tr>
      <w:tr w:rsidR="00FE714B" w14:paraId="0635F34A" w14:textId="77777777" w:rsidTr="00E90B09">
        <w:tc>
          <w:tcPr>
            <w:tcW w:w="4675" w:type="dxa"/>
          </w:tcPr>
          <w:p w14:paraId="4D8D9DF9" w14:textId="77777777" w:rsidR="00FE714B" w:rsidRDefault="00FE714B" w:rsidP="00E90B09">
            <w:pPr>
              <w:ind w:firstLine="0"/>
            </w:pPr>
            <w:r>
              <w:t>Test Steps</w:t>
            </w:r>
          </w:p>
        </w:tc>
        <w:tc>
          <w:tcPr>
            <w:tcW w:w="4675" w:type="dxa"/>
          </w:tcPr>
          <w:p w14:paraId="4CF24B0C" w14:textId="77777777" w:rsidR="00FE714B" w:rsidRDefault="00FE714B" w:rsidP="00E90B09">
            <w:pPr>
              <w:ind w:firstLine="0"/>
            </w:pPr>
          </w:p>
        </w:tc>
      </w:tr>
      <w:tr w:rsidR="00FE714B" w14:paraId="495E73B7" w14:textId="77777777" w:rsidTr="00E90B09">
        <w:tc>
          <w:tcPr>
            <w:tcW w:w="4675" w:type="dxa"/>
          </w:tcPr>
          <w:p w14:paraId="5EC30EE2" w14:textId="77777777" w:rsidR="00FE714B" w:rsidRDefault="00FE714B" w:rsidP="00E90B09">
            <w:pPr>
              <w:ind w:firstLine="0"/>
            </w:pPr>
            <w:r>
              <w:t>Expected Results</w:t>
            </w:r>
          </w:p>
        </w:tc>
        <w:tc>
          <w:tcPr>
            <w:tcW w:w="4675" w:type="dxa"/>
          </w:tcPr>
          <w:p w14:paraId="7C1EEC5C" w14:textId="77777777" w:rsidR="00FE714B" w:rsidRDefault="00FE714B" w:rsidP="00E90B09">
            <w:pPr>
              <w:ind w:firstLine="0"/>
            </w:pPr>
          </w:p>
        </w:tc>
      </w:tr>
      <w:tr w:rsidR="00FE714B" w14:paraId="2C0BF744" w14:textId="77777777" w:rsidTr="00E90B09">
        <w:tc>
          <w:tcPr>
            <w:tcW w:w="4675" w:type="dxa"/>
          </w:tcPr>
          <w:p w14:paraId="478A1BB5" w14:textId="77777777" w:rsidR="00FE714B" w:rsidRDefault="00FE714B" w:rsidP="00E90B09">
            <w:pPr>
              <w:ind w:firstLine="0"/>
            </w:pPr>
            <w:r>
              <w:t>Post-Condition</w:t>
            </w:r>
          </w:p>
        </w:tc>
        <w:tc>
          <w:tcPr>
            <w:tcW w:w="4675" w:type="dxa"/>
          </w:tcPr>
          <w:p w14:paraId="1855BBA2" w14:textId="77777777" w:rsidR="00FE714B" w:rsidRDefault="00FE714B" w:rsidP="00E90B09">
            <w:pPr>
              <w:ind w:firstLine="0"/>
            </w:pPr>
          </w:p>
        </w:tc>
      </w:tr>
      <w:tr w:rsidR="00FE714B" w14:paraId="2660AFF5" w14:textId="77777777" w:rsidTr="00E90B09">
        <w:tc>
          <w:tcPr>
            <w:tcW w:w="4675" w:type="dxa"/>
          </w:tcPr>
          <w:p w14:paraId="6219B522" w14:textId="77777777" w:rsidR="00FE714B" w:rsidRDefault="00FE714B" w:rsidP="00E90B09">
            <w:pPr>
              <w:ind w:firstLine="0"/>
            </w:pPr>
            <w:r>
              <w:t>Status (Fail/Pass)</w:t>
            </w:r>
          </w:p>
        </w:tc>
        <w:tc>
          <w:tcPr>
            <w:tcW w:w="4675" w:type="dxa"/>
          </w:tcPr>
          <w:p w14:paraId="0F46B37E" w14:textId="77777777" w:rsidR="00FE714B" w:rsidRDefault="00FE714B" w:rsidP="00E90B09">
            <w:pPr>
              <w:ind w:firstLine="0"/>
            </w:pPr>
          </w:p>
        </w:tc>
      </w:tr>
      <w:tr w:rsidR="00FE714B" w14:paraId="3C48AE2E" w14:textId="77777777" w:rsidTr="00E90B09">
        <w:tc>
          <w:tcPr>
            <w:tcW w:w="4675" w:type="dxa"/>
          </w:tcPr>
          <w:p w14:paraId="664B12E8" w14:textId="77777777" w:rsidR="00FE714B" w:rsidRDefault="00FE714B" w:rsidP="00E90B09">
            <w:pPr>
              <w:ind w:firstLine="0"/>
            </w:pPr>
            <w:r>
              <w:t>Notes/Comments/Questions:</w:t>
            </w:r>
          </w:p>
        </w:tc>
        <w:tc>
          <w:tcPr>
            <w:tcW w:w="4675" w:type="dxa"/>
          </w:tcPr>
          <w:p w14:paraId="6921445E" w14:textId="77777777" w:rsidR="00FE714B" w:rsidRDefault="00FE714B" w:rsidP="00E90B09">
            <w:pPr>
              <w:ind w:firstLine="0"/>
            </w:pPr>
          </w:p>
        </w:tc>
      </w:tr>
      <w:tr w:rsidR="00FE714B" w14:paraId="09C7B31F" w14:textId="77777777" w:rsidTr="00E90B09">
        <w:tc>
          <w:tcPr>
            <w:tcW w:w="4675" w:type="dxa"/>
          </w:tcPr>
          <w:p w14:paraId="4B4EE0FE" w14:textId="77777777" w:rsidR="00FE714B" w:rsidRDefault="00FE714B" w:rsidP="00E90B09">
            <w:pPr>
              <w:ind w:firstLine="0"/>
            </w:pPr>
            <w:r>
              <w:t>Requirements</w:t>
            </w:r>
          </w:p>
        </w:tc>
        <w:tc>
          <w:tcPr>
            <w:tcW w:w="4675" w:type="dxa"/>
          </w:tcPr>
          <w:p w14:paraId="2C1A58A6" w14:textId="77777777" w:rsidR="00FE714B" w:rsidRDefault="00FE714B" w:rsidP="00E90B09">
            <w:pPr>
              <w:ind w:firstLine="0"/>
            </w:pPr>
          </w:p>
        </w:tc>
      </w:tr>
      <w:tr w:rsidR="00FE714B" w14:paraId="459FB0F5" w14:textId="77777777" w:rsidTr="00E90B09">
        <w:tc>
          <w:tcPr>
            <w:tcW w:w="4675" w:type="dxa"/>
          </w:tcPr>
          <w:p w14:paraId="4D2F656E" w14:textId="77777777" w:rsidR="00FE714B" w:rsidRDefault="00FE714B" w:rsidP="00E90B09">
            <w:pPr>
              <w:ind w:firstLine="0"/>
            </w:pPr>
            <w:r>
              <w:t>Automation? (Yes/No)</w:t>
            </w:r>
          </w:p>
        </w:tc>
        <w:tc>
          <w:tcPr>
            <w:tcW w:w="4675" w:type="dxa"/>
          </w:tcPr>
          <w:p w14:paraId="2E531D81" w14:textId="77777777" w:rsidR="00FE714B" w:rsidRDefault="00FE714B" w:rsidP="00E90B09">
            <w:pPr>
              <w:ind w:firstLine="0"/>
            </w:pPr>
          </w:p>
        </w:tc>
      </w:tr>
    </w:tbl>
    <w:p w14:paraId="1A5491B4" w14:textId="77777777" w:rsidR="00FE714B" w:rsidRDefault="00FE714B" w:rsidP="00FE714B">
      <w:pPr>
        <w:ind w:firstLine="0"/>
      </w:pPr>
    </w:p>
    <w:p w14:paraId="3966730B" w14:textId="77777777" w:rsidR="00FE714B" w:rsidRDefault="00FE714B" w:rsidP="00FE714B">
      <w:pPr>
        <w:spacing w:line="360" w:lineRule="auto"/>
        <w:ind w:firstLine="0"/>
        <w:jc w:val="both"/>
      </w:pPr>
      <w:r>
        <w:t>Attachments:</w:t>
      </w:r>
    </w:p>
    <w:p w14:paraId="2A583FDE" w14:textId="77777777" w:rsidR="00FE714B" w:rsidRDefault="00FE714B" w:rsidP="00FE714B">
      <w:pPr>
        <w:spacing w:line="360" w:lineRule="auto"/>
        <w:ind w:firstLine="0"/>
        <w:jc w:val="both"/>
      </w:pPr>
      <w:r>
        <w:t xml:space="preserve">F </w:t>
      </w:r>
      <w:r>
        <w:br w:type="page"/>
      </w:r>
    </w:p>
    <w:p w14:paraId="1696FD72" w14:textId="77777777" w:rsidR="00FE714B" w:rsidRPr="00AE7B25" w:rsidRDefault="00FE714B" w:rsidP="00FE714B">
      <w:pPr>
        <w:spacing w:line="360" w:lineRule="auto"/>
        <w:ind w:firstLine="0"/>
        <w:rPr>
          <w:b/>
          <w:bCs/>
        </w:rPr>
      </w:pPr>
      <w:r>
        <w:rPr>
          <w:b/>
          <w:bCs/>
        </w:rPr>
        <w:lastRenderedPageBreak/>
        <w:t>Add Diary to Personal Profile</w:t>
      </w:r>
    </w:p>
    <w:tbl>
      <w:tblPr>
        <w:tblStyle w:val="TableGrid"/>
        <w:tblW w:w="0" w:type="auto"/>
        <w:tblLook w:val="04A0" w:firstRow="1" w:lastRow="0" w:firstColumn="1" w:lastColumn="0" w:noHBand="0" w:noVBand="1"/>
      </w:tblPr>
      <w:tblGrid>
        <w:gridCol w:w="4675"/>
        <w:gridCol w:w="4675"/>
      </w:tblGrid>
      <w:tr w:rsidR="00FE714B" w14:paraId="24380018" w14:textId="77777777" w:rsidTr="00E90B09">
        <w:tc>
          <w:tcPr>
            <w:tcW w:w="4675" w:type="dxa"/>
            <w:shd w:val="clear" w:color="auto" w:fill="000000" w:themeFill="text1"/>
          </w:tcPr>
          <w:p w14:paraId="3985B111" w14:textId="77777777" w:rsidR="00FE714B" w:rsidRDefault="00FE714B" w:rsidP="00E90B09">
            <w:pPr>
              <w:spacing w:line="360" w:lineRule="auto"/>
              <w:ind w:firstLine="0"/>
            </w:pPr>
            <w:r>
              <w:t>Test Case Name:</w:t>
            </w:r>
          </w:p>
        </w:tc>
        <w:tc>
          <w:tcPr>
            <w:tcW w:w="4675" w:type="dxa"/>
            <w:shd w:val="clear" w:color="auto" w:fill="000000" w:themeFill="text1"/>
          </w:tcPr>
          <w:p w14:paraId="58E6AAEC" w14:textId="77777777" w:rsidR="00FE714B" w:rsidRDefault="00FE714B" w:rsidP="00E90B09">
            <w:pPr>
              <w:spacing w:line="360" w:lineRule="auto"/>
              <w:ind w:firstLine="0"/>
            </w:pPr>
            <w:r>
              <w:t>Add Diary to Personal Profile</w:t>
            </w:r>
          </w:p>
        </w:tc>
      </w:tr>
      <w:tr w:rsidR="00FE714B" w14:paraId="7D58351C" w14:textId="77777777" w:rsidTr="00E90B09">
        <w:tc>
          <w:tcPr>
            <w:tcW w:w="4675" w:type="dxa"/>
          </w:tcPr>
          <w:p w14:paraId="136862D3" w14:textId="77777777" w:rsidR="00FE714B" w:rsidRDefault="00FE714B" w:rsidP="00E90B09">
            <w:pPr>
              <w:ind w:firstLine="0"/>
            </w:pPr>
            <w:r>
              <w:t>Test Case ID</w:t>
            </w:r>
          </w:p>
        </w:tc>
        <w:tc>
          <w:tcPr>
            <w:tcW w:w="4675" w:type="dxa"/>
          </w:tcPr>
          <w:p w14:paraId="26A404C8" w14:textId="77777777" w:rsidR="00FE714B" w:rsidRDefault="00FE714B" w:rsidP="00E90B09">
            <w:pPr>
              <w:ind w:firstLine="0"/>
            </w:pPr>
            <w:r>
              <w:t>#009</w:t>
            </w:r>
          </w:p>
        </w:tc>
      </w:tr>
      <w:tr w:rsidR="00FE714B" w14:paraId="5183E4C8" w14:textId="77777777" w:rsidTr="00E90B09">
        <w:tc>
          <w:tcPr>
            <w:tcW w:w="4675" w:type="dxa"/>
          </w:tcPr>
          <w:p w14:paraId="3BFA65D0" w14:textId="77777777" w:rsidR="00FE714B" w:rsidRDefault="00FE714B" w:rsidP="00E90B09">
            <w:pPr>
              <w:ind w:firstLine="0"/>
            </w:pPr>
            <w:r>
              <w:t>Test Priority</w:t>
            </w:r>
          </w:p>
        </w:tc>
        <w:tc>
          <w:tcPr>
            <w:tcW w:w="4675" w:type="dxa"/>
          </w:tcPr>
          <w:p w14:paraId="1020B31C" w14:textId="77777777" w:rsidR="00FE714B" w:rsidRDefault="00FE714B" w:rsidP="00E90B09">
            <w:pPr>
              <w:ind w:firstLine="0"/>
            </w:pPr>
          </w:p>
        </w:tc>
      </w:tr>
      <w:tr w:rsidR="00FE714B" w14:paraId="7927A58C" w14:textId="77777777" w:rsidTr="00E90B09">
        <w:tc>
          <w:tcPr>
            <w:tcW w:w="4675" w:type="dxa"/>
          </w:tcPr>
          <w:p w14:paraId="4BEC9B8E" w14:textId="77777777" w:rsidR="00FE714B" w:rsidRDefault="00FE714B" w:rsidP="00E90B09">
            <w:pPr>
              <w:ind w:firstLine="0"/>
            </w:pPr>
            <w:r>
              <w:t>Test Executed By</w:t>
            </w:r>
          </w:p>
        </w:tc>
        <w:tc>
          <w:tcPr>
            <w:tcW w:w="4675" w:type="dxa"/>
          </w:tcPr>
          <w:p w14:paraId="4F187AB1" w14:textId="77777777" w:rsidR="00FE714B" w:rsidRDefault="00FE714B" w:rsidP="00E90B09">
            <w:pPr>
              <w:ind w:firstLine="0"/>
            </w:pPr>
          </w:p>
        </w:tc>
      </w:tr>
      <w:tr w:rsidR="00FE714B" w14:paraId="10BCF3FC" w14:textId="77777777" w:rsidTr="00E90B09">
        <w:tc>
          <w:tcPr>
            <w:tcW w:w="4675" w:type="dxa"/>
          </w:tcPr>
          <w:p w14:paraId="0106F67B" w14:textId="77777777" w:rsidR="00FE714B" w:rsidRDefault="00FE714B" w:rsidP="00E90B09">
            <w:pPr>
              <w:ind w:firstLine="0"/>
            </w:pPr>
            <w:r>
              <w:t>Date of Test Execution</w:t>
            </w:r>
          </w:p>
        </w:tc>
        <w:tc>
          <w:tcPr>
            <w:tcW w:w="4675" w:type="dxa"/>
          </w:tcPr>
          <w:p w14:paraId="032A81A9" w14:textId="77777777" w:rsidR="00FE714B" w:rsidRDefault="00FE714B" w:rsidP="00E90B09">
            <w:pPr>
              <w:ind w:firstLine="0"/>
            </w:pPr>
          </w:p>
        </w:tc>
      </w:tr>
      <w:tr w:rsidR="00FE714B" w14:paraId="618E4882" w14:textId="77777777" w:rsidTr="00E90B09">
        <w:tc>
          <w:tcPr>
            <w:tcW w:w="4675" w:type="dxa"/>
          </w:tcPr>
          <w:p w14:paraId="3BE8C361" w14:textId="77777777" w:rsidR="00FE714B" w:rsidRDefault="00FE714B" w:rsidP="00E90B09">
            <w:pPr>
              <w:ind w:firstLine="0"/>
            </w:pPr>
            <w:r>
              <w:t>Description/Summary of Test</w:t>
            </w:r>
          </w:p>
        </w:tc>
        <w:tc>
          <w:tcPr>
            <w:tcW w:w="4675" w:type="dxa"/>
          </w:tcPr>
          <w:p w14:paraId="6B9C2D99" w14:textId="77777777" w:rsidR="00FE714B" w:rsidRDefault="00FE714B" w:rsidP="00E90B09">
            <w:pPr>
              <w:ind w:firstLine="0"/>
            </w:pPr>
          </w:p>
        </w:tc>
      </w:tr>
      <w:tr w:rsidR="00FE714B" w14:paraId="5154ADF8" w14:textId="77777777" w:rsidTr="00E90B09">
        <w:tc>
          <w:tcPr>
            <w:tcW w:w="4675" w:type="dxa"/>
          </w:tcPr>
          <w:p w14:paraId="2A807BDE" w14:textId="77777777" w:rsidR="00FE714B" w:rsidRDefault="00FE714B" w:rsidP="00E90B09">
            <w:pPr>
              <w:ind w:firstLine="0"/>
            </w:pPr>
            <w:r>
              <w:t>Pre-Condition</w:t>
            </w:r>
          </w:p>
        </w:tc>
        <w:tc>
          <w:tcPr>
            <w:tcW w:w="4675" w:type="dxa"/>
          </w:tcPr>
          <w:p w14:paraId="1E1CC8EB" w14:textId="77777777" w:rsidR="00FE714B" w:rsidRDefault="00FE714B" w:rsidP="00E90B09">
            <w:pPr>
              <w:ind w:firstLine="0"/>
            </w:pPr>
          </w:p>
        </w:tc>
      </w:tr>
      <w:tr w:rsidR="00FE714B" w14:paraId="5E520B3D" w14:textId="77777777" w:rsidTr="00E90B09">
        <w:tc>
          <w:tcPr>
            <w:tcW w:w="4675" w:type="dxa"/>
          </w:tcPr>
          <w:p w14:paraId="38A2F1B0" w14:textId="77777777" w:rsidR="00FE714B" w:rsidRDefault="00FE714B" w:rsidP="00E90B09">
            <w:pPr>
              <w:ind w:firstLine="0"/>
            </w:pPr>
            <w:r>
              <w:t>Test Steps</w:t>
            </w:r>
          </w:p>
        </w:tc>
        <w:tc>
          <w:tcPr>
            <w:tcW w:w="4675" w:type="dxa"/>
          </w:tcPr>
          <w:p w14:paraId="5E1ECAAC" w14:textId="77777777" w:rsidR="00FE714B" w:rsidRDefault="00FE714B" w:rsidP="00E90B09">
            <w:pPr>
              <w:ind w:firstLine="0"/>
            </w:pPr>
          </w:p>
        </w:tc>
      </w:tr>
      <w:tr w:rsidR="00FE714B" w14:paraId="167A675A" w14:textId="77777777" w:rsidTr="00E90B09">
        <w:tc>
          <w:tcPr>
            <w:tcW w:w="4675" w:type="dxa"/>
          </w:tcPr>
          <w:p w14:paraId="0C860C70" w14:textId="77777777" w:rsidR="00FE714B" w:rsidRDefault="00FE714B" w:rsidP="00E90B09">
            <w:pPr>
              <w:ind w:firstLine="0"/>
            </w:pPr>
            <w:r>
              <w:t>Expected Results</w:t>
            </w:r>
          </w:p>
        </w:tc>
        <w:tc>
          <w:tcPr>
            <w:tcW w:w="4675" w:type="dxa"/>
          </w:tcPr>
          <w:p w14:paraId="0D97E009" w14:textId="77777777" w:rsidR="00FE714B" w:rsidRDefault="00FE714B" w:rsidP="00E90B09">
            <w:pPr>
              <w:ind w:firstLine="0"/>
            </w:pPr>
          </w:p>
        </w:tc>
      </w:tr>
      <w:tr w:rsidR="00FE714B" w14:paraId="137D04CF" w14:textId="77777777" w:rsidTr="00E90B09">
        <w:tc>
          <w:tcPr>
            <w:tcW w:w="4675" w:type="dxa"/>
          </w:tcPr>
          <w:p w14:paraId="70DBB65E" w14:textId="77777777" w:rsidR="00FE714B" w:rsidRDefault="00FE714B" w:rsidP="00E90B09">
            <w:pPr>
              <w:ind w:firstLine="0"/>
            </w:pPr>
            <w:r>
              <w:t>Post-Condition</w:t>
            </w:r>
          </w:p>
        </w:tc>
        <w:tc>
          <w:tcPr>
            <w:tcW w:w="4675" w:type="dxa"/>
          </w:tcPr>
          <w:p w14:paraId="37F029B6" w14:textId="77777777" w:rsidR="00FE714B" w:rsidRDefault="00FE714B" w:rsidP="00E90B09">
            <w:pPr>
              <w:ind w:firstLine="0"/>
            </w:pPr>
          </w:p>
        </w:tc>
      </w:tr>
      <w:tr w:rsidR="00FE714B" w14:paraId="6ED41BFA" w14:textId="77777777" w:rsidTr="00E90B09">
        <w:tc>
          <w:tcPr>
            <w:tcW w:w="4675" w:type="dxa"/>
          </w:tcPr>
          <w:p w14:paraId="3E2E3CEF" w14:textId="77777777" w:rsidR="00FE714B" w:rsidRDefault="00FE714B" w:rsidP="00E90B09">
            <w:pPr>
              <w:ind w:firstLine="0"/>
            </w:pPr>
            <w:r>
              <w:t>Status (Fail/Pass)</w:t>
            </w:r>
          </w:p>
        </w:tc>
        <w:tc>
          <w:tcPr>
            <w:tcW w:w="4675" w:type="dxa"/>
          </w:tcPr>
          <w:p w14:paraId="0EE47E76" w14:textId="77777777" w:rsidR="00FE714B" w:rsidRDefault="00FE714B" w:rsidP="00E90B09">
            <w:pPr>
              <w:ind w:firstLine="0"/>
            </w:pPr>
          </w:p>
        </w:tc>
      </w:tr>
      <w:tr w:rsidR="00FE714B" w14:paraId="0031F3BD" w14:textId="77777777" w:rsidTr="00E90B09">
        <w:tc>
          <w:tcPr>
            <w:tcW w:w="4675" w:type="dxa"/>
          </w:tcPr>
          <w:p w14:paraId="5A423EFA" w14:textId="77777777" w:rsidR="00FE714B" w:rsidRDefault="00FE714B" w:rsidP="00E90B09">
            <w:pPr>
              <w:ind w:firstLine="0"/>
            </w:pPr>
            <w:r>
              <w:t>Notes/Comments/Questions:</w:t>
            </w:r>
          </w:p>
        </w:tc>
        <w:tc>
          <w:tcPr>
            <w:tcW w:w="4675" w:type="dxa"/>
          </w:tcPr>
          <w:p w14:paraId="3A76F215" w14:textId="77777777" w:rsidR="00FE714B" w:rsidRDefault="00FE714B" w:rsidP="00E90B09">
            <w:pPr>
              <w:ind w:firstLine="0"/>
            </w:pPr>
          </w:p>
        </w:tc>
      </w:tr>
      <w:tr w:rsidR="00FE714B" w14:paraId="274B8518" w14:textId="77777777" w:rsidTr="00E90B09">
        <w:tc>
          <w:tcPr>
            <w:tcW w:w="4675" w:type="dxa"/>
          </w:tcPr>
          <w:p w14:paraId="1760408D" w14:textId="77777777" w:rsidR="00FE714B" w:rsidRDefault="00FE714B" w:rsidP="00E90B09">
            <w:pPr>
              <w:ind w:firstLine="0"/>
            </w:pPr>
            <w:r>
              <w:t>Requirements</w:t>
            </w:r>
          </w:p>
        </w:tc>
        <w:tc>
          <w:tcPr>
            <w:tcW w:w="4675" w:type="dxa"/>
          </w:tcPr>
          <w:p w14:paraId="62991F1D" w14:textId="77777777" w:rsidR="00FE714B" w:rsidRDefault="00FE714B" w:rsidP="00E90B09">
            <w:pPr>
              <w:ind w:firstLine="0"/>
            </w:pPr>
          </w:p>
        </w:tc>
      </w:tr>
      <w:tr w:rsidR="00FE714B" w14:paraId="7BD1D77A" w14:textId="77777777" w:rsidTr="00E90B09">
        <w:tc>
          <w:tcPr>
            <w:tcW w:w="4675" w:type="dxa"/>
          </w:tcPr>
          <w:p w14:paraId="173DA271" w14:textId="77777777" w:rsidR="00FE714B" w:rsidRDefault="00FE714B" w:rsidP="00E90B09">
            <w:pPr>
              <w:ind w:firstLine="0"/>
            </w:pPr>
            <w:r>
              <w:t>Automation? (Yes/No)</w:t>
            </w:r>
          </w:p>
        </w:tc>
        <w:tc>
          <w:tcPr>
            <w:tcW w:w="4675" w:type="dxa"/>
          </w:tcPr>
          <w:p w14:paraId="328D8FC9" w14:textId="77777777" w:rsidR="00FE714B" w:rsidRDefault="00FE714B" w:rsidP="00E90B09">
            <w:pPr>
              <w:ind w:firstLine="0"/>
            </w:pPr>
          </w:p>
        </w:tc>
      </w:tr>
    </w:tbl>
    <w:p w14:paraId="3C444BC5" w14:textId="77777777" w:rsidR="00FE714B" w:rsidRDefault="00FE714B" w:rsidP="00FE714B">
      <w:pPr>
        <w:ind w:firstLine="0"/>
      </w:pPr>
    </w:p>
    <w:p w14:paraId="231BA680" w14:textId="77777777" w:rsidR="00FE714B" w:rsidRDefault="00FE714B" w:rsidP="00FE714B">
      <w:pPr>
        <w:spacing w:line="360" w:lineRule="auto"/>
        <w:ind w:firstLine="0"/>
        <w:jc w:val="both"/>
      </w:pPr>
      <w:r>
        <w:t>Attachments:</w:t>
      </w:r>
    </w:p>
    <w:p w14:paraId="76CF3F7C" w14:textId="77777777" w:rsidR="00FE714B" w:rsidRDefault="00FE714B" w:rsidP="00FE714B">
      <w:pPr>
        <w:spacing w:line="360" w:lineRule="auto"/>
        <w:ind w:firstLine="0"/>
        <w:jc w:val="both"/>
      </w:pPr>
      <w:r>
        <w:t>F</w:t>
      </w:r>
    </w:p>
    <w:p w14:paraId="07C360BA" w14:textId="77777777" w:rsidR="00FE714B" w:rsidRDefault="00FE714B" w:rsidP="00FE714B">
      <w:pPr>
        <w:spacing w:line="360" w:lineRule="auto"/>
        <w:ind w:firstLine="0"/>
        <w:jc w:val="both"/>
      </w:pPr>
    </w:p>
    <w:p w14:paraId="6D62699A" w14:textId="77777777" w:rsidR="00FE714B" w:rsidRDefault="00FE714B" w:rsidP="00FE714B">
      <w:pPr>
        <w:spacing w:line="360" w:lineRule="auto"/>
        <w:ind w:firstLine="0"/>
        <w:jc w:val="both"/>
      </w:pPr>
      <w:r>
        <w:br w:type="page"/>
      </w:r>
    </w:p>
    <w:p w14:paraId="737A3553" w14:textId="77777777" w:rsidR="00FE714B" w:rsidRPr="00AE7B25" w:rsidRDefault="00FE714B" w:rsidP="00FE714B">
      <w:pPr>
        <w:spacing w:line="360" w:lineRule="auto"/>
        <w:ind w:firstLine="0"/>
        <w:rPr>
          <w:b/>
          <w:bCs/>
        </w:rPr>
      </w:pPr>
      <w:r>
        <w:rPr>
          <w:b/>
          <w:bCs/>
        </w:rPr>
        <w:lastRenderedPageBreak/>
        <w:t>View other Buddies Profile and Add Buddy</w:t>
      </w:r>
    </w:p>
    <w:tbl>
      <w:tblPr>
        <w:tblStyle w:val="TableGrid"/>
        <w:tblW w:w="0" w:type="auto"/>
        <w:tblLook w:val="04A0" w:firstRow="1" w:lastRow="0" w:firstColumn="1" w:lastColumn="0" w:noHBand="0" w:noVBand="1"/>
      </w:tblPr>
      <w:tblGrid>
        <w:gridCol w:w="4675"/>
        <w:gridCol w:w="4675"/>
      </w:tblGrid>
      <w:tr w:rsidR="00FE714B" w14:paraId="4E56EEDF" w14:textId="77777777" w:rsidTr="00E90B09">
        <w:tc>
          <w:tcPr>
            <w:tcW w:w="4675" w:type="dxa"/>
            <w:shd w:val="clear" w:color="auto" w:fill="000000" w:themeFill="text1"/>
          </w:tcPr>
          <w:p w14:paraId="325C9F13" w14:textId="77777777" w:rsidR="00FE714B" w:rsidRDefault="00FE714B" w:rsidP="00E90B09">
            <w:pPr>
              <w:spacing w:line="360" w:lineRule="auto"/>
              <w:ind w:firstLine="0"/>
            </w:pPr>
            <w:r>
              <w:t>Test Case Name:</w:t>
            </w:r>
          </w:p>
        </w:tc>
        <w:tc>
          <w:tcPr>
            <w:tcW w:w="4675" w:type="dxa"/>
            <w:shd w:val="clear" w:color="auto" w:fill="000000" w:themeFill="text1"/>
          </w:tcPr>
          <w:p w14:paraId="264F615D" w14:textId="77777777" w:rsidR="00FE714B" w:rsidRDefault="00FE714B" w:rsidP="00E90B09">
            <w:pPr>
              <w:spacing w:line="360" w:lineRule="auto"/>
              <w:ind w:firstLine="0"/>
            </w:pPr>
            <w:r>
              <w:t>View other Buddies Profile and Add Buddy</w:t>
            </w:r>
          </w:p>
        </w:tc>
      </w:tr>
      <w:tr w:rsidR="00FE714B" w14:paraId="3B6E0C73" w14:textId="77777777" w:rsidTr="00E90B09">
        <w:tc>
          <w:tcPr>
            <w:tcW w:w="4675" w:type="dxa"/>
          </w:tcPr>
          <w:p w14:paraId="7816C2CA" w14:textId="77777777" w:rsidR="00FE714B" w:rsidRDefault="00FE714B" w:rsidP="00E90B09">
            <w:pPr>
              <w:ind w:firstLine="0"/>
            </w:pPr>
            <w:r>
              <w:t>Test Case ID</w:t>
            </w:r>
          </w:p>
        </w:tc>
        <w:tc>
          <w:tcPr>
            <w:tcW w:w="4675" w:type="dxa"/>
          </w:tcPr>
          <w:p w14:paraId="1C3BC129" w14:textId="77777777" w:rsidR="00FE714B" w:rsidRDefault="00FE714B" w:rsidP="00E90B09">
            <w:pPr>
              <w:ind w:firstLine="0"/>
            </w:pPr>
            <w:r>
              <w:t>#010</w:t>
            </w:r>
          </w:p>
        </w:tc>
      </w:tr>
      <w:tr w:rsidR="00FE714B" w14:paraId="1022BCE9" w14:textId="77777777" w:rsidTr="00E90B09">
        <w:tc>
          <w:tcPr>
            <w:tcW w:w="4675" w:type="dxa"/>
          </w:tcPr>
          <w:p w14:paraId="07E0675B" w14:textId="77777777" w:rsidR="00FE714B" w:rsidRDefault="00FE714B" w:rsidP="00E90B09">
            <w:pPr>
              <w:ind w:firstLine="0"/>
            </w:pPr>
            <w:r>
              <w:t>Test Priority</w:t>
            </w:r>
          </w:p>
        </w:tc>
        <w:tc>
          <w:tcPr>
            <w:tcW w:w="4675" w:type="dxa"/>
          </w:tcPr>
          <w:p w14:paraId="46E9BDCA" w14:textId="77777777" w:rsidR="00FE714B" w:rsidRDefault="00FE714B" w:rsidP="00E90B09">
            <w:pPr>
              <w:ind w:firstLine="0"/>
            </w:pPr>
          </w:p>
        </w:tc>
      </w:tr>
      <w:tr w:rsidR="00FE714B" w14:paraId="143F5E19" w14:textId="77777777" w:rsidTr="00E90B09">
        <w:tc>
          <w:tcPr>
            <w:tcW w:w="4675" w:type="dxa"/>
          </w:tcPr>
          <w:p w14:paraId="1FB5F7E9" w14:textId="77777777" w:rsidR="00FE714B" w:rsidRDefault="00FE714B" w:rsidP="00E90B09">
            <w:pPr>
              <w:ind w:firstLine="0"/>
            </w:pPr>
            <w:r>
              <w:t>Test Executed By</w:t>
            </w:r>
          </w:p>
        </w:tc>
        <w:tc>
          <w:tcPr>
            <w:tcW w:w="4675" w:type="dxa"/>
          </w:tcPr>
          <w:p w14:paraId="22F46124" w14:textId="77777777" w:rsidR="00FE714B" w:rsidRDefault="00FE714B" w:rsidP="00E90B09">
            <w:pPr>
              <w:ind w:firstLine="0"/>
            </w:pPr>
          </w:p>
        </w:tc>
      </w:tr>
      <w:tr w:rsidR="00FE714B" w14:paraId="5A468E7D" w14:textId="77777777" w:rsidTr="00E90B09">
        <w:tc>
          <w:tcPr>
            <w:tcW w:w="4675" w:type="dxa"/>
          </w:tcPr>
          <w:p w14:paraId="5E09AB83" w14:textId="77777777" w:rsidR="00FE714B" w:rsidRDefault="00FE714B" w:rsidP="00E90B09">
            <w:pPr>
              <w:ind w:firstLine="0"/>
            </w:pPr>
            <w:r>
              <w:t>Date of Test Execution</w:t>
            </w:r>
          </w:p>
        </w:tc>
        <w:tc>
          <w:tcPr>
            <w:tcW w:w="4675" w:type="dxa"/>
          </w:tcPr>
          <w:p w14:paraId="3405B6E7" w14:textId="77777777" w:rsidR="00FE714B" w:rsidRDefault="00FE714B" w:rsidP="00E90B09">
            <w:pPr>
              <w:ind w:firstLine="0"/>
            </w:pPr>
          </w:p>
        </w:tc>
      </w:tr>
      <w:tr w:rsidR="00FE714B" w14:paraId="058954BA" w14:textId="77777777" w:rsidTr="00E90B09">
        <w:tc>
          <w:tcPr>
            <w:tcW w:w="4675" w:type="dxa"/>
          </w:tcPr>
          <w:p w14:paraId="5FD531B1" w14:textId="77777777" w:rsidR="00FE714B" w:rsidRDefault="00FE714B" w:rsidP="00E90B09">
            <w:pPr>
              <w:ind w:firstLine="0"/>
            </w:pPr>
            <w:r>
              <w:t>Description/Summary of Test</w:t>
            </w:r>
          </w:p>
        </w:tc>
        <w:tc>
          <w:tcPr>
            <w:tcW w:w="4675" w:type="dxa"/>
          </w:tcPr>
          <w:p w14:paraId="10E03CCE" w14:textId="77777777" w:rsidR="00FE714B" w:rsidRDefault="00FE714B" w:rsidP="00E90B09">
            <w:pPr>
              <w:ind w:firstLine="0"/>
            </w:pPr>
          </w:p>
        </w:tc>
      </w:tr>
      <w:tr w:rsidR="00FE714B" w14:paraId="19527936" w14:textId="77777777" w:rsidTr="00E90B09">
        <w:tc>
          <w:tcPr>
            <w:tcW w:w="4675" w:type="dxa"/>
          </w:tcPr>
          <w:p w14:paraId="0084054B" w14:textId="77777777" w:rsidR="00FE714B" w:rsidRDefault="00FE714B" w:rsidP="00E90B09">
            <w:pPr>
              <w:ind w:firstLine="0"/>
            </w:pPr>
            <w:r>
              <w:t>Pre-Condition</w:t>
            </w:r>
          </w:p>
        </w:tc>
        <w:tc>
          <w:tcPr>
            <w:tcW w:w="4675" w:type="dxa"/>
          </w:tcPr>
          <w:p w14:paraId="63CBB7AE" w14:textId="77777777" w:rsidR="00FE714B" w:rsidRDefault="00FE714B" w:rsidP="00E90B09">
            <w:pPr>
              <w:ind w:firstLine="0"/>
            </w:pPr>
          </w:p>
        </w:tc>
      </w:tr>
      <w:tr w:rsidR="00FE714B" w14:paraId="7023738E" w14:textId="77777777" w:rsidTr="00E90B09">
        <w:tc>
          <w:tcPr>
            <w:tcW w:w="4675" w:type="dxa"/>
          </w:tcPr>
          <w:p w14:paraId="0C00DA3F" w14:textId="77777777" w:rsidR="00FE714B" w:rsidRDefault="00FE714B" w:rsidP="00E90B09">
            <w:pPr>
              <w:ind w:firstLine="0"/>
            </w:pPr>
            <w:r>
              <w:t>Test Steps</w:t>
            </w:r>
          </w:p>
        </w:tc>
        <w:tc>
          <w:tcPr>
            <w:tcW w:w="4675" w:type="dxa"/>
          </w:tcPr>
          <w:p w14:paraId="17C15D42" w14:textId="77777777" w:rsidR="00FE714B" w:rsidRDefault="00FE714B" w:rsidP="00E90B09">
            <w:pPr>
              <w:ind w:firstLine="0"/>
            </w:pPr>
          </w:p>
        </w:tc>
      </w:tr>
      <w:tr w:rsidR="00FE714B" w14:paraId="62DB8171" w14:textId="77777777" w:rsidTr="00E90B09">
        <w:tc>
          <w:tcPr>
            <w:tcW w:w="4675" w:type="dxa"/>
          </w:tcPr>
          <w:p w14:paraId="1B1512D6" w14:textId="77777777" w:rsidR="00FE714B" w:rsidRDefault="00FE714B" w:rsidP="00E90B09">
            <w:pPr>
              <w:ind w:firstLine="0"/>
            </w:pPr>
            <w:r>
              <w:t>Expected Results</w:t>
            </w:r>
          </w:p>
        </w:tc>
        <w:tc>
          <w:tcPr>
            <w:tcW w:w="4675" w:type="dxa"/>
          </w:tcPr>
          <w:p w14:paraId="12806626" w14:textId="77777777" w:rsidR="00FE714B" w:rsidRDefault="00FE714B" w:rsidP="00E90B09">
            <w:pPr>
              <w:ind w:firstLine="0"/>
            </w:pPr>
          </w:p>
        </w:tc>
      </w:tr>
      <w:tr w:rsidR="00FE714B" w14:paraId="0A35F255" w14:textId="77777777" w:rsidTr="00E90B09">
        <w:tc>
          <w:tcPr>
            <w:tcW w:w="4675" w:type="dxa"/>
          </w:tcPr>
          <w:p w14:paraId="1A01AA63" w14:textId="77777777" w:rsidR="00FE714B" w:rsidRDefault="00FE714B" w:rsidP="00E90B09">
            <w:pPr>
              <w:ind w:firstLine="0"/>
            </w:pPr>
            <w:r>
              <w:t>Post-Condition</w:t>
            </w:r>
          </w:p>
        </w:tc>
        <w:tc>
          <w:tcPr>
            <w:tcW w:w="4675" w:type="dxa"/>
          </w:tcPr>
          <w:p w14:paraId="4CF265BD" w14:textId="77777777" w:rsidR="00FE714B" w:rsidRDefault="00FE714B" w:rsidP="00E90B09">
            <w:pPr>
              <w:ind w:firstLine="0"/>
            </w:pPr>
          </w:p>
        </w:tc>
      </w:tr>
      <w:tr w:rsidR="00FE714B" w14:paraId="43A5A778" w14:textId="77777777" w:rsidTr="00E90B09">
        <w:tc>
          <w:tcPr>
            <w:tcW w:w="4675" w:type="dxa"/>
          </w:tcPr>
          <w:p w14:paraId="529E6538" w14:textId="77777777" w:rsidR="00FE714B" w:rsidRDefault="00FE714B" w:rsidP="00E90B09">
            <w:pPr>
              <w:ind w:firstLine="0"/>
            </w:pPr>
            <w:r>
              <w:t>Status (Fail/Pass)</w:t>
            </w:r>
          </w:p>
        </w:tc>
        <w:tc>
          <w:tcPr>
            <w:tcW w:w="4675" w:type="dxa"/>
          </w:tcPr>
          <w:p w14:paraId="219DF3FB" w14:textId="77777777" w:rsidR="00FE714B" w:rsidRDefault="00FE714B" w:rsidP="00E90B09">
            <w:pPr>
              <w:ind w:firstLine="0"/>
            </w:pPr>
          </w:p>
        </w:tc>
      </w:tr>
      <w:tr w:rsidR="00FE714B" w14:paraId="2B1654B0" w14:textId="77777777" w:rsidTr="00E90B09">
        <w:tc>
          <w:tcPr>
            <w:tcW w:w="4675" w:type="dxa"/>
          </w:tcPr>
          <w:p w14:paraId="451684C7" w14:textId="77777777" w:rsidR="00FE714B" w:rsidRDefault="00FE714B" w:rsidP="00E90B09">
            <w:pPr>
              <w:ind w:firstLine="0"/>
            </w:pPr>
            <w:r>
              <w:t>Notes/Comments/Questions:</w:t>
            </w:r>
          </w:p>
        </w:tc>
        <w:tc>
          <w:tcPr>
            <w:tcW w:w="4675" w:type="dxa"/>
          </w:tcPr>
          <w:p w14:paraId="0BF0AC80" w14:textId="77777777" w:rsidR="00FE714B" w:rsidRDefault="00FE714B" w:rsidP="00E90B09">
            <w:pPr>
              <w:ind w:firstLine="0"/>
            </w:pPr>
          </w:p>
        </w:tc>
      </w:tr>
      <w:tr w:rsidR="00FE714B" w14:paraId="3B1F8857" w14:textId="77777777" w:rsidTr="00E90B09">
        <w:tc>
          <w:tcPr>
            <w:tcW w:w="4675" w:type="dxa"/>
          </w:tcPr>
          <w:p w14:paraId="12BBA188" w14:textId="77777777" w:rsidR="00FE714B" w:rsidRDefault="00FE714B" w:rsidP="00E90B09">
            <w:pPr>
              <w:ind w:firstLine="0"/>
            </w:pPr>
            <w:r>
              <w:t>Requirements</w:t>
            </w:r>
          </w:p>
        </w:tc>
        <w:tc>
          <w:tcPr>
            <w:tcW w:w="4675" w:type="dxa"/>
          </w:tcPr>
          <w:p w14:paraId="43309DB9" w14:textId="77777777" w:rsidR="00FE714B" w:rsidRDefault="00FE714B" w:rsidP="00E90B09">
            <w:pPr>
              <w:ind w:firstLine="0"/>
            </w:pPr>
          </w:p>
        </w:tc>
      </w:tr>
      <w:tr w:rsidR="00FE714B" w14:paraId="7A324281" w14:textId="77777777" w:rsidTr="00E90B09">
        <w:tc>
          <w:tcPr>
            <w:tcW w:w="4675" w:type="dxa"/>
          </w:tcPr>
          <w:p w14:paraId="43BE4C0B" w14:textId="77777777" w:rsidR="00FE714B" w:rsidRDefault="00FE714B" w:rsidP="00E90B09">
            <w:pPr>
              <w:ind w:firstLine="0"/>
            </w:pPr>
            <w:r>
              <w:t>Automation? (Yes/No)</w:t>
            </w:r>
          </w:p>
        </w:tc>
        <w:tc>
          <w:tcPr>
            <w:tcW w:w="4675" w:type="dxa"/>
          </w:tcPr>
          <w:p w14:paraId="7678250C" w14:textId="77777777" w:rsidR="00FE714B" w:rsidRDefault="00FE714B" w:rsidP="00E90B09">
            <w:pPr>
              <w:ind w:firstLine="0"/>
            </w:pPr>
          </w:p>
        </w:tc>
      </w:tr>
    </w:tbl>
    <w:p w14:paraId="752E4685" w14:textId="77777777" w:rsidR="00FE714B" w:rsidRDefault="00FE714B" w:rsidP="00FE714B">
      <w:pPr>
        <w:ind w:firstLine="0"/>
      </w:pPr>
    </w:p>
    <w:p w14:paraId="0B545FAB" w14:textId="77777777" w:rsidR="00FE714B" w:rsidRDefault="00FE714B" w:rsidP="00FE714B">
      <w:pPr>
        <w:spacing w:line="360" w:lineRule="auto"/>
        <w:ind w:firstLine="0"/>
        <w:jc w:val="both"/>
      </w:pPr>
      <w:r>
        <w:t>Attachments:</w:t>
      </w:r>
    </w:p>
    <w:p w14:paraId="3EE6E6A2" w14:textId="77777777" w:rsidR="00FE714B" w:rsidRDefault="00FE714B" w:rsidP="00FE714B">
      <w:pPr>
        <w:spacing w:line="360" w:lineRule="auto"/>
        <w:ind w:firstLine="0"/>
        <w:jc w:val="both"/>
      </w:pPr>
      <w:r>
        <w:t>F</w:t>
      </w:r>
    </w:p>
    <w:p w14:paraId="3B2AA194" w14:textId="77777777" w:rsidR="00FE714B" w:rsidRDefault="00FE714B" w:rsidP="00FE714B">
      <w:pPr>
        <w:spacing w:line="360" w:lineRule="auto"/>
        <w:ind w:firstLine="0"/>
        <w:jc w:val="both"/>
      </w:pPr>
      <w:r>
        <w:br w:type="page"/>
      </w:r>
    </w:p>
    <w:p w14:paraId="6D85849A" w14:textId="77777777" w:rsidR="00FE714B" w:rsidRPr="00AE7B25" w:rsidRDefault="00FE714B" w:rsidP="00FE714B">
      <w:pPr>
        <w:spacing w:line="360" w:lineRule="auto"/>
        <w:ind w:firstLine="0"/>
        <w:rPr>
          <w:b/>
          <w:bCs/>
        </w:rPr>
      </w:pPr>
      <w:r>
        <w:rPr>
          <w:b/>
          <w:bCs/>
        </w:rPr>
        <w:lastRenderedPageBreak/>
        <w:t>Accept and Decline Buddy Requests</w:t>
      </w:r>
    </w:p>
    <w:tbl>
      <w:tblPr>
        <w:tblStyle w:val="TableGrid"/>
        <w:tblW w:w="0" w:type="auto"/>
        <w:tblLook w:val="04A0" w:firstRow="1" w:lastRow="0" w:firstColumn="1" w:lastColumn="0" w:noHBand="0" w:noVBand="1"/>
      </w:tblPr>
      <w:tblGrid>
        <w:gridCol w:w="4675"/>
        <w:gridCol w:w="4675"/>
      </w:tblGrid>
      <w:tr w:rsidR="00FE714B" w14:paraId="5928AA5E" w14:textId="77777777" w:rsidTr="00E90B09">
        <w:tc>
          <w:tcPr>
            <w:tcW w:w="4675" w:type="dxa"/>
            <w:shd w:val="clear" w:color="auto" w:fill="000000" w:themeFill="text1"/>
          </w:tcPr>
          <w:p w14:paraId="363CFFFB" w14:textId="77777777" w:rsidR="00FE714B" w:rsidRDefault="00FE714B" w:rsidP="00E90B09">
            <w:pPr>
              <w:spacing w:line="360" w:lineRule="auto"/>
              <w:ind w:firstLine="0"/>
            </w:pPr>
            <w:r>
              <w:t>Test Case Name:</w:t>
            </w:r>
          </w:p>
        </w:tc>
        <w:tc>
          <w:tcPr>
            <w:tcW w:w="4675" w:type="dxa"/>
            <w:shd w:val="clear" w:color="auto" w:fill="000000" w:themeFill="text1"/>
          </w:tcPr>
          <w:p w14:paraId="5D3519B9" w14:textId="77777777" w:rsidR="00FE714B" w:rsidRDefault="00FE714B" w:rsidP="00E90B09">
            <w:pPr>
              <w:spacing w:line="360" w:lineRule="auto"/>
              <w:ind w:firstLine="0"/>
            </w:pPr>
            <w:r>
              <w:t>Accept and Decline Buddy Requests</w:t>
            </w:r>
          </w:p>
        </w:tc>
      </w:tr>
      <w:tr w:rsidR="00FE714B" w14:paraId="4F639A1F" w14:textId="77777777" w:rsidTr="00E90B09">
        <w:tc>
          <w:tcPr>
            <w:tcW w:w="4675" w:type="dxa"/>
          </w:tcPr>
          <w:p w14:paraId="081CC207" w14:textId="77777777" w:rsidR="00FE714B" w:rsidRDefault="00FE714B" w:rsidP="00E90B09">
            <w:pPr>
              <w:ind w:firstLine="0"/>
            </w:pPr>
            <w:r>
              <w:t>Test Case ID</w:t>
            </w:r>
          </w:p>
        </w:tc>
        <w:tc>
          <w:tcPr>
            <w:tcW w:w="4675" w:type="dxa"/>
          </w:tcPr>
          <w:p w14:paraId="524C2CE8" w14:textId="77777777" w:rsidR="00FE714B" w:rsidRDefault="00FE714B" w:rsidP="00E90B09">
            <w:pPr>
              <w:ind w:firstLine="0"/>
            </w:pPr>
            <w:r>
              <w:t>#011</w:t>
            </w:r>
          </w:p>
        </w:tc>
      </w:tr>
      <w:tr w:rsidR="00FE714B" w14:paraId="2F147635" w14:textId="77777777" w:rsidTr="00E90B09">
        <w:tc>
          <w:tcPr>
            <w:tcW w:w="4675" w:type="dxa"/>
          </w:tcPr>
          <w:p w14:paraId="3B1C68EF" w14:textId="77777777" w:rsidR="00FE714B" w:rsidRDefault="00FE714B" w:rsidP="00E90B09">
            <w:pPr>
              <w:ind w:firstLine="0"/>
            </w:pPr>
            <w:r>
              <w:t>Test Priority</w:t>
            </w:r>
          </w:p>
        </w:tc>
        <w:tc>
          <w:tcPr>
            <w:tcW w:w="4675" w:type="dxa"/>
          </w:tcPr>
          <w:p w14:paraId="4BF27237" w14:textId="77777777" w:rsidR="00FE714B" w:rsidRDefault="00FE714B" w:rsidP="00E90B09">
            <w:pPr>
              <w:ind w:firstLine="0"/>
            </w:pPr>
          </w:p>
        </w:tc>
      </w:tr>
      <w:tr w:rsidR="00FE714B" w14:paraId="1FE14546" w14:textId="77777777" w:rsidTr="00E90B09">
        <w:tc>
          <w:tcPr>
            <w:tcW w:w="4675" w:type="dxa"/>
          </w:tcPr>
          <w:p w14:paraId="3F079B02" w14:textId="77777777" w:rsidR="00FE714B" w:rsidRDefault="00FE714B" w:rsidP="00E90B09">
            <w:pPr>
              <w:ind w:firstLine="0"/>
            </w:pPr>
            <w:r>
              <w:t>Test Executed By</w:t>
            </w:r>
          </w:p>
        </w:tc>
        <w:tc>
          <w:tcPr>
            <w:tcW w:w="4675" w:type="dxa"/>
          </w:tcPr>
          <w:p w14:paraId="21D267B5" w14:textId="77777777" w:rsidR="00FE714B" w:rsidRDefault="00FE714B" w:rsidP="00E90B09">
            <w:pPr>
              <w:ind w:firstLine="0"/>
            </w:pPr>
          </w:p>
        </w:tc>
      </w:tr>
      <w:tr w:rsidR="00FE714B" w14:paraId="32D7FDD0" w14:textId="77777777" w:rsidTr="00E90B09">
        <w:tc>
          <w:tcPr>
            <w:tcW w:w="4675" w:type="dxa"/>
          </w:tcPr>
          <w:p w14:paraId="202B62F3" w14:textId="77777777" w:rsidR="00FE714B" w:rsidRDefault="00FE714B" w:rsidP="00E90B09">
            <w:pPr>
              <w:ind w:firstLine="0"/>
            </w:pPr>
            <w:r>
              <w:t>Date of Test Execution</w:t>
            </w:r>
          </w:p>
        </w:tc>
        <w:tc>
          <w:tcPr>
            <w:tcW w:w="4675" w:type="dxa"/>
          </w:tcPr>
          <w:p w14:paraId="3B7FD9EC" w14:textId="77777777" w:rsidR="00FE714B" w:rsidRDefault="00FE714B" w:rsidP="00E90B09">
            <w:pPr>
              <w:ind w:firstLine="0"/>
            </w:pPr>
          </w:p>
        </w:tc>
      </w:tr>
      <w:tr w:rsidR="00FE714B" w14:paraId="55A79A86" w14:textId="77777777" w:rsidTr="00E90B09">
        <w:tc>
          <w:tcPr>
            <w:tcW w:w="4675" w:type="dxa"/>
          </w:tcPr>
          <w:p w14:paraId="2330EE8E" w14:textId="77777777" w:rsidR="00FE714B" w:rsidRDefault="00FE714B" w:rsidP="00E90B09">
            <w:pPr>
              <w:ind w:firstLine="0"/>
            </w:pPr>
            <w:r>
              <w:t>Description/Summary of Test</w:t>
            </w:r>
          </w:p>
        </w:tc>
        <w:tc>
          <w:tcPr>
            <w:tcW w:w="4675" w:type="dxa"/>
          </w:tcPr>
          <w:p w14:paraId="273C76D5" w14:textId="77777777" w:rsidR="00FE714B" w:rsidRDefault="00FE714B" w:rsidP="00E90B09">
            <w:pPr>
              <w:ind w:firstLine="0"/>
            </w:pPr>
          </w:p>
        </w:tc>
      </w:tr>
      <w:tr w:rsidR="00FE714B" w14:paraId="228AD42D" w14:textId="77777777" w:rsidTr="00E90B09">
        <w:tc>
          <w:tcPr>
            <w:tcW w:w="4675" w:type="dxa"/>
          </w:tcPr>
          <w:p w14:paraId="19DFFC05" w14:textId="77777777" w:rsidR="00FE714B" w:rsidRDefault="00FE714B" w:rsidP="00E90B09">
            <w:pPr>
              <w:ind w:firstLine="0"/>
            </w:pPr>
            <w:r>
              <w:t>Pre-Condition</w:t>
            </w:r>
          </w:p>
        </w:tc>
        <w:tc>
          <w:tcPr>
            <w:tcW w:w="4675" w:type="dxa"/>
          </w:tcPr>
          <w:p w14:paraId="40D41087" w14:textId="77777777" w:rsidR="00FE714B" w:rsidRDefault="00FE714B" w:rsidP="00E90B09">
            <w:pPr>
              <w:ind w:firstLine="0"/>
            </w:pPr>
          </w:p>
        </w:tc>
      </w:tr>
      <w:tr w:rsidR="00FE714B" w14:paraId="648066CC" w14:textId="77777777" w:rsidTr="00E90B09">
        <w:tc>
          <w:tcPr>
            <w:tcW w:w="4675" w:type="dxa"/>
          </w:tcPr>
          <w:p w14:paraId="42FA809D" w14:textId="77777777" w:rsidR="00FE714B" w:rsidRDefault="00FE714B" w:rsidP="00E90B09">
            <w:pPr>
              <w:ind w:firstLine="0"/>
            </w:pPr>
            <w:r>
              <w:t>Test Steps</w:t>
            </w:r>
          </w:p>
        </w:tc>
        <w:tc>
          <w:tcPr>
            <w:tcW w:w="4675" w:type="dxa"/>
          </w:tcPr>
          <w:p w14:paraId="1F24DEB4" w14:textId="77777777" w:rsidR="00FE714B" w:rsidRDefault="00FE714B" w:rsidP="00E90B09">
            <w:pPr>
              <w:ind w:firstLine="0"/>
            </w:pPr>
          </w:p>
        </w:tc>
      </w:tr>
      <w:tr w:rsidR="00FE714B" w14:paraId="2FB19FE0" w14:textId="77777777" w:rsidTr="00E90B09">
        <w:tc>
          <w:tcPr>
            <w:tcW w:w="4675" w:type="dxa"/>
          </w:tcPr>
          <w:p w14:paraId="2CF47DEC" w14:textId="77777777" w:rsidR="00FE714B" w:rsidRDefault="00FE714B" w:rsidP="00E90B09">
            <w:pPr>
              <w:ind w:firstLine="0"/>
            </w:pPr>
            <w:r>
              <w:t>Expected Results</w:t>
            </w:r>
          </w:p>
        </w:tc>
        <w:tc>
          <w:tcPr>
            <w:tcW w:w="4675" w:type="dxa"/>
          </w:tcPr>
          <w:p w14:paraId="3A8F8A18" w14:textId="77777777" w:rsidR="00FE714B" w:rsidRDefault="00FE714B" w:rsidP="00E90B09">
            <w:pPr>
              <w:ind w:firstLine="0"/>
            </w:pPr>
          </w:p>
        </w:tc>
      </w:tr>
      <w:tr w:rsidR="00FE714B" w14:paraId="18952903" w14:textId="77777777" w:rsidTr="00E90B09">
        <w:tc>
          <w:tcPr>
            <w:tcW w:w="4675" w:type="dxa"/>
          </w:tcPr>
          <w:p w14:paraId="4C4F1018" w14:textId="77777777" w:rsidR="00FE714B" w:rsidRDefault="00FE714B" w:rsidP="00E90B09">
            <w:pPr>
              <w:ind w:firstLine="0"/>
            </w:pPr>
            <w:r>
              <w:t>Post-Condition</w:t>
            </w:r>
          </w:p>
        </w:tc>
        <w:tc>
          <w:tcPr>
            <w:tcW w:w="4675" w:type="dxa"/>
          </w:tcPr>
          <w:p w14:paraId="102939A5" w14:textId="77777777" w:rsidR="00FE714B" w:rsidRDefault="00FE714B" w:rsidP="00E90B09">
            <w:pPr>
              <w:ind w:firstLine="0"/>
            </w:pPr>
          </w:p>
        </w:tc>
      </w:tr>
      <w:tr w:rsidR="00FE714B" w14:paraId="58671188" w14:textId="77777777" w:rsidTr="00E90B09">
        <w:tc>
          <w:tcPr>
            <w:tcW w:w="4675" w:type="dxa"/>
          </w:tcPr>
          <w:p w14:paraId="2D53292A" w14:textId="77777777" w:rsidR="00FE714B" w:rsidRDefault="00FE714B" w:rsidP="00E90B09">
            <w:pPr>
              <w:ind w:firstLine="0"/>
            </w:pPr>
            <w:r>
              <w:t>Status (Fail/Pass)</w:t>
            </w:r>
          </w:p>
        </w:tc>
        <w:tc>
          <w:tcPr>
            <w:tcW w:w="4675" w:type="dxa"/>
          </w:tcPr>
          <w:p w14:paraId="6A5EF843" w14:textId="77777777" w:rsidR="00FE714B" w:rsidRDefault="00FE714B" w:rsidP="00E90B09">
            <w:pPr>
              <w:ind w:firstLine="0"/>
            </w:pPr>
          </w:p>
        </w:tc>
      </w:tr>
      <w:tr w:rsidR="00FE714B" w14:paraId="3313624A" w14:textId="77777777" w:rsidTr="00E90B09">
        <w:tc>
          <w:tcPr>
            <w:tcW w:w="4675" w:type="dxa"/>
          </w:tcPr>
          <w:p w14:paraId="05187D87" w14:textId="77777777" w:rsidR="00FE714B" w:rsidRDefault="00FE714B" w:rsidP="00E90B09">
            <w:pPr>
              <w:ind w:firstLine="0"/>
            </w:pPr>
            <w:r>
              <w:t>Notes/Comments/Questions:</w:t>
            </w:r>
          </w:p>
        </w:tc>
        <w:tc>
          <w:tcPr>
            <w:tcW w:w="4675" w:type="dxa"/>
          </w:tcPr>
          <w:p w14:paraId="179465D5" w14:textId="77777777" w:rsidR="00FE714B" w:rsidRDefault="00FE714B" w:rsidP="00E90B09">
            <w:pPr>
              <w:ind w:firstLine="0"/>
            </w:pPr>
          </w:p>
        </w:tc>
      </w:tr>
      <w:tr w:rsidR="00FE714B" w14:paraId="2CC6F4C2" w14:textId="77777777" w:rsidTr="00E90B09">
        <w:tc>
          <w:tcPr>
            <w:tcW w:w="4675" w:type="dxa"/>
          </w:tcPr>
          <w:p w14:paraId="09AE766B" w14:textId="77777777" w:rsidR="00FE714B" w:rsidRDefault="00FE714B" w:rsidP="00E90B09">
            <w:pPr>
              <w:ind w:firstLine="0"/>
            </w:pPr>
            <w:r>
              <w:t>Requirements</w:t>
            </w:r>
          </w:p>
        </w:tc>
        <w:tc>
          <w:tcPr>
            <w:tcW w:w="4675" w:type="dxa"/>
          </w:tcPr>
          <w:p w14:paraId="0501AFEE" w14:textId="77777777" w:rsidR="00FE714B" w:rsidRDefault="00FE714B" w:rsidP="00E90B09">
            <w:pPr>
              <w:ind w:firstLine="0"/>
            </w:pPr>
          </w:p>
        </w:tc>
      </w:tr>
      <w:tr w:rsidR="00FE714B" w14:paraId="204F6AA2" w14:textId="77777777" w:rsidTr="00E90B09">
        <w:tc>
          <w:tcPr>
            <w:tcW w:w="4675" w:type="dxa"/>
          </w:tcPr>
          <w:p w14:paraId="67A89243" w14:textId="77777777" w:rsidR="00FE714B" w:rsidRDefault="00FE714B" w:rsidP="00E90B09">
            <w:pPr>
              <w:ind w:firstLine="0"/>
            </w:pPr>
            <w:r>
              <w:t>Automation? (Yes/No)</w:t>
            </w:r>
          </w:p>
        </w:tc>
        <w:tc>
          <w:tcPr>
            <w:tcW w:w="4675" w:type="dxa"/>
          </w:tcPr>
          <w:p w14:paraId="490001BC" w14:textId="77777777" w:rsidR="00FE714B" w:rsidRDefault="00FE714B" w:rsidP="00E90B09">
            <w:pPr>
              <w:ind w:firstLine="0"/>
            </w:pPr>
          </w:p>
        </w:tc>
      </w:tr>
    </w:tbl>
    <w:p w14:paraId="21BA7A75" w14:textId="77777777" w:rsidR="00FE714B" w:rsidRDefault="00FE714B" w:rsidP="00FE714B">
      <w:pPr>
        <w:ind w:firstLine="0"/>
      </w:pPr>
    </w:p>
    <w:p w14:paraId="09F8976D" w14:textId="77777777" w:rsidR="00FE714B" w:rsidRDefault="00FE714B" w:rsidP="00FE714B">
      <w:pPr>
        <w:spacing w:line="360" w:lineRule="auto"/>
        <w:ind w:firstLine="0"/>
        <w:jc w:val="both"/>
      </w:pPr>
      <w:r>
        <w:t>Attachments:</w:t>
      </w:r>
    </w:p>
    <w:p w14:paraId="20D5D790" w14:textId="77777777" w:rsidR="00FE714B" w:rsidRDefault="00FE714B" w:rsidP="00FE714B">
      <w:pPr>
        <w:spacing w:line="360" w:lineRule="auto"/>
        <w:ind w:firstLine="0"/>
        <w:jc w:val="both"/>
      </w:pPr>
      <w:r>
        <w:t>F</w:t>
      </w:r>
    </w:p>
    <w:p w14:paraId="697AFB67" w14:textId="77777777" w:rsidR="001B72B3" w:rsidRPr="0097332E" w:rsidRDefault="001B72B3" w:rsidP="0097332E">
      <w:pPr>
        <w:spacing w:line="360" w:lineRule="auto"/>
        <w:ind w:left="432" w:firstLine="0"/>
        <w:jc w:val="both"/>
        <w:rPr>
          <w:rFonts w:cstheme="minorHAnsi"/>
        </w:rPr>
      </w:pPr>
    </w:p>
    <w:sectPr w:rsidR="001B72B3" w:rsidRPr="0097332E" w:rsidSect="00D628B9">
      <w:footerReference w:type="first" r:id="rId44"/>
      <w:footnotePr>
        <w:pos w:val="beneathText"/>
      </w:footnotePr>
      <w:pgSz w:w="12240" w:h="15840"/>
      <w:pgMar w:top="1440" w:right="1440" w:bottom="1440" w:left="1440" w:header="720" w:footer="720" w:gutter="0"/>
      <w:pgNumType w:start="1"/>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661EC" w14:textId="77777777" w:rsidR="00556911" w:rsidRDefault="00556911">
      <w:pPr>
        <w:spacing w:line="240" w:lineRule="auto"/>
      </w:pPr>
      <w:r>
        <w:separator/>
      </w:r>
    </w:p>
    <w:p w14:paraId="51F7564D" w14:textId="77777777" w:rsidR="00556911" w:rsidRDefault="00556911"/>
  </w:endnote>
  <w:endnote w:type="continuationSeparator" w:id="0">
    <w:p w14:paraId="33BD7F77" w14:textId="77777777" w:rsidR="00556911" w:rsidRDefault="00556911">
      <w:pPr>
        <w:spacing w:line="240" w:lineRule="auto"/>
      </w:pPr>
      <w:r>
        <w:continuationSeparator/>
      </w:r>
    </w:p>
    <w:p w14:paraId="07CFC88F" w14:textId="77777777" w:rsidR="00556911" w:rsidRDefault="00556911"/>
  </w:endnote>
  <w:endnote w:type="continuationNotice" w:id="1">
    <w:p w14:paraId="46973EE4" w14:textId="77777777" w:rsidR="00556911" w:rsidRDefault="0055691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4792575"/>
      <w:docPartObj>
        <w:docPartGallery w:val="Page Numbers (Bottom of Page)"/>
        <w:docPartUnique/>
      </w:docPartObj>
    </w:sdtPr>
    <w:sdtEndPr>
      <w:rPr>
        <w:noProof/>
      </w:rPr>
    </w:sdtEndPr>
    <w:sdtContent>
      <w:p w14:paraId="00270972" w14:textId="08F8AA20" w:rsidR="004009F0" w:rsidRDefault="004009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1E48CF" w14:textId="77777777" w:rsidR="004009F0" w:rsidRDefault="004009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115FD" w14:textId="616AFF3C" w:rsidR="001B44A6" w:rsidRPr="001B44A6" w:rsidRDefault="001B44A6">
    <w:pPr>
      <w:pStyle w:val="Footer"/>
    </w:pPr>
    <w:r w:rsidRPr="001B44A6">
      <w:tab/>
    </w:r>
    <w:r w:rsidRPr="001B44A6">
      <w:tab/>
    </w:r>
    <w:r w:rsidRPr="001B44A6">
      <w:tab/>
    </w:r>
    <w:r w:rsidRPr="001B44A6">
      <w:tab/>
    </w:r>
    <w:r w:rsidRPr="001B44A6">
      <w:tab/>
    </w:r>
    <w:r w:rsidRPr="001B44A6">
      <w:tab/>
    </w:r>
    <w:r w:rsidRPr="001B44A6">
      <w:tab/>
    </w:r>
    <w:r w:rsidRPr="001B44A6">
      <w:tab/>
    </w:r>
    <w:r w:rsidRPr="001B44A6">
      <w:tab/>
    </w:r>
    <w:r w:rsidRPr="001B44A6">
      <w:tab/>
    </w:r>
    <w:r w:rsidRPr="001B44A6">
      <w:tab/>
    </w:r>
    <w:r w:rsidRPr="001B44A6">
      <w:tab/>
    </w:r>
    <w:r>
      <w:t xml:space="preserve">          </w:t>
    </w:r>
    <w:r w:rsidR="005A143E">
      <w:t>i</w:t>
    </w:r>
    <w:r w:rsidRPr="001B44A6">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7885840"/>
      <w:docPartObj>
        <w:docPartGallery w:val="Page Numbers (Bottom of Page)"/>
        <w:docPartUnique/>
      </w:docPartObj>
    </w:sdtPr>
    <w:sdtEndPr>
      <w:rPr>
        <w:noProof/>
      </w:rPr>
    </w:sdtEndPr>
    <w:sdtContent>
      <w:p w14:paraId="5F56DDBE" w14:textId="77777777" w:rsidR="009E41AC" w:rsidRDefault="009E41AC" w:rsidP="009E41AC">
        <w:pPr>
          <w:pStyle w:val="Footer"/>
          <w:jc w:val="right"/>
        </w:pPr>
        <w:r>
          <w:fldChar w:fldCharType="begin"/>
        </w:r>
        <w:r>
          <w:instrText xml:space="preserve"> PAGE   \* MERGEFORMAT </w:instrText>
        </w:r>
        <w:r>
          <w:fldChar w:fldCharType="separate"/>
        </w:r>
        <w:r>
          <w:t>viii</w:t>
        </w:r>
        <w:r>
          <w:rPr>
            <w:noProof/>
          </w:rPr>
          <w:fldChar w:fldCharType="end"/>
        </w:r>
      </w:p>
    </w:sdtContent>
  </w:sdt>
  <w:p w14:paraId="67B154F3" w14:textId="2D463997" w:rsidR="0020116D" w:rsidRPr="009E41AC" w:rsidRDefault="0020116D" w:rsidP="009E41A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578729"/>
      <w:docPartObj>
        <w:docPartGallery w:val="Page Numbers (Bottom of Page)"/>
        <w:docPartUnique/>
      </w:docPartObj>
    </w:sdtPr>
    <w:sdtEndPr>
      <w:rPr>
        <w:noProof/>
      </w:rPr>
    </w:sdtEndPr>
    <w:sdtContent>
      <w:p w14:paraId="0496723B" w14:textId="77777777" w:rsidR="00D628B9" w:rsidRDefault="00D628B9" w:rsidP="009E41AC">
        <w:pPr>
          <w:pStyle w:val="Footer"/>
          <w:jc w:val="right"/>
        </w:pPr>
        <w:r>
          <w:fldChar w:fldCharType="begin"/>
        </w:r>
        <w:r>
          <w:instrText xml:space="preserve"> PAGE   \* MERGEFORMAT </w:instrText>
        </w:r>
        <w:r>
          <w:fldChar w:fldCharType="separate"/>
        </w:r>
        <w:r>
          <w:t>viii</w:t>
        </w:r>
        <w:r>
          <w:rPr>
            <w:noProof/>
          </w:rPr>
          <w:fldChar w:fldCharType="end"/>
        </w:r>
      </w:p>
    </w:sdtContent>
  </w:sdt>
  <w:p w14:paraId="1AA8EA7F" w14:textId="77777777" w:rsidR="00D628B9" w:rsidRPr="009E41AC" w:rsidRDefault="00D628B9" w:rsidP="009E41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A9B32" w14:textId="77777777" w:rsidR="00556911" w:rsidRDefault="00556911">
      <w:pPr>
        <w:spacing w:line="240" w:lineRule="auto"/>
      </w:pPr>
      <w:r>
        <w:separator/>
      </w:r>
    </w:p>
    <w:p w14:paraId="2C50C7F9" w14:textId="77777777" w:rsidR="00556911" w:rsidRDefault="00556911"/>
  </w:footnote>
  <w:footnote w:type="continuationSeparator" w:id="0">
    <w:p w14:paraId="543B496C" w14:textId="77777777" w:rsidR="00556911" w:rsidRDefault="00556911">
      <w:pPr>
        <w:spacing w:line="240" w:lineRule="auto"/>
      </w:pPr>
      <w:r>
        <w:continuationSeparator/>
      </w:r>
    </w:p>
    <w:p w14:paraId="017C89BB" w14:textId="77777777" w:rsidR="00556911" w:rsidRDefault="00556911"/>
  </w:footnote>
  <w:footnote w:type="continuationNotice" w:id="1">
    <w:p w14:paraId="58BD2322" w14:textId="77777777" w:rsidR="00556911" w:rsidRDefault="0055691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F54E0" w14:textId="1652878E" w:rsidR="004009F0" w:rsidRPr="002445BB" w:rsidRDefault="004009F0" w:rsidP="002445BB">
    <w:pPr>
      <w:pStyle w:val="Header"/>
      <w:rPr>
        <w:rStyle w:val="Strong"/>
        <w:rFonts w:ascii="Times New Roman" w:hAnsi="Times New Roman" w:cs="Times New Roman"/>
        <w:caps w:val="0"/>
      </w:rPr>
    </w:pPr>
    <w:r>
      <w:t xml:space="preserve">FYAZ QADIR AHMED IKRAM – K00237093 </w:t>
    </w:r>
    <w:r>
      <w:rPr>
        <w:rStyle w:val="Strong"/>
      </w:rPr>
      <w:t xml:space="preserve">| </w:t>
    </w:r>
    <w:r>
      <w:rPr>
        <w:rFonts w:ascii="Times New Roman" w:hAnsi="Times New Roman" w:cs="Times New Roman"/>
      </w:rPr>
      <w:t>BSc. (Hons) in Internet Systems Development</w:t>
    </w:r>
  </w:p>
  <w:p w14:paraId="6132288C" w14:textId="1794578C" w:rsidR="004009F0" w:rsidRPr="002445BB" w:rsidRDefault="004009F0" w:rsidP="002445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C11BC" w14:textId="7F01D9A3" w:rsidR="004009F0" w:rsidRPr="002445BB" w:rsidRDefault="004009F0">
    <w:pPr>
      <w:pStyle w:val="Header"/>
      <w:rPr>
        <w:rStyle w:val="Strong"/>
        <w:rFonts w:ascii="Times New Roman" w:hAnsi="Times New Roman" w:cs="Times New Roman"/>
        <w:caps w:val="0"/>
      </w:rPr>
    </w:pPr>
    <w:r>
      <w:t>FYAZ QADIR AHMED IKRAM – K00237093</w:t>
    </w:r>
    <w:r>
      <w:rPr>
        <w:rStyle w:val="Strong"/>
      </w:rPr>
      <w:t xml:space="preserve"> |</w:t>
    </w:r>
    <w:r w:rsidRPr="002445BB">
      <w:rPr>
        <w:rFonts w:ascii="Times New Roman" w:hAnsi="Times New Roman" w:cs="Times New Roman"/>
      </w:rPr>
      <w:t xml:space="preserve"> </w:t>
    </w:r>
    <w:r>
      <w:rPr>
        <w:rFonts w:ascii="Times New Roman" w:hAnsi="Times New Roman" w:cs="Times New Roman"/>
      </w:rPr>
      <w:t>BSc. (Hons) in Internet Systems Development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1363124"/>
    <w:multiLevelType w:val="hybridMultilevel"/>
    <w:tmpl w:val="52284A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0193204C"/>
    <w:multiLevelType w:val="hybridMultilevel"/>
    <w:tmpl w:val="5C8CFC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035B6CCF"/>
    <w:multiLevelType w:val="hybridMultilevel"/>
    <w:tmpl w:val="210AEE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07FB668A"/>
    <w:multiLevelType w:val="hybridMultilevel"/>
    <w:tmpl w:val="20B425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0FDF7DFD"/>
    <w:multiLevelType w:val="hybridMultilevel"/>
    <w:tmpl w:val="389072DE"/>
    <w:lvl w:ilvl="0" w:tplc="18090001">
      <w:start w:val="1"/>
      <w:numFmt w:val="bullet"/>
      <w:lvlText w:val=""/>
      <w:lvlJc w:val="left"/>
      <w:pPr>
        <w:ind w:left="720" w:hanging="360"/>
      </w:pPr>
      <w:rPr>
        <w:rFonts w:ascii="Symbol" w:hAnsi="Symbol"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178E4A74"/>
    <w:multiLevelType w:val="hybridMultilevel"/>
    <w:tmpl w:val="09BE1E78"/>
    <w:lvl w:ilvl="0" w:tplc="7C5086DC">
      <w:start w:val="1"/>
      <w:numFmt w:val="decimal"/>
      <w:lvlText w:val="%1."/>
      <w:lvlJc w:val="left"/>
      <w:pPr>
        <w:ind w:left="792"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17F133AD"/>
    <w:multiLevelType w:val="hybridMultilevel"/>
    <w:tmpl w:val="7002886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7" w15:restartNumberingAfterBreak="0">
    <w:nsid w:val="183A1962"/>
    <w:multiLevelType w:val="hybridMultilevel"/>
    <w:tmpl w:val="19F63A3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1E0F4E6B"/>
    <w:multiLevelType w:val="hybridMultilevel"/>
    <w:tmpl w:val="1BA6F678"/>
    <w:lvl w:ilvl="0" w:tplc="7C5086DC">
      <w:start w:val="1"/>
      <w:numFmt w:val="decimal"/>
      <w:lvlText w:val="%1."/>
      <w:lvlJc w:val="left"/>
      <w:pPr>
        <w:ind w:left="792" w:hanging="360"/>
      </w:pPr>
      <w:rPr>
        <w:rFonts w:hint="default"/>
      </w:rPr>
    </w:lvl>
    <w:lvl w:ilvl="1" w:tplc="18090019" w:tentative="1">
      <w:start w:val="1"/>
      <w:numFmt w:val="lowerLetter"/>
      <w:lvlText w:val="%2."/>
      <w:lvlJc w:val="left"/>
      <w:pPr>
        <w:ind w:left="1512" w:hanging="360"/>
      </w:pPr>
    </w:lvl>
    <w:lvl w:ilvl="2" w:tplc="1809001B" w:tentative="1">
      <w:start w:val="1"/>
      <w:numFmt w:val="lowerRoman"/>
      <w:lvlText w:val="%3."/>
      <w:lvlJc w:val="right"/>
      <w:pPr>
        <w:ind w:left="2232" w:hanging="180"/>
      </w:pPr>
    </w:lvl>
    <w:lvl w:ilvl="3" w:tplc="1809000F" w:tentative="1">
      <w:start w:val="1"/>
      <w:numFmt w:val="decimal"/>
      <w:lvlText w:val="%4."/>
      <w:lvlJc w:val="left"/>
      <w:pPr>
        <w:ind w:left="2952" w:hanging="360"/>
      </w:pPr>
    </w:lvl>
    <w:lvl w:ilvl="4" w:tplc="18090019" w:tentative="1">
      <w:start w:val="1"/>
      <w:numFmt w:val="lowerLetter"/>
      <w:lvlText w:val="%5."/>
      <w:lvlJc w:val="left"/>
      <w:pPr>
        <w:ind w:left="3672" w:hanging="360"/>
      </w:pPr>
    </w:lvl>
    <w:lvl w:ilvl="5" w:tplc="1809001B" w:tentative="1">
      <w:start w:val="1"/>
      <w:numFmt w:val="lowerRoman"/>
      <w:lvlText w:val="%6."/>
      <w:lvlJc w:val="right"/>
      <w:pPr>
        <w:ind w:left="4392" w:hanging="180"/>
      </w:pPr>
    </w:lvl>
    <w:lvl w:ilvl="6" w:tplc="1809000F" w:tentative="1">
      <w:start w:val="1"/>
      <w:numFmt w:val="decimal"/>
      <w:lvlText w:val="%7."/>
      <w:lvlJc w:val="left"/>
      <w:pPr>
        <w:ind w:left="5112" w:hanging="360"/>
      </w:pPr>
    </w:lvl>
    <w:lvl w:ilvl="7" w:tplc="18090019" w:tentative="1">
      <w:start w:val="1"/>
      <w:numFmt w:val="lowerLetter"/>
      <w:lvlText w:val="%8."/>
      <w:lvlJc w:val="left"/>
      <w:pPr>
        <w:ind w:left="5832" w:hanging="360"/>
      </w:pPr>
    </w:lvl>
    <w:lvl w:ilvl="8" w:tplc="1809001B" w:tentative="1">
      <w:start w:val="1"/>
      <w:numFmt w:val="lowerRoman"/>
      <w:lvlText w:val="%9."/>
      <w:lvlJc w:val="right"/>
      <w:pPr>
        <w:ind w:left="6552" w:hanging="180"/>
      </w:pPr>
    </w:lvl>
  </w:abstractNum>
  <w:abstractNum w:abstractNumId="19" w15:restartNumberingAfterBreak="0">
    <w:nsid w:val="2ACD45DC"/>
    <w:multiLevelType w:val="hybridMultilevel"/>
    <w:tmpl w:val="916A250C"/>
    <w:lvl w:ilvl="0" w:tplc="18090011">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2D560A62"/>
    <w:multiLevelType w:val="hybridMultilevel"/>
    <w:tmpl w:val="2868A3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2D640B0F"/>
    <w:multiLevelType w:val="hybridMultilevel"/>
    <w:tmpl w:val="C34816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326D4D62"/>
    <w:multiLevelType w:val="hybridMultilevel"/>
    <w:tmpl w:val="1C58D9E2"/>
    <w:lvl w:ilvl="0" w:tplc="48DEF80A">
      <w:start w:val="1"/>
      <w:numFmt w:val="decimal"/>
      <w:lvlText w:val="%1."/>
      <w:lvlJc w:val="left"/>
      <w:pPr>
        <w:ind w:left="1440" w:hanging="720"/>
      </w:pPr>
      <w:rPr>
        <w:rFonts w:hint="default"/>
        <w:b w:val="0"/>
        <w:bCs w:val="0"/>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3" w15:restartNumberingAfterBreak="0">
    <w:nsid w:val="357B7F04"/>
    <w:multiLevelType w:val="hybridMultilevel"/>
    <w:tmpl w:val="1AF8F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A4D6599"/>
    <w:multiLevelType w:val="hybridMultilevel"/>
    <w:tmpl w:val="81ECA2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C056F03"/>
    <w:multiLevelType w:val="hybridMultilevel"/>
    <w:tmpl w:val="073E1F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EC031DD"/>
    <w:multiLevelType w:val="multilevel"/>
    <w:tmpl w:val="B63CC44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rPr>
    </w:lvl>
    <w:lvl w:ilvl="2">
      <w:start w:val="1"/>
      <w:numFmt w:val="decimal"/>
      <w:pStyle w:val="Heading3"/>
      <w:lvlText w:val="%1.%2.%3"/>
      <w:lvlJc w:val="left"/>
      <w:pPr>
        <w:ind w:left="720" w:hanging="720"/>
      </w:pPr>
      <w:rPr>
        <w:i w:val="0"/>
        <w:iCs w:val="0"/>
      </w:rPr>
    </w:lvl>
    <w:lvl w:ilvl="3">
      <w:start w:val="1"/>
      <w:numFmt w:val="decimal"/>
      <w:pStyle w:val="Heading4"/>
      <w:lvlText w:val="%1.%2.%3.%4"/>
      <w:lvlJc w:val="left"/>
      <w:pPr>
        <w:ind w:left="864" w:hanging="864"/>
      </w:pPr>
      <w:rPr>
        <w:i w:val="0"/>
        <w:i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5F6B5C3E"/>
    <w:multiLevelType w:val="hybridMultilevel"/>
    <w:tmpl w:val="F7A4F7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5F9409AB"/>
    <w:multiLevelType w:val="hybridMultilevel"/>
    <w:tmpl w:val="4A202A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64E62578"/>
    <w:multiLevelType w:val="hybridMultilevel"/>
    <w:tmpl w:val="3A8A48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66F75675"/>
    <w:multiLevelType w:val="hybridMultilevel"/>
    <w:tmpl w:val="95F45D4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6D687E09"/>
    <w:multiLevelType w:val="hybridMultilevel"/>
    <w:tmpl w:val="D73A8D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701E7C7A"/>
    <w:multiLevelType w:val="hybridMultilevel"/>
    <w:tmpl w:val="E15077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8CE4172"/>
    <w:multiLevelType w:val="hybridMultilevel"/>
    <w:tmpl w:val="47D88B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36"/>
  </w:num>
  <w:num w:numId="13">
    <w:abstractNumId w:val="26"/>
  </w:num>
  <w:num w:numId="14">
    <w:abstractNumId w:val="25"/>
  </w:num>
  <w:num w:numId="15">
    <w:abstractNumId w:val="34"/>
  </w:num>
  <w:num w:numId="16">
    <w:abstractNumId w:val="28"/>
  </w:num>
  <w:num w:numId="1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0"/>
  </w:num>
  <w:num w:numId="19">
    <w:abstractNumId w:val="22"/>
  </w:num>
  <w:num w:numId="20">
    <w:abstractNumId w:val="19"/>
  </w:num>
  <w:num w:numId="21">
    <w:abstractNumId w:val="14"/>
  </w:num>
  <w:num w:numId="22">
    <w:abstractNumId w:val="24"/>
  </w:num>
  <w:num w:numId="23">
    <w:abstractNumId w:val="35"/>
  </w:num>
  <w:num w:numId="24">
    <w:abstractNumId w:val="12"/>
  </w:num>
  <w:num w:numId="25">
    <w:abstractNumId w:val="16"/>
  </w:num>
  <w:num w:numId="26">
    <w:abstractNumId w:val="31"/>
  </w:num>
  <w:num w:numId="27">
    <w:abstractNumId w:val="11"/>
  </w:num>
  <w:num w:numId="28">
    <w:abstractNumId w:val="20"/>
  </w:num>
  <w:num w:numId="29">
    <w:abstractNumId w:val="13"/>
  </w:num>
  <w:num w:numId="30">
    <w:abstractNumId w:val="33"/>
  </w:num>
  <w:num w:numId="31">
    <w:abstractNumId w:val="29"/>
  </w:num>
  <w:num w:numId="32">
    <w:abstractNumId w:val="17"/>
  </w:num>
  <w:num w:numId="33">
    <w:abstractNumId w:val="23"/>
  </w:num>
  <w:num w:numId="34">
    <w:abstractNumId w:val="18"/>
  </w:num>
  <w:num w:numId="35">
    <w:abstractNumId w:val="15"/>
  </w:num>
  <w:num w:numId="36">
    <w:abstractNumId w:val="21"/>
  </w:num>
  <w:num w:numId="37">
    <w:abstractNumId w:val="37"/>
  </w:num>
  <w:num w:numId="38">
    <w:abstractNumId w:val="10"/>
  </w:num>
  <w:num w:numId="39">
    <w:abstractNumId w:val="32"/>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characterSpacingControl w:val="doNotCompress"/>
  <w:hdrShapeDefaults>
    <o:shapedefaults v:ext="edit" spidmax="2050"/>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5BB"/>
    <w:rsid w:val="00000F90"/>
    <w:rsid w:val="00001DE0"/>
    <w:rsid w:val="00003643"/>
    <w:rsid w:val="0000382E"/>
    <w:rsid w:val="00003F88"/>
    <w:rsid w:val="00004E83"/>
    <w:rsid w:val="00005C2A"/>
    <w:rsid w:val="00007502"/>
    <w:rsid w:val="000075F8"/>
    <w:rsid w:val="000079ED"/>
    <w:rsid w:val="0001136E"/>
    <w:rsid w:val="000114C5"/>
    <w:rsid w:val="00011AA1"/>
    <w:rsid w:val="00012299"/>
    <w:rsid w:val="000126C2"/>
    <w:rsid w:val="00012C43"/>
    <w:rsid w:val="00013BD6"/>
    <w:rsid w:val="00013C8B"/>
    <w:rsid w:val="0001437D"/>
    <w:rsid w:val="0001460B"/>
    <w:rsid w:val="000159F2"/>
    <w:rsid w:val="00016188"/>
    <w:rsid w:val="00016CCA"/>
    <w:rsid w:val="00017379"/>
    <w:rsid w:val="00017581"/>
    <w:rsid w:val="000178AA"/>
    <w:rsid w:val="00017936"/>
    <w:rsid w:val="00020161"/>
    <w:rsid w:val="0002066B"/>
    <w:rsid w:val="000208E0"/>
    <w:rsid w:val="00020926"/>
    <w:rsid w:val="00020BEE"/>
    <w:rsid w:val="00020C35"/>
    <w:rsid w:val="00021A23"/>
    <w:rsid w:val="00021AB8"/>
    <w:rsid w:val="00021C24"/>
    <w:rsid w:val="00021E79"/>
    <w:rsid w:val="00022131"/>
    <w:rsid w:val="000228DD"/>
    <w:rsid w:val="00022AAB"/>
    <w:rsid w:val="00022B5F"/>
    <w:rsid w:val="00023410"/>
    <w:rsid w:val="0002348B"/>
    <w:rsid w:val="00023959"/>
    <w:rsid w:val="0002420D"/>
    <w:rsid w:val="0002464E"/>
    <w:rsid w:val="00024864"/>
    <w:rsid w:val="00024CF0"/>
    <w:rsid w:val="00025164"/>
    <w:rsid w:val="0002569D"/>
    <w:rsid w:val="00025A20"/>
    <w:rsid w:val="00025F6F"/>
    <w:rsid w:val="000261D3"/>
    <w:rsid w:val="00027083"/>
    <w:rsid w:val="00027613"/>
    <w:rsid w:val="00027B3B"/>
    <w:rsid w:val="00027BEB"/>
    <w:rsid w:val="00027D1E"/>
    <w:rsid w:val="0003132A"/>
    <w:rsid w:val="00031FA1"/>
    <w:rsid w:val="0003231D"/>
    <w:rsid w:val="000324D4"/>
    <w:rsid w:val="0003259D"/>
    <w:rsid w:val="0003429D"/>
    <w:rsid w:val="00034376"/>
    <w:rsid w:val="00034DCB"/>
    <w:rsid w:val="0003558F"/>
    <w:rsid w:val="000356B8"/>
    <w:rsid w:val="000356FC"/>
    <w:rsid w:val="00036A2A"/>
    <w:rsid w:val="00036EB9"/>
    <w:rsid w:val="0003724F"/>
    <w:rsid w:val="00037594"/>
    <w:rsid w:val="00040451"/>
    <w:rsid w:val="000406C7"/>
    <w:rsid w:val="00040B6F"/>
    <w:rsid w:val="00040C3D"/>
    <w:rsid w:val="0004117D"/>
    <w:rsid w:val="00041387"/>
    <w:rsid w:val="000415BB"/>
    <w:rsid w:val="000418A7"/>
    <w:rsid w:val="00041DA3"/>
    <w:rsid w:val="000420FC"/>
    <w:rsid w:val="00042B8B"/>
    <w:rsid w:val="00042D4B"/>
    <w:rsid w:val="0004393F"/>
    <w:rsid w:val="00043B36"/>
    <w:rsid w:val="00043BC7"/>
    <w:rsid w:val="00044308"/>
    <w:rsid w:val="000447FC"/>
    <w:rsid w:val="00044876"/>
    <w:rsid w:val="00044B27"/>
    <w:rsid w:val="00044D74"/>
    <w:rsid w:val="00045924"/>
    <w:rsid w:val="00046325"/>
    <w:rsid w:val="00046350"/>
    <w:rsid w:val="000465BA"/>
    <w:rsid w:val="000467F3"/>
    <w:rsid w:val="00046836"/>
    <w:rsid w:val="0004756A"/>
    <w:rsid w:val="000476D3"/>
    <w:rsid w:val="0005131B"/>
    <w:rsid w:val="00051E94"/>
    <w:rsid w:val="0005223E"/>
    <w:rsid w:val="000525CA"/>
    <w:rsid w:val="00052832"/>
    <w:rsid w:val="00052BD0"/>
    <w:rsid w:val="00052EAF"/>
    <w:rsid w:val="00053497"/>
    <w:rsid w:val="00053DA5"/>
    <w:rsid w:val="000544D2"/>
    <w:rsid w:val="00054616"/>
    <w:rsid w:val="0005465B"/>
    <w:rsid w:val="000548E0"/>
    <w:rsid w:val="00054B12"/>
    <w:rsid w:val="0005528B"/>
    <w:rsid w:val="000558CE"/>
    <w:rsid w:val="000569AB"/>
    <w:rsid w:val="00056B32"/>
    <w:rsid w:val="00056E00"/>
    <w:rsid w:val="000577FC"/>
    <w:rsid w:val="00057C6C"/>
    <w:rsid w:val="00060001"/>
    <w:rsid w:val="00060882"/>
    <w:rsid w:val="00061177"/>
    <w:rsid w:val="00061455"/>
    <w:rsid w:val="00061946"/>
    <w:rsid w:val="00061FB2"/>
    <w:rsid w:val="000625AC"/>
    <w:rsid w:val="000629F3"/>
    <w:rsid w:val="00062E89"/>
    <w:rsid w:val="00063E95"/>
    <w:rsid w:val="000647A4"/>
    <w:rsid w:val="0006534B"/>
    <w:rsid w:val="00066891"/>
    <w:rsid w:val="00067833"/>
    <w:rsid w:val="00067B75"/>
    <w:rsid w:val="00067C58"/>
    <w:rsid w:val="00070B2F"/>
    <w:rsid w:val="00071044"/>
    <w:rsid w:val="00071601"/>
    <w:rsid w:val="00072411"/>
    <w:rsid w:val="00072570"/>
    <w:rsid w:val="00072AE2"/>
    <w:rsid w:val="00072E09"/>
    <w:rsid w:val="00073F43"/>
    <w:rsid w:val="00073FB0"/>
    <w:rsid w:val="00074058"/>
    <w:rsid w:val="000743E1"/>
    <w:rsid w:val="00074680"/>
    <w:rsid w:val="00074AD2"/>
    <w:rsid w:val="0007579E"/>
    <w:rsid w:val="00075B6A"/>
    <w:rsid w:val="00075C9D"/>
    <w:rsid w:val="000766BC"/>
    <w:rsid w:val="000767D6"/>
    <w:rsid w:val="00076AD9"/>
    <w:rsid w:val="000770B4"/>
    <w:rsid w:val="0007721A"/>
    <w:rsid w:val="000775AF"/>
    <w:rsid w:val="00077979"/>
    <w:rsid w:val="00080610"/>
    <w:rsid w:val="000812A7"/>
    <w:rsid w:val="0008178B"/>
    <w:rsid w:val="0008193A"/>
    <w:rsid w:val="0008204E"/>
    <w:rsid w:val="0008209D"/>
    <w:rsid w:val="00083045"/>
    <w:rsid w:val="00083484"/>
    <w:rsid w:val="00083542"/>
    <w:rsid w:val="00083CA9"/>
    <w:rsid w:val="000841C4"/>
    <w:rsid w:val="00084659"/>
    <w:rsid w:val="00084D64"/>
    <w:rsid w:val="00085CB9"/>
    <w:rsid w:val="00085DB3"/>
    <w:rsid w:val="00086007"/>
    <w:rsid w:val="00086579"/>
    <w:rsid w:val="00086D75"/>
    <w:rsid w:val="00090562"/>
    <w:rsid w:val="0009063A"/>
    <w:rsid w:val="00090800"/>
    <w:rsid w:val="0009088A"/>
    <w:rsid w:val="00090BD3"/>
    <w:rsid w:val="0009100F"/>
    <w:rsid w:val="0009168D"/>
    <w:rsid w:val="000920DF"/>
    <w:rsid w:val="0009260E"/>
    <w:rsid w:val="0009288A"/>
    <w:rsid w:val="00093658"/>
    <w:rsid w:val="0009369F"/>
    <w:rsid w:val="000937D1"/>
    <w:rsid w:val="00093944"/>
    <w:rsid w:val="00094009"/>
    <w:rsid w:val="00094030"/>
    <w:rsid w:val="000944DF"/>
    <w:rsid w:val="00094E29"/>
    <w:rsid w:val="00094F2F"/>
    <w:rsid w:val="000958A6"/>
    <w:rsid w:val="00095DBC"/>
    <w:rsid w:val="000964ED"/>
    <w:rsid w:val="00096EE8"/>
    <w:rsid w:val="00096FA2"/>
    <w:rsid w:val="000970B7"/>
    <w:rsid w:val="00097105"/>
    <w:rsid w:val="000A10A6"/>
    <w:rsid w:val="000A12E6"/>
    <w:rsid w:val="000A15F6"/>
    <w:rsid w:val="000A1A48"/>
    <w:rsid w:val="000A2039"/>
    <w:rsid w:val="000A2076"/>
    <w:rsid w:val="000A26C1"/>
    <w:rsid w:val="000A2AF4"/>
    <w:rsid w:val="000A3002"/>
    <w:rsid w:val="000A3209"/>
    <w:rsid w:val="000A3365"/>
    <w:rsid w:val="000A3864"/>
    <w:rsid w:val="000A40EE"/>
    <w:rsid w:val="000A4464"/>
    <w:rsid w:val="000A54A8"/>
    <w:rsid w:val="000A5589"/>
    <w:rsid w:val="000A5743"/>
    <w:rsid w:val="000A7875"/>
    <w:rsid w:val="000B08EA"/>
    <w:rsid w:val="000B0D63"/>
    <w:rsid w:val="000B1A57"/>
    <w:rsid w:val="000B1FC1"/>
    <w:rsid w:val="000B2145"/>
    <w:rsid w:val="000B2655"/>
    <w:rsid w:val="000B2C8F"/>
    <w:rsid w:val="000B395E"/>
    <w:rsid w:val="000B42F8"/>
    <w:rsid w:val="000B4411"/>
    <w:rsid w:val="000B4497"/>
    <w:rsid w:val="000B449B"/>
    <w:rsid w:val="000B4B68"/>
    <w:rsid w:val="000B5179"/>
    <w:rsid w:val="000B5404"/>
    <w:rsid w:val="000B788C"/>
    <w:rsid w:val="000B7D96"/>
    <w:rsid w:val="000C02C0"/>
    <w:rsid w:val="000C0FB3"/>
    <w:rsid w:val="000C1073"/>
    <w:rsid w:val="000C21CF"/>
    <w:rsid w:val="000C225C"/>
    <w:rsid w:val="000C2431"/>
    <w:rsid w:val="000C2448"/>
    <w:rsid w:val="000C2E5E"/>
    <w:rsid w:val="000C316F"/>
    <w:rsid w:val="000C37A0"/>
    <w:rsid w:val="000C3EBD"/>
    <w:rsid w:val="000C4D6A"/>
    <w:rsid w:val="000C4DE1"/>
    <w:rsid w:val="000C5739"/>
    <w:rsid w:val="000C6773"/>
    <w:rsid w:val="000C7071"/>
    <w:rsid w:val="000C73C6"/>
    <w:rsid w:val="000C7596"/>
    <w:rsid w:val="000C7597"/>
    <w:rsid w:val="000C79F5"/>
    <w:rsid w:val="000D011E"/>
    <w:rsid w:val="000D0163"/>
    <w:rsid w:val="000D03D1"/>
    <w:rsid w:val="000D0591"/>
    <w:rsid w:val="000D0D21"/>
    <w:rsid w:val="000D1560"/>
    <w:rsid w:val="000D1780"/>
    <w:rsid w:val="000D1EE5"/>
    <w:rsid w:val="000D2837"/>
    <w:rsid w:val="000D290C"/>
    <w:rsid w:val="000D2CDA"/>
    <w:rsid w:val="000D317D"/>
    <w:rsid w:val="000D335E"/>
    <w:rsid w:val="000D35CC"/>
    <w:rsid w:val="000D3F41"/>
    <w:rsid w:val="000D4276"/>
    <w:rsid w:val="000D5C8A"/>
    <w:rsid w:val="000D5DA1"/>
    <w:rsid w:val="000D6E7B"/>
    <w:rsid w:val="000D76AB"/>
    <w:rsid w:val="000D7B06"/>
    <w:rsid w:val="000D7E96"/>
    <w:rsid w:val="000E0A5E"/>
    <w:rsid w:val="000E0D18"/>
    <w:rsid w:val="000E14BB"/>
    <w:rsid w:val="000E1A38"/>
    <w:rsid w:val="000E1FD5"/>
    <w:rsid w:val="000E2294"/>
    <w:rsid w:val="000E2440"/>
    <w:rsid w:val="000E271B"/>
    <w:rsid w:val="000E2C4E"/>
    <w:rsid w:val="000E3058"/>
    <w:rsid w:val="000E329F"/>
    <w:rsid w:val="000E3C50"/>
    <w:rsid w:val="000E3DFE"/>
    <w:rsid w:val="000E42D1"/>
    <w:rsid w:val="000E4496"/>
    <w:rsid w:val="000E46F5"/>
    <w:rsid w:val="000E47B5"/>
    <w:rsid w:val="000E5C63"/>
    <w:rsid w:val="000E5EF8"/>
    <w:rsid w:val="000E5F95"/>
    <w:rsid w:val="000E64AE"/>
    <w:rsid w:val="000E6B1F"/>
    <w:rsid w:val="000E7A0B"/>
    <w:rsid w:val="000E7A1E"/>
    <w:rsid w:val="000F0362"/>
    <w:rsid w:val="000F0AB9"/>
    <w:rsid w:val="000F0C83"/>
    <w:rsid w:val="000F0CB2"/>
    <w:rsid w:val="000F147B"/>
    <w:rsid w:val="000F1948"/>
    <w:rsid w:val="000F1A2E"/>
    <w:rsid w:val="000F1CE5"/>
    <w:rsid w:val="000F1CEE"/>
    <w:rsid w:val="000F2836"/>
    <w:rsid w:val="000F299A"/>
    <w:rsid w:val="000F30EA"/>
    <w:rsid w:val="000F4713"/>
    <w:rsid w:val="000F4C57"/>
    <w:rsid w:val="000F5478"/>
    <w:rsid w:val="000F55BF"/>
    <w:rsid w:val="000F5840"/>
    <w:rsid w:val="000F590E"/>
    <w:rsid w:val="000F609E"/>
    <w:rsid w:val="000F610F"/>
    <w:rsid w:val="000F6322"/>
    <w:rsid w:val="000F6536"/>
    <w:rsid w:val="000F66AF"/>
    <w:rsid w:val="000F6EA3"/>
    <w:rsid w:val="000F77BE"/>
    <w:rsid w:val="000F7AEB"/>
    <w:rsid w:val="000F7AED"/>
    <w:rsid w:val="001005EB"/>
    <w:rsid w:val="001008F2"/>
    <w:rsid w:val="00100A39"/>
    <w:rsid w:val="00100EAF"/>
    <w:rsid w:val="001010FD"/>
    <w:rsid w:val="00102095"/>
    <w:rsid w:val="0010266F"/>
    <w:rsid w:val="00102877"/>
    <w:rsid w:val="00102D5B"/>
    <w:rsid w:val="00103E33"/>
    <w:rsid w:val="001042FA"/>
    <w:rsid w:val="00104378"/>
    <w:rsid w:val="00104636"/>
    <w:rsid w:val="00104A49"/>
    <w:rsid w:val="00104A57"/>
    <w:rsid w:val="00105345"/>
    <w:rsid w:val="0010572F"/>
    <w:rsid w:val="00106596"/>
    <w:rsid w:val="001101FF"/>
    <w:rsid w:val="00110571"/>
    <w:rsid w:val="00111204"/>
    <w:rsid w:val="00111CF7"/>
    <w:rsid w:val="00111D6F"/>
    <w:rsid w:val="001124CE"/>
    <w:rsid w:val="001124E2"/>
    <w:rsid w:val="0011362A"/>
    <w:rsid w:val="0011378D"/>
    <w:rsid w:val="00113955"/>
    <w:rsid w:val="00113CB4"/>
    <w:rsid w:val="00114705"/>
    <w:rsid w:val="00114CD2"/>
    <w:rsid w:val="00114D0D"/>
    <w:rsid w:val="00115470"/>
    <w:rsid w:val="0011586B"/>
    <w:rsid w:val="00116024"/>
    <w:rsid w:val="001163E0"/>
    <w:rsid w:val="001174B6"/>
    <w:rsid w:val="0011754B"/>
    <w:rsid w:val="001179E0"/>
    <w:rsid w:val="00117ACB"/>
    <w:rsid w:val="00117DD9"/>
    <w:rsid w:val="001212BF"/>
    <w:rsid w:val="001215CF"/>
    <w:rsid w:val="001218A9"/>
    <w:rsid w:val="00121F02"/>
    <w:rsid w:val="0012289D"/>
    <w:rsid w:val="00122AC7"/>
    <w:rsid w:val="0012323D"/>
    <w:rsid w:val="0012326B"/>
    <w:rsid w:val="0012452B"/>
    <w:rsid w:val="00124A6D"/>
    <w:rsid w:val="00124CAC"/>
    <w:rsid w:val="00125061"/>
    <w:rsid w:val="001255F5"/>
    <w:rsid w:val="001256AA"/>
    <w:rsid w:val="00126044"/>
    <w:rsid w:val="00127670"/>
    <w:rsid w:val="00127EF0"/>
    <w:rsid w:val="00130084"/>
    <w:rsid w:val="00130740"/>
    <w:rsid w:val="00130EAE"/>
    <w:rsid w:val="0013124B"/>
    <w:rsid w:val="00131B25"/>
    <w:rsid w:val="00132561"/>
    <w:rsid w:val="00132C94"/>
    <w:rsid w:val="00133097"/>
    <w:rsid w:val="0013318E"/>
    <w:rsid w:val="001336CD"/>
    <w:rsid w:val="00133E56"/>
    <w:rsid w:val="00134B54"/>
    <w:rsid w:val="00134D1A"/>
    <w:rsid w:val="00135113"/>
    <w:rsid w:val="001356BF"/>
    <w:rsid w:val="001360AD"/>
    <w:rsid w:val="001361EB"/>
    <w:rsid w:val="00136528"/>
    <w:rsid w:val="001365D5"/>
    <w:rsid w:val="001367CA"/>
    <w:rsid w:val="0013727F"/>
    <w:rsid w:val="00137353"/>
    <w:rsid w:val="00137E17"/>
    <w:rsid w:val="00137FDE"/>
    <w:rsid w:val="00140AA3"/>
    <w:rsid w:val="00140B34"/>
    <w:rsid w:val="00140D35"/>
    <w:rsid w:val="0014109B"/>
    <w:rsid w:val="0014116B"/>
    <w:rsid w:val="00141540"/>
    <w:rsid w:val="0014339C"/>
    <w:rsid w:val="00143CF4"/>
    <w:rsid w:val="00143F26"/>
    <w:rsid w:val="00144279"/>
    <w:rsid w:val="00144B21"/>
    <w:rsid w:val="00145411"/>
    <w:rsid w:val="00145D2C"/>
    <w:rsid w:val="001465F0"/>
    <w:rsid w:val="001468CB"/>
    <w:rsid w:val="00146967"/>
    <w:rsid w:val="001471B9"/>
    <w:rsid w:val="0014734A"/>
    <w:rsid w:val="0014753E"/>
    <w:rsid w:val="001477C0"/>
    <w:rsid w:val="00150526"/>
    <w:rsid w:val="001509D7"/>
    <w:rsid w:val="00150A7A"/>
    <w:rsid w:val="00151608"/>
    <w:rsid w:val="001516EF"/>
    <w:rsid w:val="00152064"/>
    <w:rsid w:val="00152094"/>
    <w:rsid w:val="001524A4"/>
    <w:rsid w:val="00152D11"/>
    <w:rsid w:val="00153E64"/>
    <w:rsid w:val="00153EC6"/>
    <w:rsid w:val="00153F2E"/>
    <w:rsid w:val="0015432E"/>
    <w:rsid w:val="00154350"/>
    <w:rsid w:val="00154864"/>
    <w:rsid w:val="001559B5"/>
    <w:rsid w:val="00155B0C"/>
    <w:rsid w:val="0015649E"/>
    <w:rsid w:val="00156A57"/>
    <w:rsid w:val="0015717C"/>
    <w:rsid w:val="00157626"/>
    <w:rsid w:val="00157AA1"/>
    <w:rsid w:val="00157D6B"/>
    <w:rsid w:val="00157EFF"/>
    <w:rsid w:val="00157FF1"/>
    <w:rsid w:val="001600E1"/>
    <w:rsid w:val="0016041C"/>
    <w:rsid w:val="00160715"/>
    <w:rsid w:val="00160851"/>
    <w:rsid w:val="00160994"/>
    <w:rsid w:val="001609BC"/>
    <w:rsid w:val="00160A22"/>
    <w:rsid w:val="00161019"/>
    <w:rsid w:val="00161046"/>
    <w:rsid w:val="00161080"/>
    <w:rsid w:val="001618C0"/>
    <w:rsid w:val="00161D69"/>
    <w:rsid w:val="00161ED7"/>
    <w:rsid w:val="00161F04"/>
    <w:rsid w:val="00163420"/>
    <w:rsid w:val="00163550"/>
    <w:rsid w:val="00163663"/>
    <w:rsid w:val="00163C01"/>
    <w:rsid w:val="0016401A"/>
    <w:rsid w:val="0016468B"/>
    <w:rsid w:val="00164970"/>
    <w:rsid w:val="00164E0E"/>
    <w:rsid w:val="00164F43"/>
    <w:rsid w:val="0016594C"/>
    <w:rsid w:val="00165A7A"/>
    <w:rsid w:val="00166290"/>
    <w:rsid w:val="00166EA2"/>
    <w:rsid w:val="0017019D"/>
    <w:rsid w:val="00170878"/>
    <w:rsid w:val="00170EB8"/>
    <w:rsid w:val="001714B3"/>
    <w:rsid w:val="0017169D"/>
    <w:rsid w:val="0017213C"/>
    <w:rsid w:val="00172171"/>
    <w:rsid w:val="001725B4"/>
    <w:rsid w:val="00172AF3"/>
    <w:rsid w:val="001738D5"/>
    <w:rsid w:val="001741B5"/>
    <w:rsid w:val="00174460"/>
    <w:rsid w:val="001749EC"/>
    <w:rsid w:val="00174FA3"/>
    <w:rsid w:val="0017612E"/>
    <w:rsid w:val="001766C2"/>
    <w:rsid w:val="0017698E"/>
    <w:rsid w:val="00176BAE"/>
    <w:rsid w:val="00176CE1"/>
    <w:rsid w:val="00176E79"/>
    <w:rsid w:val="00177151"/>
    <w:rsid w:val="001772C7"/>
    <w:rsid w:val="00177803"/>
    <w:rsid w:val="00177DC6"/>
    <w:rsid w:val="00177E2C"/>
    <w:rsid w:val="00180641"/>
    <w:rsid w:val="001809E9"/>
    <w:rsid w:val="00180A9D"/>
    <w:rsid w:val="00181162"/>
    <w:rsid w:val="00181970"/>
    <w:rsid w:val="0018268A"/>
    <w:rsid w:val="00182B9F"/>
    <w:rsid w:val="00184461"/>
    <w:rsid w:val="001845DE"/>
    <w:rsid w:val="0018467D"/>
    <w:rsid w:val="001850E0"/>
    <w:rsid w:val="00185592"/>
    <w:rsid w:val="00186B13"/>
    <w:rsid w:val="00186CC2"/>
    <w:rsid w:val="00187443"/>
    <w:rsid w:val="00187F50"/>
    <w:rsid w:val="00190BB9"/>
    <w:rsid w:val="00190EE0"/>
    <w:rsid w:val="00190F9D"/>
    <w:rsid w:val="00191278"/>
    <w:rsid w:val="00191372"/>
    <w:rsid w:val="00192338"/>
    <w:rsid w:val="00192ED0"/>
    <w:rsid w:val="0019308E"/>
    <w:rsid w:val="001932C0"/>
    <w:rsid w:val="00193F41"/>
    <w:rsid w:val="0019489D"/>
    <w:rsid w:val="00194AE3"/>
    <w:rsid w:val="00195731"/>
    <w:rsid w:val="00196438"/>
    <w:rsid w:val="0019663A"/>
    <w:rsid w:val="00196755"/>
    <w:rsid w:val="00197384"/>
    <w:rsid w:val="001974A3"/>
    <w:rsid w:val="001A02B4"/>
    <w:rsid w:val="001A0567"/>
    <w:rsid w:val="001A0B82"/>
    <w:rsid w:val="001A0B99"/>
    <w:rsid w:val="001A1355"/>
    <w:rsid w:val="001A17B0"/>
    <w:rsid w:val="001A1827"/>
    <w:rsid w:val="001A21C4"/>
    <w:rsid w:val="001A21D8"/>
    <w:rsid w:val="001A2761"/>
    <w:rsid w:val="001A28D9"/>
    <w:rsid w:val="001A3277"/>
    <w:rsid w:val="001A332C"/>
    <w:rsid w:val="001A396C"/>
    <w:rsid w:val="001A39F4"/>
    <w:rsid w:val="001A3A47"/>
    <w:rsid w:val="001A57B6"/>
    <w:rsid w:val="001A5A60"/>
    <w:rsid w:val="001A5A65"/>
    <w:rsid w:val="001A6A63"/>
    <w:rsid w:val="001A7661"/>
    <w:rsid w:val="001A771C"/>
    <w:rsid w:val="001A777B"/>
    <w:rsid w:val="001B0202"/>
    <w:rsid w:val="001B070C"/>
    <w:rsid w:val="001B1A2D"/>
    <w:rsid w:val="001B1C54"/>
    <w:rsid w:val="001B1F58"/>
    <w:rsid w:val="001B3312"/>
    <w:rsid w:val="001B3414"/>
    <w:rsid w:val="001B3AF4"/>
    <w:rsid w:val="001B44A6"/>
    <w:rsid w:val="001B5421"/>
    <w:rsid w:val="001B548D"/>
    <w:rsid w:val="001B5746"/>
    <w:rsid w:val="001B678D"/>
    <w:rsid w:val="001B69C3"/>
    <w:rsid w:val="001B6AA2"/>
    <w:rsid w:val="001B6B5D"/>
    <w:rsid w:val="001B6CAB"/>
    <w:rsid w:val="001B6D11"/>
    <w:rsid w:val="001B72B3"/>
    <w:rsid w:val="001B7DCE"/>
    <w:rsid w:val="001C0028"/>
    <w:rsid w:val="001C012D"/>
    <w:rsid w:val="001C03CA"/>
    <w:rsid w:val="001C0680"/>
    <w:rsid w:val="001C1424"/>
    <w:rsid w:val="001C1876"/>
    <w:rsid w:val="001C1F15"/>
    <w:rsid w:val="001C22E5"/>
    <w:rsid w:val="001C2DB9"/>
    <w:rsid w:val="001C2DFB"/>
    <w:rsid w:val="001C30AD"/>
    <w:rsid w:val="001C44DF"/>
    <w:rsid w:val="001C470E"/>
    <w:rsid w:val="001C47E4"/>
    <w:rsid w:val="001C4AC8"/>
    <w:rsid w:val="001C4FD4"/>
    <w:rsid w:val="001C5060"/>
    <w:rsid w:val="001C6022"/>
    <w:rsid w:val="001C67E1"/>
    <w:rsid w:val="001C69E3"/>
    <w:rsid w:val="001C7567"/>
    <w:rsid w:val="001C7D17"/>
    <w:rsid w:val="001C7D7C"/>
    <w:rsid w:val="001D01F8"/>
    <w:rsid w:val="001D0679"/>
    <w:rsid w:val="001D0B02"/>
    <w:rsid w:val="001D0B7F"/>
    <w:rsid w:val="001D0BCD"/>
    <w:rsid w:val="001D1676"/>
    <w:rsid w:val="001D17A4"/>
    <w:rsid w:val="001D1818"/>
    <w:rsid w:val="001D183E"/>
    <w:rsid w:val="001D1D88"/>
    <w:rsid w:val="001D23D2"/>
    <w:rsid w:val="001D26A9"/>
    <w:rsid w:val="001D27D8"/>
    <w:rsid w:val="001D330B"/>
    <w:rsid w:val="001D3487"/>
    <w:rsid w:val="001D3906"/>
    <w:rsid w:val="001D4867"/>
    <w:rsid w:val="001D492E"/>
    <w:rsid w:val="001D4E6C"/>
    <w:rsid w:val="001D4E93"/>
    <w:rsid w:val="001D5B5A"/>
    <w:rsid w:val="001D5CE6"/>
    <w:rsid w:val="001D7680"/>
    <w:rsid w:val="001D77C5"/>
    <w:rsid w:val="001D7B55"/>
    <w:rsid w:val="001E0CBD"/>
    <w:rsid w:val="001E0DAB"/>
    <w:rsid w:val="001E19AB"/>
    <w:rsid w:val="001E2020"/>
    <w:rsid w:val="001E2470"/>
    <w:rsid w:val="001E2C5A"/>
    <w:rsid w:val="001E2F3E"/>
    <w:rsid w:val="001E3AE8"/>
    <w:rsid w:val="001E3E5A"/>
    <w:rsid w:val="001E40C0"/>
    <w:rsid w:val="001E424F"/>
    <w:rsid w:val="001E475B"/>
    <w:rsid w:val="001E4A61"/>
    <w:rsid w:val="001E4F74"/>
    <w:rsid w:val="001E5088"/>
    <w:rsid w:val="001E52F7"/>
    <w:rsid w:val="001E549C"/>
    <w:rsid w:val="001E58A8"/>
    <w:rsid w:val="001E5C82"/>
    <w:rsid w:val="001E5E47"/>
    <w:rsid w:val="001E5EDC"/>
    <w:rsid w:val="001E6188"/>
    <w:rsid w:val="001E65B2"/>
    <w:rsid w:val="001E6834"/>
    <w:rsid w:val="001E69CE"/>
    <w:rsid w:val="001E74C2"/>
    <w:rsid w:val="001E7C93"/>
    <w:rsid w:val="001F0114"/>
    <w:rsid w:val="001F0DB2"/>
    <w:rsid w:val="001F1021"/>
    <w:rsid w:val="001F15E0"/>
    <w:rsid w:val="001F18E6"/>
    <w:rsid w:val="001F1BB4"/>
    <w:rsid w:val="001F2842"/>
    <w:rsid w:val="001F2EB1"/>
    <w:rsid w:val="001F3382"/>
    <w:rsid w:val="001F3400"/>
    <w:rsid w:val="001F38B8"/>
    <w:rsid w:val="001F416E"/>
    <w:rsid w:val="001F4298"/>
    <w:rsid w:val="001F45C2"/>
    <w:rsid w:val="001F461D"/>
    <w:rsid w:val="001F49E1"/>
    <w:rsid w:val="001F4C84"/>
    <w:rsid w:val="001F51B6"/>
    <w:rsid w:val="001F57CD"/>
    <w:rsid w:val="001F5D63"/>
    <w:rsid w:val="001F61E7"/>
    <w:rsid w:val="001F6276"/>
    <w:rsid w:val="001F6A22"/>
    <w:rsid w:val="001F7074"/>
    <w:rsid w:val="001F7F63"/>
    <w:rsid w:val="00200001"/>
    <w:rsid w:val="00200706"/>
    <w:rsid w:val="0020116D"/>
    <w:rsid w:val="00201182"/>
    <w:rsid w:val="002012C3"/>
    <w:rsid w:val="00201529"/>
    <w:rsid w:val="002028F9"/>
    <w:rsid w:val="0020306C"/>
    <w:rsid w:val="002030A1"/>
    <w:rsid w:val="00203198"/>
    <w:rsid w:val="00203F65"/>
    <w:rsid w:val="00204EDC"/>
    <w:rsid w:val="0020531A"/>
    <w:rsid w:val="00205336"/>
    <w:rsid w:val="0020728A"/>
    <w:rsid w:val="00207904"/>
    <w:rsid w:val="00207BF9"/>
    <w:rsid w:val="0021056D"/>
    <w:rsid w:val="00212489"/>
    <w:rsid w:val="0021256D"/>
    <w:rsid w:val="00212CB5"/>
    <w:rsid w:val="00212F11"/>
    <w:rsid w:val="002130E6"/>
    <w:rsid w:val="00213595"/>
    <w:rsid w:val="002136B3"/>
    <w:rsid w:val="00213DA2"/>
    <w:rsid w:val="00213ED3"/>
    <w:rsid w:val="0021478D"/>
    <w:rsid w:val="00214CD7"/>
    <w:rsid w:val="0021586E"/>
    <w:rsid w:val="0021596E"/>
    <w:rsid w:val="00215D1A"/>
    <w:rsid w:val="0021607F"/>
    <w:rsid w:val="00216097"/>
    <w:rsid w:val="00217078"/>
    <w:rsid w:val="00217B2A"/>
    <w:rsid w:val="002203DA"/>
    <w:rsid w:val="0022271C"/>
    <w:rsid w:val="0022377C"/>
    <w:rsid w:val="00224D98"/>
    <w:rsid w:val="002250D4"/>
    <w:rsid w:val="00225504"/>
    <w:rsid w:val="002261BF"/>
    <w:rsid w:val="00226322"/>
    <w:rsid w:val="00226A9E"/>
    <w:rsid w:val="00226E64"/>
    <w:rsid w:val="00226FD6"/>
    <w:rsid w:val="00230DB9"/>
    <w:rsid w:val="0023181B"/>
    <w:rsid w:val="002319C6"/>
    <w:rsid w:val="00232A2E"/>
    <w:rsid w:val="00232DA1"/>
    <w:rsid w:val="002331CB"/>
    <w:rsid w:val="00233919"/>
    <w:rsid w:val="00233DEF"/>
    <w:rsid w:val="0023476E"/>
    <w:rsid w:val="002349D8"/>
    <w:rsid w:val="00235BA8"/>
    <w:rsid w:val="00236653"/>
    <w:rsid w:val="00237046"/>
    <w:rsid w:val="002379C6"/>
    <w:rsid w:val="00240417"/>
    <w:rsid w:val="00240732"/>
    <w:rsid w:val="00240C60"/>
    <w:rsid w:val="00240E19"/>
    <w:rsid w:val="00241892"/>
    <w:rsid w:val="00242EBB"/>
    <w:rsid w:val="002441C0"/>
    <w:rsid w:val="002445BB"/>
    <w:rsid w:val="00244D82"/>
    <w:rsid w:val="0024538E"/>
    <w:rsid w:val="002457A3"/>
    <w:rsid w:val="002457F6"/>
    <w:rsid w:val="00246538"/>
    <w:rsid w:val="00246965"/>
    <w:rsid w:val="00247120"/>
    <w:rsid w:val="00247B7E"/>
    <w:rsid w:val="00247E27"/>
    <w:rsid w:val="002501C0"/>
    <w:rsid w:val="002504BC"/>
    <w:rsid w:val="00251519"/>
    <w:rsid w:val="00252226"/>
    <w:rsid w:val="00252476"/>
    <w:rsid w:val="00252A56"/>
    <w:rsid w:val="00252B04"/>
    <w:rsid w:val="0025301B"/>
    <w:rsid w:val="00254002"/>
    <w:rsid w:val="00254C1F"/>
    <w:rsid w:val="002555B5"/>
    <w:rsid w:val="002556F2"/>
    <w:rsid w:val="0025638C"/>
    <w:rsid w:val="0025658D"/>
    <w:rsid w:val="00256B91"/>
    <w:rsid w:val="00256DB6"/>
    <w:rsid w:val="00256E68"/>
    <w:rsid w:val="00257230"/>
    <w:rsid w:val="00257C5D"/>
    <w:rsid w:val="0026032C"/>
    <w:rsid w:val="0026050B"/>
    <w:rsid w:val="00260BD4"/>
    <w:rsid w:val="00260C53"/>
    <w:rsid w:val="00260E43"/>
    <w:rsid w:val="00261405"/>
    <w:rsid w:val="0026140C"/>
    <w:rsid w:val="00261492"/>
    <w:rsid w:val="00262544"/>
    <w:rsid w:val="00263A71"/>
    <w:rsid w:val="00263D0A"/>
    <w:rsid w:val="0026537B"/>
    <w:rsid w:val="002662ED"/>
    <w:rsid w:val="00266656"/>
    <w:rsid w:val="0026732E"/>
    <w:rsid w:val="00267B2F"/>
    <w:rsid w:val="00270891"/>
    <w:rsid w:val="00271310"/>
    <w:rsid w:val="00271EA1"/>
    <w:rsid w:val="002726E0"/>
    <w:rsid w:val="00272888"/>
    <w:rsid w:val="00272D8D"/>
    <w:rsid w:val="00272E98"/>
    <w:rsid w:val="002731B5"/>
    <w:rsid w:val="00274AE6"/>
    <w:rsid w:val="00274C09"/>
    <w:rsid w:val="0027508B"/>
    <w:rsid w:val="0027578C"/>
    <w:rsid w:val="00275A8A"/>
    <w:rsid w:val="00275DED"/>
    <w:rsid w:val="00276816"/>
    <w:rsid w:val="00277258"/>
    <w:rsid w:val="00277691"/>
    <w:rsid w:val="00277B2B"/>
    <w:rsid w:val="00277DE7"/>
    <w:rsid w:val="00277ED7"/>
    <w:rsid w:val="00280AAF"/>
    <w:rsid w:val="002812FC"/>
    <w:rsid w:val="00282927"/>
    <w:rsid w:val="00282B2F"/>
    <w:rsid w:val="00282C5E"/>
    <w:rsid w:val="00282E1F"/>
    <w:rsid w:val="0028302A"/>
    <w:rsid w:val="002830E6"/>
    <w:rsid w:val="00283DB7"/>
    <w:rsid w:val="0028449D"/>
    <w:rsid w:val="0028463C"/>
    <w:rsid w:val="002848B6"/>
    <w:rsid w:val="00285283"/>
    <w:rsid w:val="002854F7"/>
    <w:rsid w:val="00285529"/>
    <w:rsid w:val="00285F33"/>
    <w:rsid w:val="00285F62"/>
    <w:rsid w:val="0028667A"/>
    <w:rsid w:val="002869C2"/>
    <w:rsid w:val="00287FD7"/>
    <w:rsid w:val="00290E6E"/>
    <w:rsid w:val="00291493"/>
    <w:rsid w:val="0029183C"/>
    <w:rsid w:val="0029209C"/>
    <w:rsid w:val="00292A6C"/>
    <w:rsid w:val="00292C7F"/>
    <w:rsid w:val="00293A97"/>
    <w:rsid w:val="00293E4B"/>
    <w:rsid w:val="00294092"/>
    <w:rsid w:val="00294286"/>
    <w:rsid w:val="002942FA"/>
    <w:rsid w:val="002943C5"/>
    <w:rsid w:val="002943ED"/>
    <w:rsid w:val="0029533C"/>
    <w:rsid w:val="002955E5"/>
    <w:rsid w:val="0029590B"/>
    <w:rsid w:val="002962AA"/>
    <w:rsid w:val="00296463"/>
    <w:rsid w:val="00296B1D"/>
    <w:rsid w:val="00296DD2"/>
    <w:rsid w:val="00296E6D"/>
    <w:rsid w:val="002971E6"/>
    <w:rsid w:val="002A02E4"/>
    <w:rsid w:val="002A031E"/>
    <w:rsid w:val="002A0B11"/>
    <w:rsid w:val="002A28F8"/>
    <w:rsid w:val="002A2C04"/>
    <w:rsid w:val="002A314C"/>
    <w:rsid w:val="002A37C7"/>
    <w:rsid w:val="002A3B55"/>
    <w:rsid w:val="002A3DEB"/>
    <w:rsid w:val="002A4038"/>
    <w:rsid w:val="002A5102"/>
    <w:rsid w:val="002A54BA"/>
    <w:rsid w:val="002A5548"/>
    <w:rsid w:val="002A5EB7"/>
    <w:rsid w:val="002A6746"/>
    <w:rsid w:val="002A7209"/>
    <w:rsid w:val="002A7528"/>
    <w:rsid w:val="002A7CD4"/>
    <w:rsid w:val="002A7DFB"/>
    <w:rsid w:val="002A7F09"/>
    <w:rsid w:val="002B189C"/>
    <w:rsid w:val="002B1935"/>
    <w:rsid w:val="002B1EA9"/>
    <w:rsid w:val="002B2875"/>
    <w:rsid w:val="002B430E"/>
    <w:rsid w:val="002B44F2"/>
    <w:rsid w:val="002B45C1"/>
    <w:rsid w:val="002B4A24"/>
    <w:rsid w:val="002B5016"/>
    <w:rsid w:val="002B56A1"/>
    <w:rsid w:val="002B5BF6"/>
    <w:rsid w:val="002B5F9F"/>
    <w:rsid w:val="002B637F"/>
    <w:rsid w:val="002B63BA"/>
    <w:rsid w:val="002B6C3F"/>
    <w:rsid w:val="002B733F"/>
    <w:rsid w:val="002C091F"/>
    <w:rsid w:val="002C0B21"/>
    <w:rsid w:val="002C0D10"/>
    <w:rsid w:val="002C100C"/>
    <w:rsid w:val="002C1844"/>
    <w:rsid w:val="002C2383"/>
    <w:rsid w:val="002C26CE"/>
    <w:rsid w:val="002C28CB"/>
    <w:rsid w:val="002C369C"/>
    <w:rsid w:val="002C3E06"/>
    <w:rsid w:val="002C4051"/>
    <w:rsid w:val="002C4AEF"/>
    <w:rsid w:val="002C4D65"/>
    <w:rsid w:val="002C4D6E"/>
    <w:rsid w:val="002C4E2F"/>
    <w:rsid w:val="002C526B"/>
    <w:rsid w:val="002C5A76"/>
    <w:rsid w:val="002C5FED"/>
    <w:rsid w:val="002C6A1E"/>
    <w:rsid w:val="002D00A1"/>
    <w:rsid w:val="002D17B5"/>
    <w:rsid w:val="002D1C37"/>
    <w:rsid w:val="002D2895"/>
    <w:rsid w:val="002D2DD2"/>
    <w:rsid w:val="002D33A3"/>
    <w:rsid w:val="002D37EB"/>
    <w:rsid w:val="002D3B80"/>
    <w:rsid w:val="002D3F7B"/>
    <w:rsid w:val="002D4700"/>
    <w:rsid w:val="002D4A6B"/>
    <w:rsid w:val="002D5144"/>
    <w:rsid w:val="002D54E0"/>
    <w:rsid w:val="002D5986"/>
    <w:rsid w:val="002D6615"/>
    <w:rsid w:val="002D6854"/>
    <w:rsid w:val="002D6E3F"/>
    <w:rsid w:val="002D72CD"/>
    <w:rsid w:val="002D7FEF"/>
    <w:rsid w:val="002E058B"/>
    <w:rsid w:val="002E0BAB"/>
    <w:rsid w:val="002E1219"/>
    <w:rsid w:val="002E175D"/>
    <w:rsid w:val="002E1839"/>
    <w:rsid w:val="002E1E0D"/>
    <w:rsid w:val="002E2BF4"/>
    <w:rsid w:val="002E2EAE"/>
    <w:rsid w:val="002E3B1E"/>
    <w:rsid w:val="002E3D3B"/>
    <w:rsid w:val="002E4FD3"/>
    <w:rsid w:val="002E5452"/>
    <w:rsid w:val="002E602A"/>
    <w:rsid w:val="002E7161"/>
    <w:rsid w:val="002E74F9"/>
    <w:rsid w:val="002E79E4"/>
    <w:rsid w:val="002E7D64"/>
    <w:rsid w:val="002E7F2E"/>
    <w:rsid w:val="002F11F1"/>
    <w:rsid w:val="002F19AB"/>
    <w:rsid w:val="002F1EB0"/>
    <w:rsid w:val="002F25BC"/>
    <w:rsid w:val="002F3B8D"/>
    <w:rsid w:val="002F4472"/>
    <w:rsid w:val="002F526F"/>
    <w:rsid w:val="002F58ED"/>
    <w:rsid w:val="002F61EE"/>
    <w:rsid w:val="002F72AE"/>
    <w:rsid w:val="002F760F"/>
    <w:rsid w:val="002F7AF1"/>
    <w:rsid w:val="002F7B3C"/>
    <w:rsid w:val="002F7BAE"/>
    <w:rsid w:val="00300B87"/>
    <w:rsid w:val="00301B73"/>
    <w:rsid w:val="00301D32"/>
    <w:rsid w:val="00302C72"/>
    <w:rsid w:val="0030327C"/>
    <w:rsid w:val="00303BA6"/>
    <w:rsid w:val="00304714"/>
    <w:rsid w:val="00304AD3"/>
    <w:rsid w:val="00305AD2"/>
    <w:rsid w:val="00305C01"/>
    <w:rsid w:val="00305FB4"/>
    <w:rsid w:val="00306584"/>
    <w:rsid w:val="003065B4"/>
    <w:rsid w:val="003066C2"/>
    <w:rsid w:val="00307F75"/>
    <w:rsid w:val="003105A1"/>
    <w:rsid w:val="003106CA"/>
    <w:rsid w:val="003109E9"/>
    <w:rsid w:val="00310A87"/>
    <w:rsid w:val="00310B2C"/>
    <w:rsid w:val="00310DC6"/>
    <w:rsid w:val="00311952"/>
    <w:rsid w:val="003119D5"/>
    <w:rsid w:val="00311A92"/>
    <w:rsid w:val="00311BE6"/>
    <w:rsid w:val="00311BF4"/>
    <w:rsid w:val="00312FD1"/>
    <w:rsid w:val="00313600"/>
    <w:rsid w:val="003137F8"/>
    <w:rsid w:val="0031411A"/>
    <w:rsid w:val="00314977"/>
    <w:rsid w:val="00314D68"/>
    <w:rsid w:val="0031503D"/>
    <w:rsid w:val="00315C27"/>
    <w:rsid w:val="00315CED"/>
    <w:rsid w:val="00316264"/>
    <w:rsid w:val="00316EA9"/>
    <w:rsid w:val="00317BCC"/>
    <w:rsid w:val="00317D40"/>
    <w:rsid w:val="0032001D"/>
    <w:rsid w:val="003204A9"/>
    <w:rsid w:val="003204E4"/>
    <w:rsid w:val="00320D96"/>
    <w:rsid w:val="003211E2"/>
    <w:rsid w:val="0032229A"/>
    <w:rsid w:val="003226BC"/>
    <w:rsid w:val="00322A82"/>
    <w:rsid w:val="00322C88"/>
    <w:rsid w:val="0032360E"/>
    <w:rsid w:val="00323F1D"/>
    <w:rsid w:val="0032403C"/>
    <w:rsid w:val="003243C9"/>
    <w:rsid w:val="003245E8"/>
    <w:rsid w:val="00324CC7"/>
    <w:rsid w:val="003251B0"/>
    <w:rsid w:val="003251D4"/>
    <w:rsid w:val="00325730"/>
    <w:rsid w:val="00325F62"/>
    <w:rsid w:val="003260FA"/>
    <w:rsid w:val="0032631F"/>
    <w:rsid w:val="003267F2"/>
    <w:rsid w:val="00326B08"/>
    <w:rsid w:val="00326E19"/>
    <w:rsid w:val="00327115"/>
    <w:rsid w:val="00327270"/>
    <w:rsid w:val="00327674"/>
    <w:rsid w:val="00327EC3"/>
    <w:rsid w:val="00330077"/>
    <w:rsid w:val="003302E4"/>
    <w:rsid w:val="003305ED"/>
    <w:rsid w:val="00330F77"/>
    <w:rsid w:val="003311AF"/>
    <w:rsid w:val="00331A6F"/>
    <w:rsid w:val="0033252D"/>
    <w:rsid w:val="00332B90"/>
    <w:rsid w:val="00332F82"/>
    <w:rsid w:val="00333A3E"/>
    <w:rsid w:val="00333D3B"/>
    <w:rsid w:val="00333E60"/>
    <w:rsid w:val="00333FA0"/>
    <w:rsid w:val="00333FC1"/>
    <w:rsid w:val="00334447"/>
    <w:rsid w:val="00334819"/>
    <w:rsid w:val="0033535D"/>
    <w:rsid w:val="00336C14"/>
    <w:rsid w:val="00336FD0"/>
    <w:rsid w:val="003374E5"/>
    <w:rsid w:val="003375F1"/>
    <w:rsid w:val="003406E6"/>
    <w:rsid w:val="00340DCF"/>
    <w:rsid w:val="003417DE"/>
    <w:rsid w:val="00341983"/>
    <w:rsid w:val="00341B31"/>
    <w:rsid w:val="00341BB8"/>
    <w:rsid w:val="00342852"/>
    <w:rsid w:val="00342CC6"/>
    <w:rsid w:val="00342FF1"/>
    <w:rsid w:val="003430D8"/>
    <w:rsid w:val="00343817"/>
    <w:rsid w:val="003442F4"/>
    <w:rsid w:val="003444A8"/>
    <w:rsid w:val="00344D2C"/>
    <w:rsid w:val="00344F34"/>
    <w:rsid w:val="003453D4"/>
    <w:rsid w:val="003460FF"/>
    <w:rsid w:val="003461A4"/>
    <w:rsid w:val="00350404"/>
    <w:rsid w:val="003505FF"/>
    <w:rsid w:val="00350A53"/>
    <w:rsid w:val="003510BF"/>
    <w:rsid w:val="00351411"/>
    <w:rsid w:val="00352467"/>
    <w:rsid w:val="00352569"/>
    <w:rsid w:val="0035301B"/>
    <w:rsid w:val="003531C5"/>
    <w:rsid w:val="00353291"/>
    <w:rsid w:val="00353516"/>
    <w:rsid w:val="00354D1D"/>
    <w:rsid w:val="00354F43"/>
    <w:rsid w:val="00354FBB"/>
    <w:rsid w:val="00355858"/>
    <w:rsid w:val="00355DCA"/>
    <w:rsid w:val="003563E9"/>
    <w:rsid w:val="00356777"/>
    <w:rsid w:val="00356778"/>
    <w:rsid w:val="0035713D"/>
    <w:rsid w:val="003572B4"/>
    <w:rsid w:val="003579C9"/>
    <w:rsid w:val="00357B95"/>
    <w:rsid w:val="00357EE2"/>
    <w:rsid w:val="00357FC2"/>
    <w:rsid w:val="0036050B"/>
    <w:rsid w:val="00360618"/>
    <w:rsid w:val="00360688"/>
    <w:rsid w:val="00360C2B"/>
    <w:rsid w:val="0036144D"/>
    <w:rsid w:val="003615E5"/>
    <w:rsid w:val="00361883"/>
    <w:rsid w:val="00361EF0"/>
    <w:rsid w:val="00362BCA"/>
    <w:rsid w:val="00362E4E"/>
    <w:rsid w:val="00363672"/>
    <w:rsid w:val="00363D26"/>
    <w:rsid w:val="00364694"/>
    <w:rsid w:val="00364FD2"/>
    <w:rsid w:val="0036510B"/>
    <w:rsid w:val="0036516A"/>
    <w:rsid w:val="00365BAE"/>
    <w:rsid w:val="00365C01"/>
    <w:rsid w:val="00367814"/>
    <w:rsid w:val="00370102"/>
    <w:rsid w:val="00370867"/>
    <w:rsid w:val="00370A25"/>
    <w:rsid w:val="00370A5C"/>
    <w:rsid w:val="00370D76"/>
    <w:rsid w:val="003711FE"/>
    <w:rsid w:val="003718C6"/>
    <w:rsid w:val="003722F5"/>
    <w:rsid w:val="00373DD2"/>
    <w:rsid w:val="003750FC"/>
    <w:rsid w:val="003759F0"/>
    <w:rsid w:val="00375C8D"/>
    <w:rsid w:val="0037632E"/>
    <w:rsid w:val="003763AB"/>
    <w:rsid w:val="003776CA"/>
    <w:rsid w:val="0038011F"/>
    <w:rsid w:val="00380255"/>
    <w:rsid w:val="00380BC3"/>
    <w:rsid w:val="00381100"/>
    <w:rsid w:val="0038152D"/>
    <w:rsid w:val="003817DC"/>
    <w:rsid w:val="003820B4"/>
    <w:rsid w:val="00382B0D"/>
    <w:rsid w:val="00382BAF"/>
    <w:rsid w:val="00382EEB"/>
    <w:rsid w:val="00383379"/>
    <w:rsid w:val="003837A9"/>
    <w:rsid w:val="0038389B"/>
    <w:rsid w:val="003838C1"/>
    <w:rsid w:val="0038403A"/>
    <w:rsid w:val="0038415E"/>
    <w:rsid w:val="00384237"/>
    <w:rsid w:val="003847F8"/>
    <w:rsid w:val="00385179"/>
    <w:rsid w:val="003854A9"/>
    <w:rsid w:val="00385BB9"/>
    <w:rsid w:val="0038692C"/>
    <w:rsid w:val="00386EA7"/>
    <w:rsid w:val="00386FDC"/>
    <w:rsid w:val="003872CC"/>
    <w:rsid w:val="003901EA"/>
    <w:rsid w:val="00390535"/>
    <w:rsid w:val="003905AA"/>
    <w:rsid w:val="0039098D"/>
    <w:rsid w:val="00390C33"/>
    <w:rsid w:val="0039120C"/>
    <w:rsid w:val="00391332"/>
    <w:rsid w:val="00391495"/>
    <w:rsid w:val="00391C82"/>
    <w:rsid w:val="00391F9A"/>
    <w:rsid w:val="00392119"/>
    <w:rsid w:val="003921CB"/>
    <w:rsid w:val="00392D99"/>
    <w:rsid w:val="00392DDC"/>
    <w:rsid w:val="00394461"/>
    <w:rsid w:val="003948F0"/>
    <w:rsid w:val="0039586D"/>
    <w:rsid w:val="00396845"/>
    <w:rsid w:val="00396B94"/>
    <w:rsid w:val="00396BC1"/>
    <w:rsid w:val="00397C81"/>
    <w:rsid w:val="003A00FE"/>
    <w:rsid w:val="003A0C5C"/>
    <w:rsid w:val="003A0F7A"/>
    <w:rsid w:val="003A11A6"/>
    <w:rsid w:val="003A1603"/>
    <w:rsid w:val="003A1773"/>
    <w:rsid w:val="003A20C8"/>
    <w:rsid w:val="003A32B2"/>
    <w:rsid w:val="003A3571"/>
    <w:rsid w:val="003A476E"/>
    <w:rsid w:val="003A575F"/>
    <w:rsid w:val="003A5780"/>
    <w:rsid w:val="003A6266"/>
    <w:rsid w:val="003A62AF"/>
    <w:rsid w:val="003A6C83"/>
    <w:rsid w:val="003A7443"/>
    <w:rsid w:val="003A75E2"/>
    <w:rsid w:val="003A78FB"/>
    <w:rsid w:val="003A7F93"/>
    <w:rsid w:val="003B0976"/>
    <w:rsid w:val="003B1AF6"/>
    <w:rsid w:val="003B1C0D"/>
    <w:rsid w:val="003B3930"/>
    <w:rsid w:val="003B5943"/>
    <w:rsid w:val="003B6578"/>
    <w:rsid w:val="003B659B"/>
    <w:rsid w:val="003B67B3"/>
    <w:rsid w:val="003B6D17"/>
    <w:rsid w:val="003B6E02"/>
    <w:rsid w:val="003B6EC4"/>
    <w:rsid w:val="003B7F3D"/>
    <w:rsid w:val="003C00BB"/>
    <w:rsid w:val="003C02BE"/>
    <w:rsid w:val="003C09DF"/>
    <w:rsid w:val="003C1044"/>
    <w:rsid w:val="003C1660"/>
    <w:rsid w:val="003C210C"/>
    <w:rsid w:val="003C24A3"/>
    <w:rsid w:val="003C24E8"/>
    <w:rsid w:val="003C2702"/>
    <w:rsid w:val="003C2ABD"/>
    <w:rsid w:val="003C43DF"/>
    <w:rsid w:val="003C4794"/>
    <w:rsid w:val="003C49DF"/>
    <w:rsid w:val="003C4A32"/>
    <w:rsid w:val="003C51AF"/>
    <w:rsid w:val="003C52C5"/>
    <w:rsid w:val="003C5589"/>
    <w:rsid w:val="003C5A10"/>
    <w:rsid w:val="003C60ED"/>
    <w:rsid w:val="003C63E8"/>
    <w:rsid w:val="003C6790"/>
    <w:rsid w:val="003C6794"/>
    <w:rsid w:val="003C6F4B"/>
    <w:rsid w:val="003C7371"/>
    <w:rsid w:val="003C7D0C"/>
    <w:rsid w:val="003C7FD3"/>
    <w:rsid w:val="003D04BE"/>
    <w:rsid w:val="003D05F0"/>
    <w:rsid w:val="003D16B1"/>
    <w:rsid w:val="003D1B81"/>
    <w:rsid w:val="003D23C4"/>
    <w:rsid w:val="003D23C5"/>
    <w:rsid w:val="003D29EE"/>
    <w:rsid w:val="003D3536"/>
    <w:rsid w:val="003D3553"/>
    <w:rsid w:val="003D366D"/>
    <w:rsid w:val="003D3B51"/>
    <w:rsid w:val="003D3EB7"/>
    <w:rsid w:val="003D42ED"/>
    <w:rsid w:val="003D439E"/>
    <w:rsid w:val="003D5037"/>
    <w:rsid w:val="003D551F"/>
    <w:rsid w:val="003D5532"/>
    <w:rsid w:val="003D61FF"/>
    <w:rsid w:val="003D63E9"/>
    <w:rsid w:val="003D6FAC"/>
    <w:rsid w:val="003D7237"/>
    <w:rsid w:val="003E0186"/>
    <w:rsid w:val="003E045D"/>
    <w:rsid w:val="003E0D9F"/>
    <w:rsid w:val="003E29CD"/>
    <w:rsid w:val="003E2E15"/>
    <w:rsid w:val="003E397D"/>
    <w:rsid w:val="003E3A9A"/>
    <w:rsid w:val="003E4318"/>
    <w:rsid w:val="003E43EC"/>
    <w:rsid w:val="003E5A9C"/>
    <w:rsid w:val="003E5B41"/>
    <w:rsid w:val="003E5BE0"/>
    <w:rsid w:val="003E686E"/>
    <w:rsid w:val="003E6C7C"/>
    <w:rsid w:val="003E78C8"/>
    <w:rsid w:val="003E7E72"/>
    <w:rsid w:val="003E7EEF"/>
    <w:rsid w:val="003E7F82"/>
    <w:rsid w:val="003E7FE5"/>
    <w:rsid w:val="003F0098"/>
    <w:rsid w:val="003F0169"/>
    <w:rsid w:val="003F04D2"/>
    <w:rsid w:val="003F078B"/>
    <w:rsid w:val="003F1419"/>
    <w:rsid w:val="003F1BF2"/>
    <w:rsid w:val="003F1C0D"/>
    <w:rsid w:val="003F26E5"/>
    <w:rsid w:val="003F38CD"/>
    <w:rsid w:val="003F4135"/>
    <w:rsid w:val="003F42A6"/>
    <w:rsid w:val="003F42C8"/>
    <w:rsid w:val="003F43EC"/>
    <w:rsid w:val="003F48FE"/>
    <w:rsid w:val="003F499B"/>
    <w:rsid w:val="003F554D"/>
    <w:rsid w:val="003F58A2"/>
    <w:rsid w:val="003F5C29"/>
    <w:rsid w:val="003F6860"/>
    <w:rsid w:val="003F6B05"/>
    <w:rsid w:val="003F6F48"/>
    <w:rsid w:val="004000EB"/>
    <w:rsid w:val="004009F0"/>
    <w:rsid w:val="00400B3D"/>
    <w:rsid w:val="00401027"/>
    <w:rsid w:val="0040113C"/>
    <w:rsid w:val="00401D52"/>
    <w:rsid w:val="0040379E"/>
    <w:rsid w:val="004039E5"/>
    <w:rsid w:val="00403F29"/>
    <w:rsid w:val="00404A03"/>
    <w:rsid w:val="00405441"/>
    <w:rsid w:val="00405715"/>
    <w:rsid w:val="00406B9A"/>
    <w:rsid w:val="0041069B"/>
    <w:rsid w:val="00410FB1"/>
    <w:rsid w:val="0041149D"/>
    <w:rsid w:val="004114BD"/>
    <w:rsid w:val="00412065"/>
    <w:rsid w:val="00412235"/>
    <w:rsid w:val="00412A8E"/>
    <w:rsid w:val="004135F5"/>
    <w:rsid w:val="0041394E"/>
    <w:rsid w:val="00413981"/>
    <w:rsid w:val="00413A64"/>
    <w:rsid w:val="00413D77"/>
    <w:rsid w:val="004145FA"/>
    <w:rsid w:val="00414DCE"/>
    <w:rsid w:val="00414E4E"/>
    <w:rsid w:val="004155DB"/>
    <w:rsid w:val="00415F07"/>
    <w:rsid w:val="004160F7"/>
    <w:rsid w:val="00416521"/>
    <w:rsid w:val="00416A7C"/>
    <w:rsid w:val="00416DEC"/>
    <w:rsid w:val="00417268"/>
    <w:rsid w:val="00417454"/>
    <w:rsid w:val="00417C9E"/>
    <w:rsid w:val="0042059C"/>
    <w:rsid w:val="00420E02"/>
    <w:rsid w:val="004213F0"/>
    <w:rsid w:val="00421503"/>
    <w:rsid w:val="00421AE7"/>
    <w:rsid w:val="004229EF"/>
    <w:rsid w:val="00422E7D"/>
    <w:rsid w:val="00423142"/>
    <w:rsid w:val="004231F7"/>
    <w:rsid w:val="00423774"/>
    <w:rsid w:val="004246EA"/>
    <w:rsid w:val="0042474E"/>
    <w:rsid w:val="00425390"/>
    <w:rsid w:val="00425614"/>
    <w:rsid w:val="00425C66"/>
    <w:rsid w:val="0042617F"/>
    <w:rsid w:val="00426C8E"/>
    <w:rsid w:val="00427166"/>
    <w:rsid w:val="00427361"/>
    <w:rsid w:val="004276AC"/>
    <w:rsid w:val="00430024"/>
    <w:rsid w:val="004309F1"/>
    <w:rsid w:val="00430D2C"/>
    <w:rsid w:val="00430D84"/>
    <w:rsid w:val="00431A12"/>
    <w:rsid w:val="0043235D"/>
    <w:rsid w:val="00432A39"/>
    <w:rsid w:val="00432B0F"/>
    <w:rsid w:val="00432D31"/>
    <w:rsid w:val="00432D3A"/>
    <w:rsid w:val="00432E9C"/>
    <w:rsid w:val="00432ED0"/>
    <w:rsid w:val="00432F88"/>
    <w:rsid w:val="00433075"/>
    <w:rsid w:val="004333A8"/>
    <w:rsid w:val="00434D92"/>
    <w:rsid w:val="00435069"/>
    <w:rsid w:val="004355AF"/>
    <w:rsid w:val="004375BB"/>
    <w:rsid w:val="00437610"/>
    <w:rsid w:val="00437A5A"/>
    <w:rsid w:val="00437C9B"/>
    <w:rsid w:val="00440473"/>
    <w:rsid w:val="0044092C"/>
    <w:rsid w:val="00440A92"/>
    <w:rsid w:val="004410DA"/>
    <w:rsid w:val="004413E8"/>
    <w:rsid w:val="0044155B"/>
    <w:rsid w:val="00441B6A"/>
    <w:rsid w:val="0044279B"/>
    <w:rsid w:val="00442D09"/>
    <w:rsid w:val="0044345F"/>
    <w:rsid w:val="00443D56"/>
    <w:rsid w:val="00444739"/>
    <w:rsid w:val="00444A59"/>
    <w:rsid w:val="00445639"/>
    <w:rsid w:val="00446254"/>
    <w:rsid w:val="004465A3"/>
    <w:rsid w:val="00446658"/>
    <w:rsid w:val="004469FB"/>
    <w:rsid w:val="00446C9B"/>
    <w:rsid w:val="0044706A"/>
    <w:rsid w:val="00447FFB"/>
    <w:rsid w:val="004506F0"/>
    <w:rsid w:val="0045194F"/>
    <w:rsid w:val="004522F3"/>
    <w:rsid w:val="00452C07"/>
    <w:rsid w:val="004531D4"/>
    <w:rsid w:val="00453560"/>
    <w:rsid w:val="00453630"/>
    <w:rsid w:val="0045366B"/>
    <w:rsid w:val="00453744"/>
    <w:rsid w:val="0045399A"/>
    <w:rsid w:val="00453A72"/>
    <w:rsid w:val="00454217"/>
    <w:rsid w:val="004542FB"/>
    <w:rsid w:val="0045545D"/>
    <w:rsid w:val="00455545"/>
    <w:rsid w:val="00455DBA"/>
    <w:rsid w:val="00455F83"/>
    <w:rsid w:val="00456499"/>
    <w:rsid w:val="00456501"/>
    <w:rsid w:val="00456734"/>
    <w:rsid w:val="0045692D"/>
    <w:rsid w:val="00456BB8"/>
    <w:rsid w:val="00456C7F"/>
    <w:rsid w:val="004574B1"/>
    <w:rsid w:val="0045792D"/>
    <w:rsid w:val="004579BA"/>
    <w:rsid w:val="00457B1F"/>
    <w:rsid w:val="0046046B"/>
    <w:rsid w:val="00461068"/>
    <w:rsid w:val="00461089"/>
    <w:rsid w:val="00461384"/>
    <w:rsid w:val="004615D6"/>
    <w:rsid w:val="00461DAD"/>
    <w:rsid w:val="00462B8B"/>
    <w:rsid w:val="00462D7A"/>
    <w:rsid w:val="00462DF5"/>
    <w:rsid w:val="004634F3"/>
    <w:rsid w:val="00464519"/>
    <w:rsid w:val="00464526"/>
    <w:rsid w:val="004645A9"/>
    <w:rsid w:val="0046469F"/>
    <w:rsid w:val="00464899"/>
    <w:rsid w:val="0046492E"/>
    <w:rsid w:val="004651C9"/>
    <w:rsid w:val="00465C5D"/>
    <w:rsid w:val="00465C9A"/>
    <w:rsid w:val="00465F61"/>
    <w:rsid w:val="00466365"/>
    <w:rsid w:val="00466976"/>
    <w:rsid w:val="00466AA0"/>
    <w:rsid w:val="00467349"/>
    <w:rsid w:val="0046782C"/>
    <w:rsid w:val="0046791D"/>
    <w:rsid w:val="00470126"/>
    <w:rsid w:val="004702E5"/>
    <w:rsid w:val="00471740"/>
    <w:rsid w:val="00471AAE"/>
    <w:rsid w:val="00471B16"/>
    <w:rsid w:val="00471F97"/>
    <w:rsid w:val="00472325"/>
    <w:rsid w:val="00473248"/>
    <w:rsid w:val="0047410D"/>
    <w:rsid w:val="00474345"/>
    <w:rsid w:val="00474C1A"/>
    <w:rsid w:val="0047560D"/>
    <w:rsid w:val="004758FC"/>
    <w:rsid w:val="00475EA5"/>
    <w:rsid w:val="00476131"/>
    <w:rsid w:val="0047734E"/>
    <w:rsid w:val="0047778C"/>
    <w:rsid w:val="00477D72"/>
    <w:rsid w:val="00480716"/>
    <w:rsid w:val="004808F6"/>
    <w:rsid w:val="00481169"/>
    <w:rsid w:val="00481483"/>
    <w:rsid w:val="0048165A"/>
    <w:rsid w:val="00481A9C"/>
    <w:rsid w:val="00481C00"/>
    <w:rsid w:val="00481F01"/>
    <w:rsid w:val="00482242"/>
    <w:rsid w:val="00483532"/>
    <w:rsid w:val="00483549"/>
    <w:rsid w:val="0048420B"/>
    <w:rsid w:val="00484C66"/>
    <w:rsid w:val="00484FD3"/>
    <w:rsid w:val="0048552C"/>
    <w:rsid w:val="00485585"/>
    <w:rsid w:val="00485A2F"/>
    <w:rsid w:val="00485EC1"/>
    <w:rsid w:val="00486064"/>
    <w:rsid w:val="004866DE"/>
    <w:rsid w:val="00486EC9"/>
    <w:rsid w:val="00487169"/>
    <w:rsid w:val="00487921"/>
    <w:rsid w:val="004879AB"/>
    <w:rsid w:val="00487E8B"/>
    <w:rsid w:val="004903D7"/>
    <w:rsid w:val="00490879"/>
    <w:rsid w:val="00490FC9"/>
    <w:rsid w:val="004914F0"/>
    <w:rsid w:val="004916B2"/>
    <w:rsid w:val="00491EF3"/>
    <w:rsid w:val="004923E9"/>
    <w:rsid w:val="00492E61"/>
    <w:rsid w:val="00493174"/>
    <w:rsid w:val="00493A14"/>
    <w:rsid w:val="00493B83"/>
    <w:rsid w:val="00493E1B"/>
    <w:rsid w:val="004948CA"/>
    <w:rsid w:val="004948F5"/>
    <w:rsid w:val="0049498C"/>
    <w:rsid w:val="00494A05"/>
    <w:rsid w:val="00495508"/>
    <w:rsid w:val="0049556A"/>
    <w:rsid w:val="00495831"/>
    <w:rsid w:val="00495B55"/>
    <w:rsid w:val="0049614A"/>
    <w:rsid w:val="004962D6"/>
    <w:rsid w:val="004962EF"/>
    <w:rsid w:val="004966ED"/>
    <w:rsid w:val="00496880"/>
    <w:rsid w:val="0049699C"/>
    <w:rsid w:val="00496A8F"/>
    <w:rsid w:val="00497255"/>
    <w:rsid w:val="00497708"/>
    <w:rsid w:val="004977F3"/>
    <w:rsid w:val="00497CD7"/>
    <w:rsid w:val="004A002B"/>
    <w:rsid w:val="004A0700"/>
    <w:rsid w:val="004A0B99"/>
    <w:rsid w:val="004A0C3C"/>
    <w:rsid w:val="004A124C"/>
    <w:rsid w:val="004A28E4"/>
    <w:rsid w:val="004A2A73"/>
    <w:rsid w:val="004A35F1"/>
    <w:rsid w:val="004A3679"/>
    <w:rsid w:val="004A3718"/>
    <w:rsid w:val="004A3B14"/>
    <w:rsid w:val="004A46BE"/>
    <w:rsid w:val="004A4BD2"/>
    <w:rsid w:val="004A4CAC"/>
    <w:rsid w:val="004A4CF9"/>
    <w:rsid w:val="004A5589"/>
    <w:rsid w:val="004A564C"/>
    <w:rsid w:val="004A6003"/>
    <w:rsid w:val="004A62E1"/>
    <w:rsid w:val="004A64EC"/>
    <w:rsid w:val="004A662D"/>
    <w:rsid w:val="004A67A7"/>
    <w:rsid w:val="004A684C"/>
    <w:rsid w:val="004A7583"/>
    <w:rsid w:val="004A7723"/>
    <w:rsid w:val="004A787F"/>
    <w:rsid w:val="004A7AB6"/>
    <w:rsid w:val="004A7EB3"/>
    <w:rsid w:val="004B03F8"/>
    <w:rsid w:val="004B1094"/>
    <w:rsid w:val="004B14A6"/>
    <w:rsid w:val="004B14C5"/>
    <w:rsid w:val="004B19D1"/>
    <w:rsid w:val="004B3306"/>
    <w:rsid w:val="004B3471"/>
    <w:rsid w:val="004B3640"/>
    <w:rsid w:val="004B3AAA"/>
    <w:rsid w:val="004B42FF"/>
    <w:rsid w:val="004B55E2"/>
    <w:rsid w:val="004B64FF"/>
    <w:rsid w:val="004B684F"/>
    <w:rsid w:val="004B790A"/>
    <w:rsid w:val="004B7C77"/>
    <w:rsid w:val="004C0030"/>
    <w:rsid w:val="004C0A2E"/>
    <w:rsid w:val="004C1282"/>
    <w:rsid w:val="004C1532"/>
    <w:rsid w:val="004C1DAA"/>
    <w:rsid w:val="004C1FFD"/>
    <w:rsid w:val="004C2791"/>
    <w:rsid w:val="004C3CB0"/>
    <w:rsid w:val="004C3E5A"/>
    <w:rsid w:val="004C4625"/>
    <w:rsid w:val="004C4B3D"/>
    <w:rsid w:val="004C55FB"/>
    <w:rsid w:val="004C6A85"/>
    <w:rsid w:val="004C6F6D"/>
    <w:rsid w:val="004C7CC0"/>
    <w:rsid w:val="004C7E1C"/>
    <w:rsid w:val="004D0452"/>
    <w:rsid w:val="004D06DB"/>
    <w:rsid w:val="004D1607"/>
    <w:rsid w:val="004D196F"/>
    <w:rsid w:val="004D2786"/>
    <w:rsid w:val="004D2B5B"/>
    <w:rsid w:val="004D2E3D"/>
    <w:rsid w:val="004D38DF"/>
    <w:rsid w:val="004D3CD5"/>
    <w:rsid w:val="004D3FA1"/>
    <w:rsid w:val="004D4362"/>
    <w:rsid w:val="004D4844"/>
    <w:rsid w:val="004D4981"/>
    <w:rsid w:val="004D4B99"/>
    <w:rsid w:val="004D585F"/>
    <w:rsid w:val="004D5BEE"/>
    <w:rsid w:val="004E010C"/>
    <w:rsid w:val="004E0200"/>
    <w:rsid w:val="004E03CD"/>
    <w:rsid w:val="004E067B"/>
    <w:rsid w:val="004E0B9D"/>
    <w:rsid w:val="004E0ECC"/>
    <w:rsid w:val="004E17BD"/>
    <w:rsid w:val="004E198A"/>
    <w:rsid w:val="004E20BD"/>
    <w:rsid w:val="004E2100"/>
    <w:rsid w:val="004E227B"/>
    <w:rsid w:val="004E29CA"/>
    <w:rsid w:val="004E2BE6"/>
    <w:rsid w:val="004E2F7B"/>
    <w:rsid w:val="004E365A"/>
    <w:rsid w:val="004E40DF"/>
    <w:rsid w:val="004E4EDB"/>
    <w:rsid w:val="004E5F44"/>
    <w:rsid w:val="004E631F"/>
    <w:rsid w:val="004E6ED1"/>
    <w:rsid w:val="004E7137"/>
    <w:rsid w:val="004E7210"/>
    <w:rsid w:val="004E76AE"/>
    <w:rsid w:val="004F0066"/>
    <w:rsid w:val="004F015A"/>
    <w:rsid w:val="004F0A92"/>
    <w:rsid w:val="004F11C1"/>
    <w:rsid w:val="004F169B"/>
    <w:rsid w:val="004F1850"/>
    <w:rsid w:val="004F1A04"/>
    <w:rsid w:val="004F42FB"/>
    <w:rsid w:val="004F4474"/>
    <w:rsid w:val="004F48D2"/>
    <w:rsid w:val="004F51C3"/>
    <w:rsid w:val="004F5536"/>
    <w:rsid w:val="004F576D"/>
    <w:rsid w:val="004F63F7"/>
    <w:rsid w:val="004F6F3B"/>
    <w:rsid w:val="004F7021"/>
    <w:rsid w:val="005004EF"/>
    <w:rsid w:val="00500B8D"/>
    <w:rsid w:val="0050163E"/>
    <w:rsid w:val="005018CB"/>
    <w:rsid w:val="00501BE7"/>
    <w:rsid w:val="00501CF8"/>
    <w:rsid w:val="00501F97"/>
    <w:rsid w:val="005022E0"/>
    <w:rsid w:val="00502C49"/>
    <w:rsid w:val="00502FC5"/>
    <w:rsid w:val="005030CC"/>
    <w:rsid w:val="005030FB"/>
    <w:rsid w:val="00503A56"/>
    <w:rsid w:val="00504205"/>
    <w:rsid w:val="0050447E"/>
    <w:rsid w:val="00504B93"/>
    <w:rsid w:val="00504C11"/>
    <w:rsid w:val="00504DE6"/>
    <w:rsid w:val="005051D8"/>
    <w:rsid w:val="0050539B"/>
    <w:rsid w:val="005053A6"/>
    <w:rsid w:val="00505DAD"/>
    <w:rsid w:val="00505E2B"/>
    <w:rsid w:val="005070EB"/>
    <w:rsid w:val="0050720D"/>
    <w:rsid w:val="005075D1"/>
    <w:rsid w:val="00507C06"/>
    <w:rsid w:val="005104E0"/>
    <w:rsid w:val="00510942"/>
    <w:rsid w:val="0051155B"/>
    <w:rsid w:val="00511679"/>
    <w:rsid w:val="00511A34"/>
    <w:rsid w:val="00511B2B"/>
    <w:rsid w:val="00512B12"/>
    <w:rsid w:val="005136A3"/>
    <w:rsid w:val="005145F9"/>
    <w:rsid w:val="00514E58"/>
    <w:rsid w:val="00514FC0"/>
    <w:rsid w:val="0051508D"/>
    <w:rsid w:val="005154A9"/>
    <w:rsid w:val="00515B3A"/>
    <w:rsid w:val="0051641D"/>
    <w:rsid w:val="00516A46"/>
    <w:rsid w:val="00516C55"/>
    <w:rsid w:val="00517292"/>
    <w:rsid w:val="00517630"/>
    <w:rsid w:val="005176DC"/>
    <w:rsid w:val="00517737"/>
    <w:rsid w:val="00520F58"/>
    <w:rsid w:val="00521980"/>
    <w:rsid w:val="005219BB"/>
    <w:rsid w:val="00521A85"/>
    <w:rsid w:val="00522B2A"/>
    <w:rsid w:val="00522DCF"/>
    <w:rsid w:val="00522E2A"/>
    <w:rsid w:val="00522F88"/>
    <w:rsid w:val="00523BEA"/>
    <w:rsid w:val="00523F0D"/>
    <w:rsid w:val="005246CF"/>
    <w:rsid w:val="0052495B"/>
    <w:rsid w:val="00525267"/>
    <w:rsid w:val="005257F5"/>
    <w:rsid w:val="00525ABA"/>
    <w:rsid w:val="005261E1"/>
    <w:rsid w:val="00526208"/>
    <w:rsid w:val="005273BE"/>
    <w:rsid w:val="00527926"/>
    <w:rsid w:val="005313C4"/>
    <w:rsid w:val="00531583"/>
    <w:rsid w:val="00531808"/>
    <w:rsid w:val="00531C39"/>
    <w:rsid w:val="00532340"/>
    <w:rsid w:val="00532A20"/>
    <w:rsid w:val="00533125"/>
    <w:rsid w:val="005334D6"/>
    <w:rsid w:val="00533D5A"/>
    <w:rsid w:val="0053439E"/>
    <w:rsid w:val="005345BA"/>
    <w:rsid w:val="00534907"/>
    <w:rsid w:val="00535115"/>
    <w:rsid w:val="005353FB"/>
    <w:rsid w:val="00536001"/>
    <w:rsid w:val="005368E8"/>
    <w:rsid w:val="00536EBF"/>
    <w:rsid w:val="00540133"/>
    <w:rsid w:val="00540844"/>
    <w:rsid w:val="00540AA0"/>
    <w:rsid w:val="00540E6B"/>
    <w:rsid w:val="00541008"/>
    <w:rsid w:val="00541206"/>
    <w:rsid w:val="00541D6C"/>
    <w:rsid w:val="00541E41"/>
    <w:rsid w:val="00541F3E"/>
    <w:rsid w:val="00542172"/>
    <w:rsid w:val="005423AB"/>
    <w:rsid w:val="0054316A"/>
    <w:rsid w:val="00543365"/>
    <w:rsid w:val="00543F40"/>
    <w:rsid w:val="005448B9"/>
    <w:rsid w:val="00545444"/>
    <w:rsid w:val="00545912"/>
    <w:rsid w:val="00545F0F"/>
    <w:rsid w:val="005465B4"/>
    <w:rsid w:val="0054686E"/>
    <w:rsid w:val="0054732D"/>
    <w:rsid w:val="005478A6"/>
    <w:rsid w:val="00547C48"/>
    <w:rsid w:val="00547CC9"/>
    <w:rsid w:val="00550691"/>
    <w:rsid w:val="005507FD"/>
    <w:rsid w:val="00550A0C"/>
    <w:rsid w:val="00550D57"/>
    <w:rsid w:val="0055161F"/>
    <w:rsid w:val="005517EA"/>
    <w:rsid w:val="0055180E"/>
    <w:rsid w:val="00551A02"/>
    <w:rsid w:val="00551DEC"/>
    <w:rsid w:val="00552431"/>
    <w:rsid w:val="005524A0"/>
    <w:rsid w:val="0055283D"/>
    <w:rsid w:val="00552AA1"/>
    <w:rsid w:val="00552D43"/>
    <w:rsid w:val="00553186"/>
    <w:rsid w:val="005534FA"/>
    <w:rsid w:val="00553AC0"/>
    <w:rsid w:val="00554540"/>
    <w:rsid w:val="00554692"/>
    <w:rsid w:val="00554DB7"/>
    <w:rsid w:val="0055516D"/>
    <w:rsid w:val="005555CC"/>
    <w:rsid w:val="00556859"/>
    <w:rsid w:val="00556875"/>
    <w:rsid w:val="00556911"/>
    <w:rsid w:val="0055696D"/>
    <w:rsid w:val="00556B76"/>
    <w:rsid w:val="00556E82"/>
    <w:rsid w:val="00557F8C"/>
    <w:rsid w:val="005607F2"/>
    <w:rsid w:val="0056195A"/>
    <w:rsid w:val="0056254D"/>
    <w:rsid w:val="005627E7"/>
    <w:rsid w:val="005628EE"/>
    <w:rsid w:val="00562DD8"/>
    <w:rsid w:val="00563271"/>
    <w:rsid w:val="00563478"/>
    <w:rsid w:val="00563BA2"/>
    <w:rsid w:val="00563C0A"/>
    <w:rsid w:val="00563E38"/>
    <w:rsid w:val="00563E9C"/>
    <w:rsid w:val="005647AA"/>
    <w:rsid w:val="00564920"/>
    <w:rsid w:val="005649E1"/>
    <w:rsid w:val="00565042"/>
    <w:rsid w:val="00565091"/>
    <w:rsid w:val="0056521D"/>
    <w:rsid w:val="00565377"/>
    <w:rsid w:val="005653E0"/>
    <w:rsid w:val="00565C32"/>
    <w:rsid w:val="00565C5E"/>
    <w:rsid w:val="00565CA1"/>
    <w:rsid w:val="00565EC6"/>
    <w:rsid w:val="00566589"/>
    <w:rsid w:val="005665B0"/>
    <w:rsid w:val="00566E47"/>
    <w:rsid w:val="0056727D"/>
    <w:rsid w:val="00567621"/>
    <w:rsid w:val="005678C7"/>
    <w:rsid w:val="00570396"/>
    <w:rsid w:val="005710C1"/>
    <w:rsid w:val="005711D9"/>
    <w:rsid w:val="0057174C"/>
    <w:rsid w:val="005717DA"/>
    <w:rsid w:val="0057185E"/>
    <w:rsid w:val="005720E7"/>
    <w:rsid w:val="00572E7E"/>
    <w:rsid w:val="005731DB"/>
    <w:rsid w:val="00573337"/>
    <w:rsid w:val="0057355C"/>
    <w:rsid w:val="00573D32"/>
    <w:rsid w:val="00573E66"/>
    <w:rsid w:val="0057422A"/>
    <w:rsid w:val="0057430E"/>
    <w:rsid w:val="00574474"/>
    <w:rsid w:val="00574B59"/>
    <w:rsid w:val="00574D44"/>
    <w:rsid w:val="005758F0"/>
    <w:rsid w:val="00576320"/>
    <w:rsid w:val="00577082"/>
    <w:rsid w:val="005776E1"/>
    <w:rsid w:val="00577829"/>
    <w:rsid w:val="005778A6"/>
    <w:rsid w:val="0057799A"/>
    <w:rsid w:val="005779DB"/>
    <w:rsid w:val="00577B0B"/>
    <w:rsid w:val="00580B5B"/>
    <w:rsid w:val="00581E5A"/>
    <w:rsid w:val="00581EB6"/>
    <w:rsid w:val="0058243C"/>
    <w:rsid w:val="0058277B"/>
    <w:rsid w:val="00584241"/>
    <w:rsid w:val="005842FD"/>
    <w:rsid w:val="00584407"/>
    <w:rsid w:val="0058469C"/>
    <w:rsid w:val="00584A79"/>
    <w:rsid w:val="00584C05"/>
    <w:rsid w:val="00584F38"/>
    <w:rsid w:val="00585B6C"/>
    <w:rsid w:val="0058646A"/>
    <w:rsid w:val="00586BE4"/>
    <w:rsid w:val="00586EBF"/>
    <w:rsid w:val="00587088"/>
    <w:rsid w:val="00587EE4"/>
    <w:rsid w:val="0059036B"/>
    <w:rsid w:val="005908A2"/>
    <w:rsid w:val="00591195"/>
    <w:rsid w:val="005912A2"/>
    <w:rsid w:val="005922A4"/>
    <w:rsid w:val="00592A01"/>
    <w:rsid w:val="00592DE7"/>
    <w:rsid w:val="0059375B"/>
    <w:rsid w:val="00593977"/>
    <w:rsid w:val="00594B63"/>
    <w:rsid w:val="00594F0F"/>
    <w:rsid w:val="0059554D"/>
    <w:rsid w:val="0059712D"/>
    <w:rsid w:val="00597521"/>
    <w:rsid w:val="005975D6"/>
    <w:rsid w:val="0059762A"/>
    <w:rsid w:val="00597B72"/>
    <w:rsid w:val="00597F11"/>
    <w:rsid w:val="005A061D"/>
    <w:rsid w:val="005A0ED0"/>
    <w:rsid w:val="005A0EDF"/>
    <w:rsid w:val="005A107B"/>
    <w:rsid w:val="005A143E"/>
    <w:rsid w:val="005A20D8"/>
    <w:rsid w:val="005A24AE"/>
    <w:rsid w:val="005A291E"/>
    <w:rsid w:val="005A2B7F"/>
    <w:rsid w:val="005A32BE"/>
    <w:rsid w:val="005A37E0"/>
    <w:rsid w:val="005A38A2"/>
    <w:rsid w:val="005A3ACA"/>
    <w:rsid w:val="005A42FD"/>
    <w:rsid w:val="005A467E"/>
    <w:rsid w:val="005A5182"/>
    <w:rsid w:val="005A54FB"/>
    <w:rsid w:val="005A5A4F"/>
    <w:rsid w:val="005A5B43"/>
    <w:rsid w:val="005A690F"/>
    <w:rsid w:val="005A7368"/>
    <w:rsid w:val="005A7528"/>
    <w:rsid w:val="005A78E8"/>
    <w:rsid w:val="005A793A"/>
    <w:rsid w:val="005A7E5B"/>
    <w:rsid w:val="005A7F11"/>
    <w:rsid w:val="005B09CD"/>
    <w:rsid w:val="005B0A07"/>
    <w:rsid w:val="005B0D35"/>
    <w:rsid w:val="005B0EB0"/>
    <w:rsid w:val="005B0F94"/>
    <w:rsid w:val="005B0FD8"/>
    <w:rsid w:val="005B1892"/>
    <w:rsid w:val="005B2CE4"/>
    <w:rsid w:val="005B3040"/>
    <w:rsid w:val="005B30D3"/>
    <w:rsid w:val="005B4098"/>
    <w:rsid w:val="005B44E9"/>
    <w:rsid w:val="005B4D74"/>
    <w:rsid w:val="005B505F"/>
    <w:rsid w:val="005B6D67"/>
    <w:rsid w:val="005B7B6D"/>
    <w:rsid w:val="005C0089"/>
    <w:rsid w:val="005C0678"/>
    <w:rsid w:val="005C0903"/>
    <w:rsid w:val="005C0ECF"/>
    <w:rsid w:val="005C1344"/>
    <w:rsid w:val="005C16AA"/>
    <w:rsid w:val="005C1911"/>
    <w:rsid w:val="005C1BB0"/>
    <w:rsid w:val="005C1E38"/>
    <w:rsid w:val="005C1F97"/>
    <w:rsid w:val="005C2B60"/>
    <w:rsid w:val="005C3ADC"/>
    <w:rsid w:val="005C4772"/>
    <w:rsid w:val="005C4975"/>
    <w:rsid w:val="005C5A1A"/>
    <w:rsid w:val="005C5AF2"/>
    <w:rsid w:val="005C6AF0"/>
    <w:rsid w:val="005C756E"/>
    <w:rsid w:val="005C7FBE"/>
    <w:rsid w:val="005D0C0F"/>
    <w:rsid w:val="005D0C6B"/>
    <w:rsid w:val="005D10F8"/>
    <w:rsid w:val="005D1363"/>
    <w:rsid w:val="005D1AD9"/>
    <w:rsid w:val="005D2633"/>
    <w:rsid w:val="005D2646"/>
    <w:rsid w:val="005D2FAE"/>
    <w:rsid w:val="005D301E"/>
    <w:rsid w:val="005D324E"/>
    <w:rsid w:val="005D397F"/>
    <w:rsid w:val="005D3A03"/>
    <w:rsid w:val="005D3A66"/>
    <w:rsid w:val="005D3E0B"/>
    <w:rsid w:val="005D5046"/>
    <w:rsid w:val="005D58CC"/>
    <w:rsid w:val="005D60A9"/>
    <w:rsid w:val="005D676F"/>
    <w:rsid w:val="005D6922"/>
    <w:rsid w:val="005D6DD4"/>
    <w:rsid w:val="005D72E9"/>
    <w:rsid w:val="005E01FB"/>
    <w:rsid w:val="005E0CE1"/>
    <w:rsid w:val="005E11AB"/>
    <w:rsid w:val="005E11D5"/>
    <w:rsid w:val="005E11D8"/>
    <w:rsid w:val="005E1327"/>
    <w:rsid w:val="005E17CA"/>
    <w:rsid w:val="005E18DC"/>
    <w:rsid w:val="005E372F"/>
    <w:rsid w:val="005E37CF"/>
    <w:rsid w:val="005E3A1C"/>
    <w:rsid w:val="005E3AB3"/>
    <w:rsid w:val="005E3AEA"/>
    <w:rsid w:val="005E3C46"/>
    <w:rsid w:val="005E4126"/>
    <w:rsid w:val="005E419F"/>
    <w:rsid w:val="005E4A41"/>
    <w:rsid w:val="005E56C1"/>
    <w:rsid w:val="005E6FE4"/>
    <w:rsid w:val="005E71A4"/>
    <w:rsid w:val="005E765B"/>
    <w:rsid w:val="005E7DFE"/>
    <w:rsid w:val="005F0686"/>
    <w:rsid w:val="005F09AC"/>
    <w:rsid w:val="005F1C0D"/>
    <w:rsid w:val="005F1F73"/>
    <w:rsid w:val="005F2D36"/>
    <w:rsid w:val="005F3A13"/>
    <w:rsid w:val="005F3F7A"/>
    <w:rsid w:val="005F4134"/>
    <w:rsid w:val="005F4611"/>
    <w:rsid w:val="005F47DA"/>
    <w:rsid w:val="005F529F"/>
    <w:rsid w:val="005F54BF"/>
    <w:rsid w:val="005F54C1"/>
    <w:rsid w:val="005F5750"/>
    <w:rsid w:val="005F61E5"/>
    <w:rsid w:val="005F64A9"/>
    <w:rsid w:val="005F6C51"/>
    <w:rsid w:val="005F7DA2"/>
    <w:rsid w:val="006003C1"/>
    <w:rsid w:val="006005FF"/>
    <w:rsid w:val="00601728"/>
    <w:rsid w:val="0060231D"/>
    <w:rsid w:val="006027F2"/>
    <w:rsid w:val="00602AAD"/>
    <w:rsid w:val="006033CA"/>
    <w:rsid w:val="00603D3E"/>
    <w:rsid w:val="0060470E"/>
    <w:rsid w:val="006048C6"/>
    <w:rsid w:val="00604F6D"/>
    <w:rsid w:val="00605137"/>
    <w:rsid w:val="00605788"/>
    <w:rsid w:val="00605F4A"/>
    <w:rsid w:val="0060650A"/>
    <w:rsid w:val="006069A3"/>
    <w:rsid w:val="00606A6C"/>
    <w:rsid w:val="00606F72"/>
    <w:rsid w:val="006073D9"/>
    <w:rsid w:val="00607825"/>
    <w:rsid w:val="00607968"/>
    <w:rsid w:val="0061034D"/>
    <w:rsid w:val="006116C5"/>
    <w:rsid w:val="0061175F"/>
    <w:rsid w:val="0061181E"/>
    <w:rsid w:val="006119D4"/>
    <w:rsid w:val="00611E4D"/>
    <w:rsid w:val="0061214D"/>
    <w:rsid w:val="006125E9"/>
    <w:rsid w:val="006133F6"/>
    <w:rsid w:val="006133F7"/>
    <w:rsid w:val="00613C0C"/>
    <w:rsid w:val="006147E7"/>
    <w:rsid w:val="006178A9"/>
    <w:rsid w:val="00617913"/>
    <w:rsid w:val="00617EFE"/>
    <w:rsid w:val="00621D06"/>
    <w:rsid w:val="00621D65"/>
    <w:rsid w:val="00622080"/>
    <w:rsid w:val="006221A1"/>
    <w:rsid w:val="0062298C"/>
    <w:rsid w:val="00623336"/>
    <w:rsid w:val="00623519"/>
    <w:rsid w:val="00623DAE"/>
    <w:rsid w:val="00624CF0"/>
    <w:rsid w:val="00624EC1"/>
    <w:rsid w:val="00625B0C"/>
    <w:rsid w:val="00630025"/>
    <w:rsid w:val="00630806"/>
    <w:rsid w:val="00630CF5"/>
    <w:rsid w:val="00631A77"/>
    <w:rsid w:val="00632831"/>
    <w:rsid w:val="00632864"/>
    <w:rsid w:val="00632A3F"/>
    <w:rsid w:val="00633292"/>
    <w:rsid w:val="0063426B"/>
    <w:rsid w:val="00634848"/>
    <w:rsid w:val="00635E84"/>
    <w:rsid w:val="00636777"/>
    <w:rsid w:val="00636BEC"/>
    <w:rsid w:val="006378A0"/>
    <w:rsid w:val="006378CA"/>
    <w:rsid w:val="00637A7D"/>
    <w:rsid w:val="0064002C"/>
    <w:rsid w:val="006401B7"/>
    <w:rsid w:val="006403CC"/>
    <w:rsid w:val="006404CB"/>
    <w:rsid w:val="00640AB3"/>
    <w:rsid w:val="00640C2C"/>
    <w:rsid w:val="0064114A"/>
    <w:rsid w:val="00641D8D"/>
    <w:rsid w:val="00641ED9"/>
    <w:rsid w:val="00642016"/>
    <w:rsid w:val="00642241"/>
    <w:rsid w:val="006423CF"/>
    <w:rsid w:val="006424ED"/>
    <w:rsid w:val="0064280B"/>
    <w:rsid w:val="00642C25"/>
    <w:rsid w:val="00642DC9"/>
    <w:rsid w:val="0064349E"/>
    <w:rsid w:val="00643EC3"/>
    <w:rsid w:val="00645187"/>
    <w:rsid w:val="00645783"/>
    <w:rsid w:val="00645E2B"/>
    <w:rsid w:val="006467A7"/>
    <w:rsid w:val="00646FB5"/>
    <w:rsid w:val="006474BC"/>
    <w:rsid w:val="006503D2"/>
    <w:rsid w:val="00650E6E"/>
    <w:rsid w:val="0065122D"/>
    <w:rsid w:val="006513C6"/>
    <w:rsid w:val="00651ADF"/>
    <w:rsid w:val="00652BE3"/>
    <w:rsid w:val="00652DF7"/>
    <w:rsid w:val="006531A0"/>
    <w:rsid w:val="00654090"/>
    <w:rsid w:val="006546E2"/>
    <w:rsid w:val="006552B8"/>
    <w:rsid w:val="00655D23"/>
    <w:rsid w:val="00655E14"/>
    <w:rsid w:val="0065617C"/>
    <w:rsid w:val="006563FB"/>
    <w:rsid w:val="00656747"/>
    <w:rsid w:val="00656C98"/>
    <w:rsid w:val="00656FDC"/>
    <w:rsid w:val="006571CF"/>
    <w:rsid w:val="00657310"/>
    <w:rsid w:val="006575E9"/>
    <w:rsid w:val="006576D9"/>
    <w:rsid w:val="006577EF"/>
    <w:rsid w:val="00657969"/>
    <w:rsid w:val="00657A8D"/>
    <w:rsid w:val="00657F97"/>
    <w:rsid w:val="0066014E"/>
    <w:rsid w:val="00660AF8"/>
    <w:rsid w:val="0066124B"/>
    <w:rsid w:val="006614D2"/>
    <w:rsid w:val="00661649"/>
    <w:rsid w:val="00661A3A"/>
    <w:rsid w:val="006621D2"/>
    <w:rsid w:val="006626DB"/>
    <w:rsid w:val="0066276F"/>
    <w:rsid w:val="0066374B"/>
    <w:rsid w:val="00664704"/>
    <w:rsid w:val="00664850"/>
    <w:rsid w:val="00665358"/>
    <w:rsid w:val="006654A3"/>
    <w:rsid w:val="006665C6"/>
    <w:rsid w:val="0066661E"/>
    <w:rsid w:val="00666A55"/>
    <w:rsid w:val="00666B19"/>
    <w:rsid w:val="00666CE3"/>
    <w:rsid w:val="00667458"/>
    <w:rsid w:val="006674AB"/>
    <w:rsid w:val="006702CE"/>
    <w:rsid w:val="0067096E"/>
    <w:rsid w:val="00671286"/>
    <w:rsid w:val="00671831"/>
    <w:rsid w:val="00671A7E"/>
    <w:rsid w:val="00672626"/>
    <w:rsid w:val="006732E2"/>
    <w:rsid w:val="00673E51"/>
    <w:rsid w:val="00674529"/>
    <w:rsid w:val="00674ECD"/>
    <w:rsid w:val="006752F6"/>
    <w:rsid w:val="00675AFC"/>
    <w:rsid w:val="00675DB4"/>
    <w:rsid w:val="00675DF3"/>
    <w:rsid w:val="00676A55"/>
    <w:rsid w:val="00677237"/>
    <w:rsid w:val="0067777D"/>
    <w:rsid w:val="006777C2"/>
    <w:rsid w:val="00677CE7"/>
    <w:rsid w:val="00677DDD"/>
    <w:rsid w:val="006801C7"/>
    <w:rsid w:val="00680222"/>
    <w:rsid w:val="0068040E"/>
    <w:rsid w:val="00680620"/>
    <w:rsid w:val="006809C7"/>
    <w:rsid w:val="00680A15"/>
    <w:rsid w:val="00680EF3"/>
    <w:rsid w:val="00681289"/>
    <w:rsid w:val="006814D1"/>
    <w:rsid w:val="00681792"/>
    <w:rsid w:val="00681F38"/>
    <w:rsid w:val="006821D7"/>
    <w:rsid w:val="00682C38"/>
    <w:rsid w:val="00682CC2"/>
    <w:rsid w:val="006830B3"/>
    <w:rsid w:val="00683252"/>
    <w:rsid w:val="00683BD1"/>
    <w:rsid w:val="00684B51"/>
    <w:rsid w:val="00684D76"/>
    <w:rsid w:val="00684FFB"/>
    <w:rsid w:val="00685625"/>
    <w:rsid w:val="00686023"/>
    <w:rsid w:val="00686050"/>
    <w:rsid w:val="006860A9"/>
    <w:rsid w:val="006875DC"/>
    <w:rsid w:val="00687BE6"/>
    <w:rsid w:val="0069095F"/>
    <w:rsid w:val="00690B83"/>
    <w:rsid w:val="00691509"/>
    <w:rsid w:val="00691704"/>
    <w:rsid w:val="0069187F"/>
    <w:rsid w:val="006932CD"/>
    <w:rsid w:val="00693A38"/>
    <w:rsid w:val="00693B87"/>
    <w:rsid w:val="00693C52"/>
    <w:rsid w:val="006947AB"/>
    <w:rsid w:val="006947C4"/>
    <w:rsid w:val="006947EB"/>
    <w:rsid w:val="00694A27"/>
    <w:rsid w:val="00694B1C"/>
    <w:rsid w:val="00694C07"/>
    <w:rsid w:val="00695545"/>
    <w:rsid w:val="006960CA"/>
    <w:rsid w:val="00696511"/>
    <w:rsid w:val="0069690F"/>
    <w:rsid w:val="00696FBC"/>
    <w:rsid w:val="0069722C"/>
    <w:rsid w:val="0069734F"/>
    <w:rsid w:val="00697EB2"/>
    <w:rsid w:val="00697EB6"/>
    <w:rsid w:val="006A08CA"/>
    <w:rsid w:val="006A0C2D"/>
    <w:rsid w:val="006A10A8"/>
    <w:rsid w:val="006A113E"/>
    <w:rsid w:val="006A1706"/>
    <w:rsid w:val="006A1B44"/>
    <w:rsid w:val="006A26E1"/>
    <w:rsid w:val="006A3848"/>
    <w:rsid w:val="006A46B8"/>
    <w:rsid w:val="006A491A"/>
    <w:rsid w:val="006A4A92"/>
    <w:rsid w:val="006A4F34"/>
    <w:rsid w:val="006A5322"/>
    <w:rsid w:val="006A556E"/>
    <w:rsid w:val="006A5809"/>
    <w:rsid w:val="006A71E2"/>
    <w:rsid w:val="006A72C0"/>
    <w:rsid w:val="006A7917"/>
    <w:rsid w:val="006A7F2B"/>
    <w:rsid w:val="006B07E9"/>
    <w:rsid w:val="006B1415"/>
    <w:rsid w:val="006B1477"/>
    <w:rsid w:val="006B1ABB"/>
    <w:rsid w:val="006B2521"/>
    <w:rsid w:val="006B321D"/>
    <w:rsid w:val="006B3608"/>
    <w:rsid w:val="006B402A"/>
    <w:rsid w:val="006B4053"/>
    <w:rsid w:val="006B4F63"/>
    <w:rsid w:val="006B6077"/>
    <w:rsid w:val="006B62CF"/>
    <w:rsid w:val="006B670D"/>
    <w:rsid w:val="006B6733"/>
    <w:rsid w:val="006B6EA6"/>
    <w:rsid w:val="006B7028"/>
    <w:rsid w:val="006B78BA"/>
    <w:rsid w:val="006B7BA1"/>
    <w:rsid w:val="006C02D9"/>
    <w:rsid w:val="006C0407"/>
    <w:rsid w:val="006C0847"/>
    <w:rsid w:val="006C1249"/>
    <w:rsid w:val="006C1627"/>
    <w:rsid w:val="006C1E23"/>
    <w:rsid w:val="006C2313"/>
    <w:rsid w:val="006C23DB"/>
    <w:rsid w:val="006C29F8"/>
    <w:rsid w:val="006C2A8C"/>
    <w:rsid w:val="006C2D73"/>
    <w:rsid w:val="006C3525"/>
    <w:rsid w:val="006C446C"/>
    <w:rsid w:val="006C4807"/>
    <w:rsid w:val="006C4D8A"/>
    <w:rsid w:val="006C4F0D"/>
    <w:rsid w:val="006C5066"/>
    <w:rsid w:val="006C51C4"/>
    <w:rsid w:val="006C5918"/>
    <w:rsid w:val="006C594D"/>
    <w:rsid w:val="006C6218"/>
    <w:rsid w:val="006C6284"/>
    <w:rsid w:val="006C6919"/>
    <w:rsid w:val="006C6958"/>
    <w:rsid w:val="006C69C4"/>
    <w:rsid w:val="006D04F4"/>
    <w:rsid w:val="006D0986"/>
    <w:rsid w:val="006D0B0A"/>
    <w:rsid w:val="006D1AF3"/>
    <w:rsid w:val="006D3141"/>
    <w:rsid w:val="006D3533"/>
    <w:rsid w:val="006D378B"/>
    <w:rsid w:val="006D412F"/>
    <w:rsid w:val="006D4BDC"/>
    <w:rsid w:val="006D53F8"/>
    <w:rsid w:val="006D5E26"/>
    <w:rsid w:val="006D6818"/>
    <w:rsid w:val="006D6896"/>
    <w:rsid w:val="006D7204"/>
    <w:rsid w:val="006D7805"/>
    <w:rsid w:val="006D7E19"/>
    <w:rsid w:val="006E05C9"/>
    <w:rsid w:val="006E061C"/>
    <w:rsid w:val="006E065C"/>
    <w:rsid w:val="006E0F16"/>
    <w:rsid w:val="006E1438"/>
    <w:rsid w:val="006E1C17"/>
    <w:rsid w:val="006E1DE9"/>
    <w:rsid w:val="006E1E41"/>
    <w:rsid w:val="006E2B9C"/>
    <w:rsid w:val="006E2BE9"/>
    <w:rsid w:val="006E2BFF"/>
    <w:rsid w:val="006E2E88"/>
    <w:rsid w:val="006E2E95"/>
    <w:rsid w:val="006E30BA"/>
    <w:rsid w:val="006E332E"/>
    <w:rsid w:val="006E4747"/>
    <w:rsid w:val="006E514F"/>
    <w:rsid w:val="006E55F0"/>
    <w:rsid w:val="006E5BD8"/>
    <w:rsid w:val="006E5F8A"/>
    <w:rsid w:val="006E6323"/>
    <w:rsid w:val="006E665C"/>
    <w:rsid w:val="006E6C97"/>
    <w:rsid w:val="006E702D"/>
    <w:rsid w:val="006E714D"/>
    <w:rsid w:val="006E7395"/>
    <w:rsid w:val="006E7729"/>
    <w:rsid w:val="006E7BB5"/>
    <w:rsid w:val="006F02E6"/>
    <w:rsid w:val="006F106C"/>
    <w:rsid w:val="006F14EC"/>
    <w:rsid w:val="006F1635"/>
    <w:rsid w:val="006F1FC9"/>
    <w:rsid w:val="006F21A3"/>
    <w:rsid w:val="006F21BC"/>
    <w:rsid w:val="006F2296"/>
    <w:rsid w:val="006F33C5"/>
    <w:rsid w:val="006F46CC"/>
    <w:rsid w:val="006F4729"/>
    <w:rsid w:val="006F48AD"/>
    <w:rsid w:val="006F4D40"/>
    <w:rsid w:val="006F4DD2"/>
    <w:rsid w:val="006F4E4B"/>
    <w:rsid w:val="006F5ADB"/>
    <w:rsid w:val="006F67EF"/>
    <w:rsid w:val="006F6F8B"/>
    <w:rsid w:val="006F7203"/>
    <w:rsid w:val="006F73EE"/>
    <w:rsid w:val="006F7A54"/>
    <w:rsid w:val="00700C64"/>
    <w:rsid w:val="0070100B"/>
    <w:rsid w:val="00701175"/>
    <w:rsid w:val="00701403"/>
    <w:rsid w:val="007015D3"/>
    <w:rsid w:val="00701615"/>
    <w:rsid w:val="007018AE"/>
    <w:rsid w:val="00701D5E"/>
    <w:rsid w:val="00701F66"/>
    <w:rsid w:val="00702AB4"/>
    <w:rsid w:val="00702DAA"/>
    <w:rsid w:val="007036A1"/>
    <w:rsid w:val="007038BF"/>
    <w:rsid w:val="00703B26"/>
    <w:rsid w:val="00704DB9"/>
    <w:rsid w:val="00705922"/>
    <w:rsid w:val="00706E28"/>
    <w:rsid w:val="00707B2D"/>
    <w:rsid w:val="00707B3F"/>
    <w:rsid w:val="00707D40"/>
    <w:rsid w:val="007103AD"/>
    <w:rsid w:val="0071065E"/>
    <w:rsid w:val="007107CD"/>
    <w:rsid w:val="0071087D"/>
    <w:rsid w:val="00710891"/>
    <w:rsid w:val="00710975"/>
    <w:rsid w:val="00710F19"/>
    <w:rsid w:val="00711721"/>
    <w:rsid w:val="007118A5"/>
    <w:rsid w:val="00712298"/>
    <w:rsid w:val="00712426"/>
    <w:rsid w:val="00712ADE"/>
    <w:rsid w:val="007134E7"/>
    <w:rsid w:val="00713D47"/>
    <w:rsid w:val="0071438C"/>
    <w:rsid w:val="007160A4"/>
    <w:rsid w:val="00716124"/>
    <w:rsid w:val="00716975"/>
    <w:rsid w:val="007172B0"/>
    <w:rsid w:val="00717761"/>
    <w:rsid w:val="0072026C"/>
    <w:rsid w:val="007203A5"/>
    <w:rsid w:val="00720A2C"/>
    <w:rsid w:val="00720B69"/>
    <w:rsid w:val="00720B7D"/>
    <w:rsid w:val="00720EA5"/>
    <w:rsid w:val="0072201A"/>
    <w:rsid w:val="00722247"/>
    <w:rsid w:val="00722EF4"/>
    <w:rsid w:val="0072438D"/>
    <w:rsid w:val="00724418"/>
    <w:rsid w:val="0072452B"/>
    <w:rsid w:val="00724692"/>
    <w:rsid w:val="00724D4E"/>
    <w:rsid w:val="00724EE1"/>
    <w:rsid w:val="0072510F"/>
    <w:rsid w:val="00725384"/>
    <w:rsid w:val="00725D74"/>
    <w:rsid w:val="00725F28"/>
    <w:rsid w:val="0072623B"/>
    <w:rsid w:val="007263A4"/>
    <w:rsid w:val="0072668D"/>
    <w:rsid w:val="00726998"/>
    <w:rsid w:val="00726C47"/>
    <w:rsid w:val="00726E41"/>
    <w:rsid w:val="00727117"/>
    <w:rsid w:val="0072719B"/>
    <w:rsid w:val="00727873"/>
    <w:rsid w:val="00727F42"/>
    <w:rsid w:val="007308BF"/>
    <w:rsid w:val="00730FC4"/>
    <w:rsid w:val="0073121B"/>
    <w:rsid w:val="007312FE"/>
    <w:rsid w:val="007319AA"/>
    <w:rsid w:val="00731D2D"/>
    <w:rsid w:val="0073234F"/>
    <w:rsid w:val="00732D65"/>
    <w:rsid w:val="007338F2"/>
    <w:rsid w:val="007347EF"/>
    <w:rsid w:val="007348D7"/>
    <w:rsid w:val="00735347"/>
    <w:rsid w:val="007353A8"/>
    <w:rsid w:val="00735E8A"/>
    <w:rsid w:val="007367A8"/>
    <w:rsid w:val="0073785A"/>
    <w:rsid w:val="007378E5"/>
    <w:rsid w:val="00737D4E"/>
    <w:rsid w:val="00740520"/>
    <w:rsid w:val="00740A95"/>
    <w:rsid w:val="00740E3C"/>
    <w:rsid w:val="00742284"/>
    <w:rsid w:val="0074268E"/>
    <w:rsid w:val="00742874"/>
    <w:rsid w:val="00742C46"/>
    <w:rsid w:val="007431B7"/>
    <w:rsid w:val="00743450"/>
    <w:rsid w:val="007434B1"/>
    <w:rsid w:val="00743588"/>
    <w:rsid w:val="007435CE"/>
    <w:rsid w:val="00743B85"/>
    <w:rsid w:val="007440D8"/>
    <w:rsid w:val="007446B4"/>
    <w:rsid w:val="00744C05"/>
    <w:rsid w:val="0074527B"/>
    <w:rsid w:val="007454FB"/>
    <w:rsid w:val="007459B2"/>
    <w:rsid w:val="00745F54"/>
    <w:rsid w:val="00746B21"/>
    <w:rsid w:val="00747455"/>
    <w:rsid w:val="00747CAE"/>
    <w:rsid w:val="00747DBB"/>
    <w:rsid w:val="00747E38"/>
    <w:rsid w:val="00750CE3"/>
    <w:rsid w:val="00750F06"/>
    <w:rsid w:val="00750FD2"/>
    <w:rsid w:val="007513FA"/>
    <w:rsid w:val="0075149A"/>
    <w:rsid w:val="00751B0E"/>
    <w:rsid w:val="00752701"/>
    <w:rsid w:val="00754C38"/>
    <w:rsid w:val="00754C4E"/>
    <w:rsid w:val="0075544B"/>
    <w:rsid w:val="00755663"/>
    <w:rsid w:val="007557EC"/>
    <w:rsid w:val="0075586F"/>
    <w:rsid w:val="00755B08"/>
    <w:rsid w:val="00755BCC"/>
    <w:rsid w:val="00755C2F"/>
    <w:rsid w:val="00755D9A"/>
    <w:rsid w:val="00755E47"/>
    <w:rsid w:val="00756109"/>
    <w:rsid w:val="00756464"/>
    <w:rsid w:val="00756A9C"/>
    <w:rsid w:val="00757309"/>
    <w:rsid w:val="007575BF"/>
    <w:rsid w:val="00757791"/>
    <w:rsid w:val="00757F67"/>
    <w:rsid w:val="00761105"/>
    <w:rsid w:val="00761959"/>
    <w:rsid w:val="00761AD9"/>
    <w:rsid w:val="00761E70"/>
    <w:rsid w:val="0076208A"/>
    <w:rsid w:val="00762432"/>
    <w:rsid w:val="00762479"/>
    <w:rsid w:val="0076291B"/>
    <w:rsid w:val="00762A3E"/>
    <w:rsid w:val="00763080"/>
    <w:rsid w:val="0076399A"/>
    <w:rsid w:val="00763B39"/>
    <w:rsid w:val="00764C29"/>
    <w:rsid w:val="00765026"/>
    <w:rsid w:val="0076515E"/>
    <w:rsid w:val="007655FA"/>
    <w:rsid w:val="00765BAB"/>
    <w:rsid w:val="00765C6F"/>
    <w:rsid w:val="00765CAF"/>
    <w:rsid w:val="007660E4"/>
    <w:rsid w:val="0076643B"/>
    <w:rsid w:val="00770AEA"/>
    <w:rsid w:val="00770D2A"/>
    <w:rsid w:val="007727C0"/>
    <w:rsid w:val="00772BF0"/>
    <w:rsid w:val="0077344C"/>
    <w:rsid w:val="007739B2"/>
    <w:rsid w:val="00773A3C"/>
    <w:rsid w:val="00773A5E"/>
    <w:rsid w:val="00773B58"/>
    <w:rsid w:val="00773CF0"/>
    <w:rsid w:val="0077452E"/>
    <w:rsid w:val="00775268"/>
    <w:rsid w:val="007762A2"/>
    <w:rsid w:val="00776D62"/>
    <w:rsid w:val="00776FAF"/>
    <w:rsid w:val="0077738E"/>
    <w:rsid w:val="007775BC"/>
    <w:rsid w:val="00777759"/>
    <w:rsid w:val="00777BB9"/>
    <w:rsid w:val="00777F74"/>
    <w:rsid w:val="007803C3"/>
    <w:rsid w:val="007804D4"/>
    <w:rsid w:val="007805AF"/>
    <w:rsid w:val="00781A23"/>
    <w:rsid w:val="00781E47"/>
    <w:rsid w:val="0078298E"/>
    <w:rsid w:val="00782A7E"/>
    <w:rsid w:val="007830D9"/>
    <w:rsid w:val="007832EE"/>
    <w:rsid w:val="007834AA"/>
    <w:rsid w:val="007838BD"/>
    <w:rsid w:val="00783CA7"/>
    <w:rsid w:val="00784DC8"/>
    <w:rsid w:val="00785602"/>
    <w:rsid w:val="007857F3"/>
    <w:rsid w:val="00785F08"/>
    <w:rsid w:val="00786298"/>
    <w:rsid w:val="00786625"/>
    <w:rsid w:val="007866DB"/>
    <w:rsid w:val="00786D72"/>
    <w:rsid w:val="00787017"/>
    <w:rsid w:val="007871CE"/>
    <w:rsid w:val="00787627"/>
    <w:rsid w:val="0078772C"/>
    <w:rsid w:val="0078792B"/>
    <w:rsid w:val="00790565"/>
    <w:rsid w:val="00790707"/>
    <w:rsid w:val="0079091B"/>
    <w:rsid w:val="007909E1"/>
    <w:rsid w:val="00790BC1"/>
    <w:rsid w:val="00791CBD"/>
    <w:rsid w:val="007929FA"/>
    <w:rsid w:val="00792B3C"/>
    <w:rsid w:val="00792B44"/>
    <w:rsid w:val="00794625"/>
    <w:rsid w:val="007952E2"/>
    <w:rsid w:val="00795511"/>
    <w:rsid w:val="007961AE"/>
    <w:rsid w:val="0079677F"/>
    <w:rsid w:val="00796D40"/>
    <w:rsid w:val="00797861"/>
    <w:rsid w:val="00797C6D"/>
    <w:rsid w:val="007A03A9"/>
    <w:rsid w:val="007A1775"/>
    <w:rsid w:val="007A17B5"/>
    <w:rsid w:val="007A1B00"/>
    <w:rsid w:val="007A3ABE"/>
    <w:rsid w:val="007A3BCA"/>
    <w:rsid w:val="007A4B0B"/>
    <w:rsid w:val="007A52E8"/>
    <w:rsid w:val="007A6226"/>
    <w:rsid w:val="007A6760"/>
    <w:rsid w:val="007A680F"/>
    <w:rsid w:val="007A6971"/>
    <w:rsid w:val="007A6C18"/>
    <w:rsid w:val="007A7747"/>
    <w:rsid w:val="007B0BBF"/>
    <w:rsid w:val="007B1080"/>
    <w:rsid w:val="007B1087"/>
    <w:rsid w:val="007B12F4"/>
    <w:rsid w:val="007B1B83"/>
    <w:rsid w:val="007B1D75"/>
    <w:rsid w:val="007B1DC3"/>
    <w:rsid w:val="007B1EF3"/>
    <w:rsid w:val="007B1F01"/>
    <w:rsid w:val="007B29D3"/>
    <w:rsid w:val="007B2B42"/>
    <w:rsid w:val="007B32C3"/>
    <w:rsid w:val="007B33BC"/>
    <w:rsid w:val="007B3A7F"/>
    <w:rsid w:val="007B3DD2"/>
    <w:rsid w:val="007B3F63"/>
    <w:rsid w:val="007B43ED"/>
    <w:rsid w:val="007B5522"/>
    <w:rsid w:val="007B58AC"/>
    <w:rsid w:val="007B6075"/>
    <w:rsid w:val="007B6234"/>
    <w:rsid w:val="007B624D"/>
    <w:rsid w:val="007B72DE"/>
    <w:rsid w:val="007C0019"/>
    <w:rsid w:val="007C0727"/>
    <w:rsid w:val="007C0C4E"/>
    <w:rsid w:val="007C10F0"/>
    <w:rsid w:val="007C2142"/>
    <w:rsid w:val="007C2963"/>
    <w:rsid w:val="007C3280"/>
    <w:rsid w:val="007C4AEA"/>
    <w:rsid w:val="007C4C19"/>
    <w:rsid w:val="007C5AD9"/>
    <w:rsid w:val="007C5C86"/>
    <w:rsid w:val="007C5E48"/>
    <w:rsid w:val="007C6CB3"/>
    <w:rsid w:val="007C72C9"/>
    <w:rsid w:val="007C778B"/>
    <w:rsid w:val="007D036A"/>
    <w:rsid w:val="007D040B"/>
    <w:rsid w:val="007D0A92"/>
    <w:rsid w:val="007D15C8"/>
    <w:rsid w:val="007D1CEF"/>
    <w:rsid w:val="007D23C8"/>
    <w:rsid w:val="007D2527"/>
    <w:rsid w:val="007D2C1C"/>
    <w:rsid w:val="007D31BC"/>
    <w:rsid w:val="007D3482"/>
    <w:rsid w:val="007D38D0"/>
    <w:rsid w:val="007D40B1"/>
    <w:rsid w:val="007D4697"/>
    <w:rsid w:val="007D4C11"/>
    <w:rsid w:val="007D4C1C"/>
    <w:rsid w:val="007D5378"/>
    <w:rsid w:val="007D5570"/>
    <w:rsid w:val="007D5819"/>
    <w:rsid w:val="007D62EC"/>
    <w:rsid w:val="007D6571"/>
    <w:rsid w:val="007D6AD5"/>
    <w:rsid w:val="007D7161"/>
    <w:rsid w:val="007D7170"/>
    <w:rsid w:val="007D78AC"/>
    <w:rsid w:val="007D7C45"/>
    <w:rsid w:val="007D7FD7"/>
    <w:rsid w:val="007E0848"/>
    <w:rsid w:val="007E127E"/>
    <w:rsid w:val="007E26E1"/>
    <w:rsid w:val="007E2DC4"/>
    <w:rsid w:val="007E3D42"/>
    <w:rsid w:val="007E471B"/>
    <w:rsid w:val="007E4F46"/>
    <w:rsid w:val="007E4F98"/>
    <w:rsid w:val="007E57ED"/>
    <w:rsid w:val="007E5960"/>
    <w:rsid w:val="007E6A82"/>
    <w:rsid w:val="007E7270"/>
    <w:rsid w:val="007F07F5"/>
    <w:rsid w:val="007F0A5C"/>
    <w:rsid w:val="007F0CAD"/>
    <w:rsid w:val="007F0DCA"/>
    <w:rsid w:val="007F0F69"/>
    <w:rsid w:val="007F1087"/>
    <w:rsid w:val="007F1684"/>
    <w:rsid w:val="007F18C8"/>
    <w:rsid w:val="007F39D1"/>
    <w:rsid w:val="007F3D55"/>
    <w:rsid w:val="007F4B11"/>
    <w:rsid w:val="007F605F"/>
    <w:rsid w:val="007F647F"/>
    <w:rsid w:val="007F7392"/>
    <w:rsid w:val="007F73E3"/>
    <w:rsid w:val="007F7461"/>
    <w:rsid w:val="007F7589"/>
    <w:rsid w:val="007F7DFD"/>
    <w:rsid w:val="008002C0"/>
    <w:rsid w:val="00800A8B"/>
    <w:rsid w:val="00800DEE"/>
    <w:rsid w:val="00800FD4"/>
    <w:rsid w:val="008014F5"/>
    <w:rsid w:val="0080175F"/>
    <w:rsid w:val="00801C21"/>
    <w:rsid w:val="008020F1"/>
    <w:rsid w:val="00802396"/>
    <w:rsid w:val="008024E4"/>
    <w:rsid w:val="008029F2"/>
    <w:rsid w:val="0080328F"/>
    <w:rsid w:val="0080438E"/>
    <w:rsid w:val="00804398"/>
    <w:rsid w:val="00804A17"/>
    <w:rsid w:val="008065F9"/>
    <w:rsid w:val="008069CF"/>
    <w:rsid w:val="00806DAB"/>
    <w:rsid w:val="00807AC6"/>
    <w:rsid w:val="008100A9"/>
    <w:rsid w:val="00810559"/>
    <w:rsid w:val="008105E8"/>
    <w:rsid w:val="008106BE"/>
    <w:rsid w:val="0081107E"/>
    <w:rsid w:val="0081150D"/>
    <w:rsid w:val="00811925"/>
    <w:rsid w:val="00811BA9"/>
    <w:rsid w:val="00811DC8"/>
    <w:rsid w:val="00812211"/>
    <w:rsid w:val="008123E4"/>
    <w:rsid w:val="0081244A"/>
    <w:rsid w:val="00813312"/>
    <w:rsid w:val="0081403F"/>
    <w:rsid w:val="00814A2F"/>
    <w:rsid w:val="00814CBB"/>
    <w:rsid w:val="00815317"/>
    <w:rsid w:val="00815C06"/>
    <w:rsid w:val="00815DB1"/>
    <w:rsid w:val="008163B0"/>
    <w:rsid w:val="008163BD"/>
    <w:rsid w:val="00816D36"/>
    <w:rsid w:val="00816FD2"/>
    <w:rsid w:val="00817919"/>
    <w:rsid w:val="00817ECD"/>
    <w:rsid w:val="00820077"/>
    <w:rsid w:val="008200DD"/>
    <w:rsid w:val="00820201"/>
    <w:rsid w:val="00820626"/>
    <w:rsid w:val="008208FB"/>
    <w:rsid w:val="00820C5C"/>
    <w:rsid w:val="00820D68"/>
    <w:rsid w:val="00820DEB"/>
    <w:rsid w:val="00821259"/>
    <w:rsid w:val="008212BB"/>
    <w:rsid w:val="00821CA1"/>
    <w:rsid w:val="00821FD8"/>
    <w:rsid w:val="00822AA8"/>
    <w:rsid w:val="008234BB"/>
    <w:rsid w:val="00823DF4"/>
    <w:rsid w:val="0082420F"/>
    <w:rsid w:val="00825139"/>
    <w:rsid w:val="00825B4C"/>
    <w:rsid w:val="00825E4A"/>
    <w:rsid w:val="0082622B"/>
    <w:rsid w:val="00826292"/>
    <w:rsid w:val="00826E09"/>
    <w:rsid w:val="008272BB"/>
    <w:rsid w:val="00830030"/>
    <w:rsid w:val="00830578"/>
    <w:rsid w:val="00830778"/>
    <w:rsid w:val="00831648"/>
    <w:rsid w:val="00831B93"/>
    <w:rsid w:val="0083261B"/>
    <w:rsid w:val="00832BDC"/>
    <w:rsid w:val="00832E0C"/>
    <w:rsid w:val="008333CC"/>
    <w:rsid w:val="00833892"/>
    <w:rsid w:val="00833D86"/>
    <w:rsid w:val="00833DDC"/>
    <w:rsid w:val="0083424F"/>
    <w:rsid w:val="008342E0"/>
    <w:rsid w:val="00834376"/>
    <w:rsid w:val="00835059"/>
    <w:rsid w:val="0083579E"/>
    <w:rsid w:val="00836CBD"/>
    <w:rsid w:val="00836FD7"/>
    <w:rsid w:val="00837512"/>
    <w:rsid w:val="00840298"/>
    <w:rsid w:val="00841BA6"/>
    <w:rsid w:val="00841F40"/>
    <w:rsid w:val="00842190"/>
    <w:rsid w:val="00843141"/>
    <w:rsid w:val="0084491C"/>
    <w:rsid w:val="008451A6"/>
    <w:rsid w:val="008459C0"/>
    <w:rsid w:val="00846545"/>
    <w:rsid w:val="00846AA1"/>
    <w:rsid w:val="00846F47"/>
    <w:rsid w:val="00847635"/>
    <w:rsid w:val="00847D0A"/>
    <w:rsid w:val="0085063E"/>
    <w:rsid w:val="00850A93"/>
    <w:rsid w:val="008514F4"/>
    <w:rsid w:val="0085186D"/>
    <w:rsid w:val="0085198D"/>
    <w:rsid w:val="008520BA"/>
    <w:rsid w:val="008521E7"/>
    <w:rsid w:val="0085231A"/>
    <w:rsid w:val="00852435"/>
    <w:rsid w:val="00852B3D"/>
    <w:rsid w:val="00853145"/>
    <w:rsid w:val="00853F4C"/>
    <w:rsid w:val="00854095"/>
    <w:rsid w:val="00854992"/>
    <w:rsid w:val="00854C62"/>
    <w:rsid w:val="00855B69"/>
    <w:rsid w:val="0085630F"/>
    <w:rsid w:val="008566CA"/>
    <w:rsid w:val="008568C4"/>
    <w:rsid w:val="00856B35"/>
    <w:rsid w:val="00856D16"/>
    <w:rsid w:val="00856D62"/>
    <w:rsid w:val="0085702D"/>
    <w:rsid w:val="00857A0D"/>
    <w:rsid w:val="008600B2"/>
    <w:rsid w:val="00860129"/>
    <w:rsid w:val="008605F2"/>
    <w:rsid w:val="00860725"/>
    <w:rsid w:val="00860AD8"/>
    <w:rsid w:val="008611BB"/>
    <w:rsid w:val="0086124A"/>
    <w:rsid w:val="00862A8A"/>
    <w:rsid w:val="008631D0"/>
    <w:rsid w:val="00863973"/>
    <w:rsid w:val="00863E76"/>
    <w:rsid w:val="00864EE4"/>
    <w:rsid w:val="00865390"/>
    <w:rsid w:val="00865493"/>
    <w:rsid w:val="00865E21"/>
    <w:rsid w:val="0086607D"/>
    <w:rsid w:val="008662E9"/>
    <w:rsid w:val="00866657"/>
    <w:rsid w:val="008668AB"/>
    <w:rsid w:val="008668E0"/>
    <w:rsid w:val="00866B52"/>
    <w:rsid w:val="00866CB1"/>
    <w:rsid w:val="00866CBB"/>
    <w:rsid w:val="00867C90"/>
    <w:rsid w:val="00867F74"/>
    <w:rsid w:val="0087029C"/>
    <w:rsid w:val="00870A4B"/>
    <w:rsid w:val="0087126C"/>
    <w:rsid w:val="00871325"/>
    <w:rsid w:val="008730C6"/>
    <w:rsid w:val="00873187"/>
    <w:rsid w:val="0087331F"/>
    <w:rsid w:val="008734F6"/>
    <w:rsid w:val="00873BD2"/>
    <w:rsid w:val="00873D1E"/>
    <w:rsid w:val="00874134"/>
    <w:rsid w:val="0087457D"/>
    <w:rsid w:val="008748A5"/>
    <w:rsid w:val="00875178"/>
    <w:rsid w:val="00875AF0"/>
    <w:rsid w:val="00875C2E"/>
    <w:rsid w:val="00875ECE"/>
    <w:rsid w:val="00876034"/>
    <w:rsid w:val="00876615"/>
    <w:rsid w:val="00876664"/>
    <w:rsid w:val="00877A23"/>
    <w:rsid w:val="00877D46"/>
    <w:rsid w:val="00877E30"/>
    <w:rsid w:val="00877F8F"/>
    <w:rsid w:val="008806D9"/>
    <w:rsid w:val="008808BB"/>
    <w:rsid w:val="00881196"/>
    <w:rsid w:val="00882DF0"/>
    <w:rsid w:val="00882F28"/>
    <w:rsid w:val="00883028"/>
    <w:rsid w:val="0088365F"/>
    <w:rsid w:val="008856F1"/>
    <w:rsid w:val="00885AA8"/>
    <w:rsid w:val="00885F36"/>
    <w:rsid w:val="00886971"/>
    <w:rsid w:val="008878C7"/>
    <w:rsid w:val="00887AE7"/>
    <w:rsid w:val="00890322"/>
    <w:rsid w:val="00890414"/>
    <w:rsid w:val="00890970"/>
    <w:rsid w:val="008909BE"/>
    <w:rsid w:val="00891249"/>
    <w:rsid w:val="00891A08"/>
    <w:rsid w:val="00892333"/>
    <w:rsid w:val="00892E6D"/>
    <w:rsid w:val="00892FBB"/>
    <w:rsid w:val="008940A5"/>
    <w:rsid w:val="00894205"/>
    <w:rsid w:val="008942DE"/>
    <w:rsid w:val="00894B20"/>
    <w:rsid w:val="00894E75"/>
    <w:rsid w:val="0089546E"/>
    <w:rsid w:val="00895875"/>
    <w:rsid w:val="00895AAF"/>
    <w:rsid w:val="00896183"/>
    <w:rsid w:val="0089675F"/>
    <w:rsid w:val="0089680F"/>
    <w:rsid w:val="00896C46"/>
    <w:rsid w:val="00897717"/>
    <w:rsid w:val="00897CE0"/>
    <w:rsid w:val="00897F3B"/>
    <w:rsid w:val="008A012F"/>
    <w:rsid w:val="008A0507"/>
    <w:rsid w:val="008A095F"/>
    <w:rsid w:val="008A1F0F"/>
    <w:rsid w:val="008A2465"/>
    <w:rsid w:val="008A2595"/>
    <w:rsid w:val="008A3466"/>
    <w:rsid w:val="008A3889"/>
    <w:rsid w:val="008A3A7A"/>
    <w:rsid w:val="008A3D61"/>
    <w:rsid w:val="008A4713"/>
    <w:rsid w:val="008A4F86"/>
    <w:rsid w:val="008A515A"/>
    <w:rsid w:val="008A5AFC"/>
    <w:rsid w:val="008A5D2B"/>
    <w:rsid w:val="008A7686"/>
    <w:rsid w:val="008A78E4"/>
    <w:rsid w:val="008A7FC8"/>
    <w:rsid w:val="008B0673"/>
    <w:rsid w:val="008B09D1"/>
    <w:rsid w:val="008B0CE8"/>
    <w:rsid w:val="008B1118"/>
    <w:rsid w:val="008B14DB"/>
    <w:rsid w:val="008B28DC"/>
    <w:rsid w:val="008B2A92"/>
    <w:rsid w:val="008B2CB2"/>
    <w:rsid w:val="008B2D64"/>
    <w:rsid w:val="008B2DA0"/>
    <w:rsid w:val="008B31A5"/>
    <w:rsid w:val="008B3AB7"/>
    <w:rsid w:val="008B3B9A"/>
    <w:rsid w:val="008B3D2E"/>
    <w:rsid w:val="008B3FC5"/>
    <w:rsid w:val="008B492A"/>
    <w:rsid w:val="008B4B08"/>
    <w:rsid w:val="008B569D"/>
    <w:rsid w:val="008B64F6"/>
    <w:rsid w:val="008B6EEC"/>
    <w:rsid w:val="008B7617"/>
    <w:rsid w:val="008B7EFE"/>
    <w:rsid w:val="008C016B"/>
    <w:rsid w:val="008C0EF1"/>
    <w:rsid w:val="008C14A8"/>
    <w:rsid w:val="008C15EB"/>
    <w:rsid w:val="008C16C4"/>
    <w:rsid w:val="008C2866"/>
    <w:rsid w:val="008C3790"/>
    <w:rsid w:val="008C43AE"/>
    <w:rsid w:val="008C471F"/>
    <w:rsid w:val="008C5323"/>
    <w:rsid w:val="008C6A73"/>
    <w:rsid w:val="008C774E"/>
    <w:rsid w:val="008D026D"/>
    <w:rsid w:val="008D04D0"/>
    <w:rsid w:val="008D0DA9"/>
    <w:rsid w:val="008D0E8D"/>
    <w:rsid w:val="008D203B"/>
    <w:rsid w:val="008D2806"/>
    <w:rsid w:val="008D2CD8"/>
    <w:rsid w:val="008D3070"/>
    <w:rsid w:val="008D34FB"/>
    <w:rsid w:val="008D40EF"/>
    <w:rsid w:val="008D41D4"/>
    <w:rsid w:val="008D4D32"/>
    <w:rsid w:val="008D4F7C"/>
    <w:rsid w:val="008D5702"/>
    <w:rsid w:val="008D5EF1"/>
    <w:rsid w:val="008D6617"/>
    <w:rsid w:val="008D66E7"/>
    <w:rsid w:val="008D6748"/>
    <w:rsid w:val="008D6CD7"/>
    <w:rsid w:val="008D7B84"/>
    <w:rsid w:val="008E0067"/>
    <w:rsid w:val="008E0768"/>
    <w:rsid w:val="008E1736"/>
    <w:rsid w:val="008E1A7F"/>
    <w:rsid w:val="008E27C9"/>
    <w:rsid w:val="008E3413"/>
    <w:rsid w:val="008E3544"/>
    <w:rsid w:val="008E3885"/>
    <w:rsid w:val="008E3D65"/>
    <w:rsid w:val="008E410C"/>
    <w:rsid w:val="008E4AF5"/>
    <w:rsid w:val="008E534D"/>
    <w:rsid w:val="008E5595"/>
    <w:rsid w:val="008E56B9"/>
    <w:rsid w:val="008E5AB8"/>
    <w:rsid w:val="008E5BE5"/>
    <w:rsid w:val="008E6194"/>
    <w:rsid w:val="008E643A"/>
    <w:rsid w:val="008E6E41"/>
    <w:rsid w:val="008E75EE"/>
    <w:rsid w:val="008F1247"/>
    <w:rsid w:val="008F175E"/>
    <w:rsid w:val="008F17B3"/>
    <w:rsid w:val="008F1997"/>
    <w:rsid w:val="008F1D82"/>
    <w:rsid w:val="008F1DF9"/>
    <w:rsid w:val="008F29BD"/>
    <w:rsid w:val="008F32B2"/>
    <w:rsid w:val="008F34FA"/>
    <w:rsid w:val="008F35D0"/>
    <w:rsid w:val="008F398A"/>
    <w:rsid w:val="008F43BE"/>
    <w:rsid w:val="008F43D6"/>
    <w:rsid w:val="008F4506"/>
    <w:rsid w:val="008F48C0"/>
    <w:rsid w:val="008F495D"/>
    <w:rsid w:val="008F5928"/>
    <w:rsid w:val="008F5B64"/>
    <w:rsid w:val="008F5BB3"/>
    <w:rsid w:val="008F6412"/>
    <w:rsid w:val="008F668D"/>
    <w:rsid w:val="008F6881"/>
    <w:rsid w:val="008F6CFF"/>
    <w:rsid w:val="008F7408"/>
    <w:rsid w:val="008F7D9B"/>
    <w:rsid w:val="009014FF"/>
    <w:rsid w:val="0090209F"/>
    <w:rsid w:val="00902F8C"/>
    <w:rsid w:val="009034D6"/>
    <w:rsid w:val="00904067"/>
    <w:rsid w:val="0090418A"/>
    <w:rsid w:val="0090438B"/>
    <w:rsid w:val="00905504"/>
    <w:rsid w:val="00905EBB"/>
    <w:rsid w:val="00906455"/>
    <w:rsid w:val="009069C5"/>
    <w:rsid w:val="009075EB"/>
    <w:rsid w:val="00907864"/>
    <w:rsid w:val="00907F32"/>
    <w:rsid w:val="00910454"/>
    <w:rsid w:val="00910D12"/>
    <w:rsid w:val="0091141C"/>
    <w:rsid w:val="0091159B"/>
    <w:rsid w:val="009119FF"/>
    <w:rsid w:val="0091206E"/>
    <w:rsid w:val="00912663"/>
    <w:rsid w:val="00912A96"/>
    <w:rsid w:val="0091362B"/>
    <w:rsid w:val="00913637"/>
    <w:rsid w:val="00914B84"/>
    <w:rsid w:val="00914DB2"/>
    <w:rsid w:val="009156FD"/>
    <w:rsid w:val="009158A8"/>
    <w:rsid w:val="0091615C"/>
    <w:rsid w:val="00916C04"/>
    <w:rsid w:val="00916C26"/>
    <w:rsid w:val="00917CC7"/>
    <w:rsid w:val="0092015F"/>
    <w:rsid w:val="0092046C"/>
    <w:rsid w:val="00920A98"/>
    <w:rsid w:val="009211ED"/>
    <w:rsid w:val="009218CB"/>
    <w:rsid w:val="00921B5C"/>
    <w:rsid w:val="00921FA1"/>
    <w:rsid w:val="00922953"/>
    <w:rsid w:val="00922E5F"/>
    <w:rsid w:val="0092330C"/>
    <w:rsid w:val="009233B1"/>
    <w:rsid w:val="009235A0"/>
    <w:rsid w:val="00923A13"/>
    <w:rsid w:val="00923F25"/>
    <w:rsid w:val="009242EE"/>
    <w:rsid w:val="00924638"/>
    <w:rsid w:val="0092479F"/>
    <w:rsid w:val="00924949"/>
    <w:rsid w:val="00926720"/>
    <w:rsid w:val="00926B61"/>
    <w:rsid w:val="00926CAA"/>
    <w:rsid w:val="009272FE"/>
    <w:rsid w:val="00930822"/>
    <w:rsid w:val="00930C34"/>
    <w:rsid w:val="00930DB9"/>
    <w:rsid w:val="00931246"/>
    <w:rsid w:val="009313BF"/>
    <w:rsid w:val="009313E8"/>
    <w:rsid w:val="009314D8"/>
    <w:rsid w:val="009317EA"/>
    <w:rsid w:val="009319EF"/>
    <w:rsid w:val="00931CA7"/>
    <w:rsid w:val="00932414"/>
    <w:rsid w:val="00932728"/>
    <w:rsid w:val="00932ADA"/>
    <w:rsid w:val="00932C49"/>
    <w:rsid w:val="0093305D"/>
    <w:rsid w:val="00933070"/>
    <w:rsid w:val="0093339D"/>
    <w:rsid w:val="00933693"/>
    <w:rsid w:val="0093414F"/>
    <w:rsid w:val="00935525"/>
    <w:rsid w:val="00935715"/>
    <w:rsid w:val="009360BA"/>
    <w:rsid w:val="00936591"/>
    <w:rsid w:val="009369A5"/>
    <w:rsid w:val="0093704D"/>
    <w:rsid w:val="0093724D"/>
    <w:rsid w:val="009375E9"/>
    <w:rsid w:val="0093764D"/>
    <w:rsid w:val="00937DF9"/>
    <w:rsid w:val="00937E40"/>
    <w:rsid w:val="009400BD"/>
    <w:rsid w:val="0094012F"/>
    <w:rsid w:val="009401FE"/>
    <w:rsid w:val="009403BA"/>
    <w:rsid w:val="00940635"/>
    <w:rsid w:val="0094105B"/>
    <w:rsid w:val="00941492"/>
    <w:rsid w:val="009415EC"/>
    <w:rsid w:val="00941DEC"/>
    <w:rsid w:val="009428FA"/>
    <w:rsid w:val="0094303B"/>
    <w:rsid w:val="00943A59"/>
    <w:rsid w:val="00943C2B"/>
    <w:rsid w:val="00943EFB"/>
    <w:rsid w:val="00944713"/>
    <w:rsid w:val="00944A2D"/>
    <w:rsid w:val="00944AE2"/>
    <w:rsid w:val="00944FE3"/>
    <w:rsid w:val="00945772"/>
    <w:rsid w:val="00945817"/>
    <w:rsid w:val="0094604C"/>
    <w:rsid w:val="00946202"/>
    <w:rsid w:val="00946843"/>
    <w:rsid w:val="00947785"/>
    <w:rsid w:val="0094790C"/>
    <w:rsid w:val="00950361"/>
    <w:rsid w:val="00950492"/>
    <w:rsid w:val="00950A20"/>
    <w:rsid w:val="009525F1"/>
    <w:rsid w:val="00952F2F"/>
    <w:rsid w:val="009533E9"/>
    <w:rsid w:val="00953C76"/>
    <w:rsid w:val="00954440"/>
    <w:rsid w:val="009548B9"/>
    <w:rsid w:val="00954C4B"/>
    <w:rsid w:val="009552B4"/>
    <w:rsid w:val="009552C0"/>
    <w:rsid w:val="0095540D"/>
    <w:rsid w:val="00955F75"/>
    <w:rsid w:val="009561C8"/>
    <w:rsid w:val="009600ED"/>
    <w:rsid w:val="009600FA"/>
    <w:rsid w:val="0096081F"/>
    <w:rsid w:val="00960F3A"/>
    <w:rsid w:val="009618C6"/>
    <w:rsid w:val="00961E5B"/>
    <w:rsid w:val="00961E60"/>
    <w:rsid w:val="0096251B"/>
    <w:rsid w:val="00962729"/>
    <w:rsid w:val="00962AD4"/>
    <w:rsid w:val="009630A6"/>
    <w:rsid w:val="00963872"/>
    <w:rsid w:val="0096419E"/>
    <w:rsid w:val="00965570"/>
    <w:rsid w:val="00965864"/>
    <w:rsid w:val="009663E4"/>
    <w:rsid w:val="00966D38"/>
    <w:rsid w:val="00967059"/>
    <w:rsid w:val="00967BE9"/>
    <w:rsid w:val="00967D53"/>
    <w:rsid w:val="00967F68"/>
    <w:rsid w:val="00970591"/>
    <w:rsid w:val="0097064E"/>
    <w:rsid w:val="0097068A"/>
    <w:rsid w:val="009707F5"/>
    <w:rsid w:val="009708E6"/>
    <w:rsid w:val="009710EB"/>
    <w:rsid w:val="0097147F"/>
    <w:rsid w:val="00971C80"/>
    <w:rsid w:val="00971C91"/>
    <w:rsid w:val="009723A1"/>
    <w:rsid w:val="00972B5D"/>
    <w:rsid w:val="00972B6B"/>
    <w:rsid w:val="00972BCC"/>
    <w:rsid w:val="00972C63"/>
    <w:rsid w:val="0097319A"/>
    <w:rsid w:val="0097332E"/>
    <w:rsid w:val="00973899"/>
    <w:rsid w:val="00973AB1"/>
    <w:rsid w:val="00973C5F"/>
    <w:rsid w:val="00973D4F"/>
    <w:rsid w:val="00973E0B"/>
    <w:rsid w:val="00974001"/>
    <w:rsid w:val="00974003"/>
    <w:rsid w:val="009740FE"/>
    <w:rsid w:val="00974537"/>
    <w:rsid w:val="00974A24"/>
    <w:rsid w:val="00974C5C"/>
    <w:rsid w:val="0097563C"/>
    <w:rsid w:val="00975D37"/>
    <w:rsid w:val="00976ECC"/>
    <w:rsid w:val="0097721E"/>
    <w:rsid w:val="009777DF"/>
    <w:rsid w:val="00977E64"/>
    <w:rsid w:val="009800B8"/>
    <w:rsid w:val="009800E9"/>
    <w:rsid w:val="00980958"/>
    <w:rsid w:val="00981D2E"/>
    <w:rsid w:val="009828B4"/>
    <w:rsid w:val="00982D44"/>
    <w:rsid w:val="009831D5"/>
    <w:rsid w:val="0098367B"/>
    <w:rsid w:val="009836AC"/>
    <w:rsid w:val="00983E27"/>
    <w:rsid w:val="00983F83"/>
    <w:rsid w:val="00984801"/>
    <w:rsid w:val="00984A08"/>
    <w:rsid w:val="00984C11"/>
    <w:rsid w:val="00984DB1"/>
    <w:rsid w:val="009850F6"/>
    <w:rsid w:val="0098555C"/>
    <w:rsid w:val="00985A1D"/>
    <w:rsid w:val="00985A90"/>
    <w:rsid w:val="00986120"/>
    <w:rsid w:val="009861E8"/>
    <w:rsid w:val="009861FB"/>
    <w:rsid w:val="00986A55"/>
    <w:rsid w:val="00986AA0"/>
    <w:rsid w:val="00986C89"/>
    <w:rsid w:val="00986F3D"/>
    <w:rsid w:val="009901C0"/>
    <w:rsid w:val="00990346"/>
    <w:rsid w:val="00990380"/>
    <w:rsid w:val="009904A6"/>
    <w:rsid w:val="009905B4"/>
    <w:rsid w:val="00991008"/>
    <w:rsid w:val="00991525"/>
    <w:rsid w:val="00991556"/>
    <w:rsid w:val="00991DEC"/>
    <w:rsid w:val="00991EE7"/>
    <w:rsid w:val="00991F5E"/>
    <w:rsid w:val="009928CC"/>
    <w:rsid w:val="009929AF"/>
    <w:rsid w:val="00993526"/>
    <w:rsid w:val="00993B56"/>
    <w:rsid w:val="00993D8E"/>
    <w:rsid w:val="00994D6E"/>
    <w:rsid w:val="0099517D"/>
    <w:rsid w:val="0099549E"/>
    <w:rsid w:val="00995746"/>
    <w:rsid w:val="00995A6D"/>
    <w:rsid w:val="00995B6B"/>
    <w:rsid w:val="00995FD6"/>
    <w:rsid w:val="00996182"/>
    <w:rsid w:val="009965F0"/>
    <w:rsid w:val="009967F1"/>
    <w:rsid w:val="0099699B"/>
    <w:rsid w:val="0099783F"/>
    <w:rsid w:val="00997F2B"/>
    <w:rsid w:val="009A0227"/>
    <w:rsid w:val="009A0ABF"/>
    <w:rsid w:val="009A0B8A"/>
    <w:rsid w:val="009A195E"/>
    <w:rsid w:val="009A1E02"/>
    <w:rsid w:val="009A1FC3"/>
    <w:rsid w:val="009A2048"/>
    <w:rsid w:val="009A2355"/>
    <w:rsid w:val="009A27B5"/>
    <w:rsid w:val="009A35F5"/>
    <w:rsid w:val="009A37B8"/>
    <w:rsid w:val="009A37DD"/>
    <w:rsid w:val="009A5491"/>
    <w:rsid w:val="009A6A3B"/>
    <w:rsid w:val="009A7052"/>
    <w:rsid w:val="009A7158"/>
    <w:rsid w:val="009A7D48"/>
    <w:rsid w:val="009B09BE"/>
    <w:rsid w:val="009B09E8"/>
    <w:rsid w:val="009B0A44"/>
    <w:rsid w:val="009B0B86"/>
    <w:rsid w:val="009B0FD3"/>
    <w:rsid w:val="009B26A5"/>
    <w:rsid w:val="009B2996"/>
    <w:rsid w:val="009B37F7"/>
    <w:rsid w:val="009B3803"/>
    <w:rsid w:val="009B4094"/>
    <w:rsid w:val="009B413B"/>
    <w:rsid w:val="009B4188"/>
    <w:rsid w:val="009B4292"/>
    <w:rsid w:val="009B43F7"/>
    <w:rsid w:val="009B45F0"/>
    <w:rsid w:val="009B4B52"/>
    <w:rsid w:val="009B4D4D"/>
    <w:rsid w:val="009B577E"/>
    <w:rsid w:val="009B581F"/>
    <w:rsid w:val="009B596B"/>
    <w:rsid w:val="009B6193"/>
    <w:rsid w:val="009B714D"/>
    <w:rsid w:val="009B71F3"/>
    <w:rsid w:val="009B7D31"/>
    <w:rsid w:val="009C068E"/>
    <w:rsid w:val="009C0775"/>
    <w:rsid w:val="009C077D"/>
    <w:rsid w:val="009C0BF7"/>
    <w:rsid w:val="009C0E91"/>
    <w:rsid w:val="009C1474"/>
    <w:rsid w:val="009C1602"/>
    <w:rsid w:val="009C1F3D"/>
    <w:rsid w:val="009C2A8E"/>
    <w:rsid w:val="009C2E2C"/>
    <w:rsid w:val="009C36CE"/>
    <w:rsid w:val="009C3A96"/>
    <w:rsid w:val="009C3CDE"/>
    <w:rsid w:val="009C3DAB"/>
    <w:rsid w:val="009C4092"/>
    <w:rsid w:val="009C5446"/>
    <w:rsid w:val="009C5863"/>
    <w:rsid w:val="009C6633"/>
    <w:rsid w:val="009C69B8"/>
    <w:rsid w:val="009C704F"/>
    <w:rsid w:val="009C7413"/>
    <w:rsid w:val="009C7BA5"/>
    <w:rsid w:val="009D0232"/>
    <w:rsid w:val="009D0A5C"/>
    <w:rsid w:val="009D0C9A"/>
    <w:rsid w:val="009D1D12"/>
    <w:rsid w:val="009D204D"/>
    <w:rsid w:val="009D20EC"/>
    <w:rsid w:val="009D28FE"/>
    <w:rsid w:val="009D2909"/>
    <w:rsid w:val="009D3160"/>
    <w:rsid w:val="009D3200"/>
    <w:rsid w:val="009D32F2"/>
    <w:rsid w:val="009D3516"/>
    <w:rsid w:val="009D3B1C"/>
    <w:rsid w:val="009D3F83"/>
    <w:rsid w:val="009D4789"/>
    <w:rsid w:val="009D528D"/>
    <w:rsid w:val="009D554C"/>
    <w:rsid w:val="009D58DE"/>
    <w:rsid w:val="009D5BB8"/>
    <w:rsid w:val="009D5C4C"/>
    <w:rsid w:val="009D5F26"/>
    <w:rsid w:val="009D6747"/>
    <w:rsid w:val="009D6AF7"/>
    <w:rsid w:val="009D6CFC"/>
    <w:rsid w:val="009D6F2A"/>
    <w:rsid w:val="009D743C"/>
    <w:rsid w:val="009E019D"/>
    <w:rsid w:val="009E0537"/>
    <w:rsid w:val="009E10B3"/>
    <w:rsid w:val="009E10E1"/>
    <w:rsid w:val="009E15CC"/>
    <w:rsid w:val="009E1FD7"/>
    <w:rsid w:val="009E3794"/>
    <w:rsid w:val="009E3A67"/>
    <w:rsid w:val="009E3EEC"/>
    <w:rsid w:val="009E3F60"/>
    <w:rsid w:val="009E41AC"/>
    <w:rsid w:val="009E4400"/>
    <w:rsid w:val="009E45A1"/>
    <w:rsid w:val="009E4879"/>
    <w:rsid w:val="009E4A63"/>
    <w:rsid w:val="009E4BB1"/>
    <w:rsid w:val="009E61FE"/>
    <w:rsid w:val="009E6408"/>
    <w:rsid w:val="009E66B3"/>
    <w:rsid w:val="009E6880"/>
    <w:rsid w:val="009E75DE"/>
    <w:rsid w:val="009E7AED"/>
    <w:rsid w:val="009E7AF8"/>
    <w:rsid w:val="009E7BA9"/>
    <w:rsid w:val="009F0742"/>
    <w:rsid w:val="009F08FE"/>
    <w:rsid w:val="009F0D43"/>
    <w:rsid w:val="009F0FE6"/>
    <w:rsid w:val="009F1975"/>
    <w:rsid w:val="009F1987"/>
    <w:rsid w:val="009F2574"/>
    <w:rsid w:val="009F2718"/>
    <w:rsid w:val="009F2B18"/>
    <w:rsid w:val="009F38CF"/>
    <w:rsid w:val="009F408C"/>
    <w:rsid w:val="009F412E"/>
    <w:rsid w:val="009F430B"/>
    <w:rsid w:val="009F4405"/>
    <w:rsid w:val="009F4549"/>
    <w:rsid w:val="009F4AAF"/>
    <w:rsid w:val="009F5391"/>
    <w:rsid w:val="009F55AD"/>
    <w:rsid w:val="009F5673"/>
    <w:rsid w:val="009F5A5E"/>
    <w:rsid w:val="009F5F7E"/>
    <w:rsid w:val="009F718A"/>
    <w:rsid w:val="009F7789"/>
    <w:rsid w:val="009F7B1F"/>
    <w:rsid w:val="00A01CD1"/>
    <w:rsid w:val="00A01E23"/>
    <w:rsid w:val="00A01E64"/>
    <w:rsid w:val="00A02328"/>
    <w:rsid w:val="00A02B10"/>
    <w:rsid w:val="00A02ED0"/>
    <w:rsid w:val="00A03604"/>
    <w:rsid w:val="00A0437E"/>
    <w:rsid w:val="00A046B4"/>
    <w:rsid w:val="00A05902"/>
    <w:rsid w:val="00A05E11"/>
    <w:rsid w:val="00A066EA"/>
    <w:rsid w:val="00A068D6"/>
    <w:rsid w:val="00A06969"/>
    <w:rsid w:val="00A06CA8"/>
    <w:rsid w:val="00A06CB8"/>
    <w:rsid w:val="00A078E7"/>
    <w:rsid w:val="00A07BF1"/>
    <w:rsid w:val="00A102CC"/>
    <w:rsid w:val="00A10547"/>
    <w:rsid w:val="00A12B6C"/>
    <w:rsid w:val="00A12D5C"/>
    <w:rsid w:val="00A12E49"/>
    <w:rsid w:val="00A12EBC"/>
    <w:rsid w:val="00A136B1"/>
    <w:rsid w:val="00A137E5"/>
    <w:rsid w:val="00A14998"/>
    <w:rsid w:val="00A1527D"/>
    <w:rsid w:val="00A158FE"/>
    <w:rsid w:val="00A15A90"/>
    <w:rsid w:val="00A15E74"/>
    <w:rsid w:val="00A16693"/>
    <w:rsid w:val="00A16892"/>
    <w:rsid w:val="00A1696E"/>
    <w:rsid w:val="00A16BFE"/>
    <w:rsid w:val="00A16E19"/>
    <w:rsid w:val="00A17B1E"/>
    <w:rsid w:val="00A17E6F"/>
    <w:rsid w:val="00A20398"/>
    <w:rsid w:val="00A20873"/>
    <w:rsid w:val="00A22363"/>
    <w:rsid w:val="00A225BE"/>
    <w:rsid w:val="00A237E8"/>
    <w:rsid w:val="00A24E3D"/>
    <w:rsid w:val="00A25428"/>
    <w:rsid w:val="00A259FF"/>
    <w:rsid w:val="00A25A41"/>
    <w:rsid w:val="00A26579"/>
    <w:rsid w:val="00A26704"/>
    <w:rsid w:val="00A2670E"/>
    <w:rsid w:val="00A26E00"/>
    <w:rsid w:val="00A271EA"/>
    <w:rsid w:val="00A2753A"/>
    <w:rsid w:val="00A27880"/>
    <w:rsid w:val="00A30A21"/>
    <w:rsid w:val="00A32245"/>
    <w:rsid w:val="00A32B6D"/>
    <w:rsid w:val="00A33A43"/>
    <w:rsid w:val="00A3415E"/>
    <w:rsid w:val="00A34AC3"/>
    <w:rsid w:val="00A35757"/>
    <w:rsid w:val="00A35A05"/>
    <w:rsid w:val="00A365A5"/>
    <w:rsid w:val="00A369E4"/>
    <w:rsid w:val="00A36D90"/>
    <w:rsid w:val="00A373C7"/>
    <w:rsid w:val="00A376AC"/>
    <w:rsid w:val="00A376EA"/>
    <w:rsid w:val="00A40158"/>
    <w:rsid w:val="00A4056D"/>
    <w:rsid w:val="00A41238"/>
    <w:rsid w:val="00A4138D"/>
    <w:rsid w:val="00A413B2"/>
    <w:rsid w:val="00A41434"/>
    <w:rsid w:val="00A41E78"/>
    <w:rsid w:val="00A42057"/>
    <w:rsid w:val="00A42571"/>
    <w:rsid w:val="00A42A9E"/>
    <w:rsid w:val="00A42FF5"/>
    <w:rsid w:val="00A436B2"/>
    <w:rsid w:val="00A44F8A"/>
    <w:rsid w:val="00A4502F"/>
    <w:rsid w:val="00A45AE4"/>
    <w:rsid w:val="00A45AFD"/>
    <w:rsid w:val="00A45B46"/>
    <w:rsid w:val="00A45E61"/>
    <w:rsid w:val="00A46E30"/>
    <w:rsid w:val="00A47403"/>
    <w:rsid w:val="00A47BFD"/>
    <w:rsid w:val="00A50635"/>
    <w:rsid w:val="00A5087E"/>
    <w:rsid w:val="00A511A8"/>
    <w:rsid w:val="00A5309A"/>
    <w:rsid w:val="00A53825"/>
    <w:rsid w:val="00A53C42"/>
    <w:rsid w:val="00A5448F"/>
    <w:rsid w:val="00A54B8E"/>
    <w:rsid w:val="00A552D9"/>
    <w:rsid w:val="00A5550D"/>
    <w:rsid w:val="00A55678"/>
    <w:rsid w:val="00A55F7A"/>
    <w:rsid w:val="00A57007"/>
    <w:rsid w:val="00A57964"/>
    <w:rsid w:val="00A57FA1"/>
    <w:rsid w:val="00A60140"/>
    <w:rsid w:val="00A60357"/>
    <w:rsid w:val="00A60A51"/>
    <w:rsid w:val="00A6160F"/>
    <w:rsid w:val="00A617EF"/>
    <w:rsid w:val="00A61B06"/>
    <w:rsid w:val="00A62074"/>
    <w:rsid w:val="00A623AA"/>
    <w:rsid w:val="00A632AF"/>
    <w:rsid w:val="00A64FA0"/>
    <w:rsid w:val="00A65753"/>
    <w:rsid w:val="00A66932"/>
    <w:rsid w:val="00A674E5"/>
    <w:rsid w:val="00A678DC"/>
    <w:rsid w:val="00A67A35"/>
    <w:rsid w:val="00A70029"/>
    <w:rsid w:val="00A700FC"/>
    <w:rsid w:val="00A707B7"/>
    <w:rsid w:val="00A71191"/>
    <w:rsid w:val="00A71B28"/>
    <w:rsid w:val="00A71E82"/>
    <w:rsid w:val="00A72765"/>
    <w:rsid w:val="00A734F1"/>
    <w:rsid w:val="00A73B70"/>
    <w:rsid w:val="00A74334"/>
    <w:rsid w:val="00A74352"/>
    <w:rsid w:val="00A74462"/>
    <w:rsid w:val="00A747DC"/>
    <w:rsid w:val="00A748AC"/>
    <w:rsid w:val="00A7575B"/>
    <w:rsid w:val="00A75F32"/>
    <w:rsid w:val="00A76244"/>
    <w:rsid w:val="00A76807"/>
    <w:rsid w:val="00A76F5B"/>
    <w:rsid w:val="00A778A4"/>
    <w:rsid w:val="00A77FE3"/>
    <w:rsid w:val="00A8027F"/>
    <w:rsid w:val="00A80601"/>
    <w:rsid w:val="00A80830"/>
    <w:rsid w:val="00A81D48"/>
    <w:rsid w:val="00A81F6F"/>
    <w:rsid w:val="00A81FF3"/>
    <w:rsid w:val="00A82EEC"/>
    <w:rsid w:val="00A833C2"/>
    <w:rsid w:val="00A83487"/>
    <w:rsid w:val="00A8351E"/>
    <w:rsid w:val="00A835C2"/>
    <w:rsid w:val="00A84100"/>
    <w:rsid w:val="00A843EA"/>
    <w:rsid w:val="00A84940"/>
    <w:rsid w:val="00A857AB"/>
    <w:rsid w:val="00A86810"/>
    <w:rsid w:val="00A86C38"/>
    <w:rsid w:val="00A86DCA"/>
    <w:rsid w:val="00A86EA7"/>
    <w:rsid w:val="00A87225"/>
    <w:rsid w:val="00A8731F"/>
    <w:rsid w:val="00A873FE"/>
    <w:rsid w:val="00A8768E"/>
    <w:rsid w:val="00A87865"/>
    <w:rsid w:val="00A879F1"/>
    <w:rsid w:val="00A90594"/>
    <w:rsid w:val="00A91580"/>
    <w:rsid w:val="00A91D0E"/>
    <w:rsid w:val="00A91D68"/>
    <w:rsid w:val="00A93258"/>
    <w:rsid w:val="00A943A9"/>
    <w:rsid w:val="00A94BDD"/>
    <w:rsid w:val="00A94C11"/>
    <w:rsid w:val="00A94C3F"/>
    <w:rsid w:val="00A95695"/>
    <w:rsid w:val="00A961AD"/>
    <w:rsid w:val="00A96461"/>
    <w:rsid w:val="00A9692F"/>
    <w:rsid w:val="00A969FD"/>
    <w:rsid w:val="00A9705E"/>
    <w:rsid w:val="00A9724A"/>
    <w:rsid w:val="00AA0205"/>
    <w:rsid w:val="00AA0339"/>
    <w:rsid w:val="00AA0838"/>
    <w:rsid w:val="00AA0DC7"/>
    <w:rsid w:val="00AA10E2"/>
    <w:rsid w:val="00AA16C7"/>
    <w:rsid w:val="00AA1A3C"/>
    <w:rsid w:val="00AA245F"/>
    <w:rsid w:val="00AA2C0D"/>
    <w:rsid w:val="00AA2E70"/>
    <w:rsid w:val="00AA3228"/>
    <w:rsid w:val="00AA3FCB"/>
    <w:rsid w:val="00AA420E"/>
    <w:rsid w:val="00AA50FB"/>
    <w:rsid w:val="00AA51DD"/>
    <w:rsid w:val="00AA526E"/>
    <w:rsid w:val="00AA5606"/>
    <w:rsid w:val="00AA5B5F"/>
    <w:rsid w:val="00AA5BC9"/>
    <w:rsid w:val="00AA5CBA"/>
    <w:rsid w:val="00AA6077"/>
    <w:rsid w:val="00AA6303"/>
    <w:rsid w:val="00AA6A5D"/>
    <w:rsid w:val="00AA6F14"/>
    <w:rsid w:val="00AA72F8"/>
    <w:rsid w:val="00AA7586"/>
    <w:rsid w:val="00AA7EAF"/>
    <w:rsid w:val="00AB08DA"/>
    <w:rsid w:val="00AB0A8D"/>
    <w:rsid w:val="00AB105C"/>
    <w:rsid w:val="00AB18A9"/>
    <w:rsid w:val="00AB22A4"/>
    <w:rsid w:val="00AB25D8"/>
    <w:rsid w:val="00AB290F"/>
    <w:rsid w:val="00AB2BB7"/>
    <w:rsid w:val="00AB379D"/>
    <w:rsid w:val="00AB3C40"/>
    <w:rsid w:val="00AB3DE4"/>
    <w:rsid w:val="00AB4696"/>
    <w:rsid w:val="00AB4777"/>
    <w:rsid w:val="00AB4AD8"/>
    <w:rsid w:val="00AB4AF9"/>
    <w:rsid w:val="00AB4B7E"/>
    <w:rsid w:val="00AB4DC0"/>
    <w:rsid w:val="00AB5152"/>
    <w:rsid w:val="00AB534D"/>
    <w:rsid w:val="00AB570F"/>
    <w:rsid w:val="00AB5F3B"/>
    <w:rsid w:val="00AB6092"/>
    <w:rsid w:val="00AB61E1"/>
    <w:rsid w:val="00AB6435"/>
    <w:rsid w:val="00AB6DDE"/>
    <w:rsid w:val="00AB7157"/>
    <w:rsid w:val="00AB7A83"/>
    <w:rsid w:val="00AB7BCE"/>
    <w:rsid w:val="00AC0212"/>
    <w:rsid w:val="00AC03D7"/>
    <w:rsid w:val="00AC0686"/>
    <w:rsid w:val="00AC0C9F"/>
    <w:rsid w:val="00AC0E1F"/>
    <w:rsid w:val="00AC1271"/>
    <w:rsid w:val="00AC1D23"/>
    <w:rsid w:val="00AC1DB9"/>
    <w:rsid w:val="00AC2494"/>
    <w:rsid w:val="00AC270E"/>
    <w:rsid w:val="00AC29BA"/>
    <w:rsid w:val="00AC2BDD"/>
    <w:rsid w:val="00AC2F22"/>
    <w:rsid w:val="00AC3C13"/>
    <w:rsid w:val="00AC3F95"/>
    <w:rsid w:val="00AC4101"/>
    <w:rsid w:val="00AC443C"/>
    <w:rsid w:val="00AC4B3D"/>
    <w:rsid w:val="00AC4E64"/>
    <w:rsid w:val="00AC59AD"/>
    <w:rsid w:val="00AC5A07"/>
    <w:rsid w:val="00AC63C1"/>
    <w:rsid w:val="00AC653D"/>
    <w:rsid w:val="00AC6951"/>
    <w:rsid w:val="00AC6BA6"/>
    <w:rsid w:val="00AC6DC9"/>
    <w:rsid w:val="00AC7519"/>
    <w:rsid w:val="00AC77FE"/>
    <w:rsid w:val="00AC7A91"/>
    <w:rsid w:val="00AD005F"/>
    <w:rsid w:val="00AD1239"/>
    <w:rsid w:val="00AD1569"/>
    <w:rsid w:val="00AD1957"/>
    <w:rsid w:val="00AD1D7D"/>
    <w:rsid w:val="00AD230B"/>
    <w:rsid w:val="00AD32B3"/>
    <w:rsid w:val="00AD3474"/>
    <w:rsid w:val="00AD3D84"/>
    <w:rsid w:val="00AD4189"/>
    <w:rsid w:val="00AD43C5"/>
    <w:rsid w:val="00AD6470"/>
    <w:rsid w:val="00AD693D"/>
    <w:rsid w:val="00AD6CDA"/>
    <w:rsid w:val="00AD6E56"/>
    <w:rsid w:val="00AE03EC"/>
    <w:rsid w:val="00AE09E7"/>
    <w:rsid w:val="00AE0CF8"/>
    <w:rsid w:val="00AE10BB"/>
    <w:rsid w:val="00AE126E"/>
    <w:rsid w:val="00AE308F"/>
    <w:rsid w:val="00AE30D0"/>
    <w:rsid w:val="00AE3292"/>
    <w:rsid w:val="00AE33AD"/>
    <w:rsid w:val="00AE342A"/>
    <w:rsid w:val="00AE39C8"/>
    <w:rsid w:val="00AE3AB4"/>
    <w:rsid w:val="00AE3AD7"/>
    <w:rsid w:val="00AE3B9F"/>
    <w:rsid w:val="00AE40F8"/>
    <w:rsid w:val="00AE46C1"/>
    <w:rsid w:val="00AE46DD"/>
    <w:rsid w:val="00AE4EB9"/>
    <w:rsid w:val="00AE5C56"/>
    <w:rsid w:val="00AE5D06"/>
    <w:rsid w:val="00AE61E7"/>
    <w:rsid w:val="00AE66B6"/>
    <w:rsid w:val="00AE6903"/>
    <w:rsid w:val="00AE74D3"/>
    <w:rsid w:val="00AE7A8F"/>
    <w:rsid w:val="00AE7B25"/>
    <w:rsid w:val="00AE7B68"/>
    <w:rsid w:val="00AF025E"/>
    <w:rsid w:val="00AF03C4"/>
    <w:rsid w:val="00AF0457"/>
    <w:rsid w:val="00AF0BD0"/>
    <w:rsid w:val="00AF17AF"/>
    <w:rsid w:val="00AF1A89"/>
    <w:rsid w:val="00AF1AF4"/>
    <w:rsid w:val="00AF1BE1"/>
    <w:rsid w:val="00AF2B9E"/>
    <w:rsid w:val="00AF4820"/>
    <w:rsid w:val="00AF567E"/>
    <w:rsid w:val="00AF57E9"/>
    <w:rsid w:val="00AF6513"/>
    <w:rsid w:val="00AF682D"/>
    <w:rsid w:val="00AF68A4"/>
    <w:rsid w:val="00AF6A55"/>
    <w:rsid w:val="00AF6CFF"/>
    <w:rsid w:val="00AF7618"/>
    <w:rsid w:val="00AF78E0"/>
    <w:rsid w:val="00AF7AAB"/>
    <w:rsid w:val="00B00018"/>
    <w:rsid w:val="00B00188"/>
    <w:rsid w:val="00B00220"/>
    <w:rsid w:val="00B004C3"/>
    <w:rsid w:val="00B00635"/>
    <w:rsid w:val="00B006DC"/>
    <w:rsid w:val="00B01407"/>
    <w:rsid w:val="00B01750"/>
    <w:rsid w:val="00B01D56"/>
    <w:rsid w:val="00B02214"/>
    <w:rsid w:val="00B0392F"/>
    <w:rsid w:val="00B03C73"/>
    <w:rsid w:val="00B03D96"/>
    <w:rsid w:val="00B0463D"/>
    <w:rsid w:val="00B060A2"/>
    <w:rsid w:val="00B06336"/>
    <w:rsid w:val="00B06862"/>
    <w:rsid w:val="00B071A0"/>
    <w:rsid w:val="00B07397"/>
    <w:rsid w:val="00B07DD3"/>
    <w:rsid w:val="00B102C8"/>
    <w:rsid w:val="00B1086C"/>
    <w:rsid w:val="00B117FB"/>
    <w:rsid w:val="00B11C00"/>
    <w:rsid w:val="00B11E15"/>
    <w:rsid w:val="00B12121"/>
    <w:rsid w:val="00B12B3A"/>
    <w:rsid w:val="00B12BCE"/>
    <w:rsid w:val="00B12FE6"/>
    <w:rsid w:val="00B1353E"/>
    <w:rsid w:val="00B13689"/>
    <w:rsid w:val="00B13A02"/>
    <w:rsid w:val="00B1414C"/>
    <w:rsid w:val="00B14690"/>
    <w:rsid w:val="00B16007"/>
    <w:rsid w:val="00B1687D"/>
    <w:rsid w:val="00B168A2"/>
    <w:rsid w:val="00B1745D"/>
    <w:rsid w:val="00B1756E"/>
    <w:rsid w:val="00B17C77"/>
    <w:rsid w:val="00B204B0"/>
    <w:rsid w:val="00B20AB2"/>
    <w:rsid w:val="00B211AB"/>
    <w:rsid w:val="00B2156B"/>
    <w:rsid w:val="00B2157A"/>
    <w:rsid w:val="00B221B3"/>
    <w:rsid w:val="00B23304"/>
    <w:rsid w:val="00B23B35"/>
    <w:rsid w:val="00B24115"/>
    <w:rsid w:val="00B24410"/>
    <w:rsid w:val="00B24738"/>
    <w:rsid w:val="00B2486B"/>
    <w:rsid w:val="00B24A59"/>
    <w:rsid w:val="00B2671C"/>
    <w:rsid w:val="00B26C82"/>
    <w:rsid w:val="00B26CF5"/>
    <w:rsid w:val="00B26DA8"/>
    <w:rsid w:val="00B2753B"/>
    <w:rsid w:val="00B27A17"/>
    <w:rsid w:val="00B27B87"/>
    <w:rsid w:val="00B308F0"/>
    <w:rsid w:val="00B30E4D"/>
    <w:rsid w:val="00B311D8"/>
    <w:rsid w:val="00B314FB"/>
    <w:rsid w:val="00B31519"/>
    <w:rsid w:val="00B323C4"/>
    <w:rsid w:val="00B3335E"/>
    <w:rsid w:val="00B33DB0"/>
    <w:rsid w:val="00B3456F"/>
    <w:rsid w:val="00B34DEE"/>
    <w:rsid w:val="00B350F1"/>
    <w:rsid w:val="00B35D5B"/>
    <w:rsid w:val="00B36748"/>
    <w:rsid w:val="00B36FD4"/>
    <w:rsid w:val="00B37B2D"/>
    <w:rsid w:val="00B40228"/>
    <w:rsid w:val="00B405FA"/>
    <w:rsid w:val="00B40673"/>
    <w:rsid w:val="00B407A0"/>
    <w:rsid w:val="00B409C2"/>
    <w:rsid w:val="00B415DA"/>
    <w:rsid w:val="00B41C0A"/>
    <w:rsid w:val="00B41C34"/>
    <w:rsid w:val="00B41CED"/>
    <w:rsid w:val="00B41EBB"/>
    <w:rsid w:val="00B41FBD"/>
    <w:rsid w:val="00B4247D"/>
    <w:rsid w:val="00B43109"/>
    <w:rsid w:val="00B4410A"/>
    <w:rsid w:val="00B44ADB"/>
    <w:rsid w:val="00B451C3"/>
    <w:rsid w:val="00B45A83"/>
    <w:rsid w:val="00B45CE4"/>
    <w:rsid w:val="00B46177"/>
    <w:rsid w:val="00B46AA8"/>
    <w:rsid w:val="00B46E8C"/>
    <w:rsid w:val="00B47056"/>
    <w:rsid w:val="00B476B9"/>
    <w:rsid w:val="00B50B3C"/>
    <w:rsid w:val="00B50E2B"/>
    <w:rsid w:val="00B50E33"/>
    <w:rsid w:val="00B516D7"/>
    <w:rsid w:val="00B51FB1"/>
    <w:rsid w:val="00B52411"/>
    <w:rsid w:val="00B52583"/>
    <w:rsid w:val="00B52848"/>
    <w:rsid w:val="00B53AF6"/>
    <w:rsid w:val="00B53F43"/>
    <w:rsid w:val="00B545BB"/>
    <w:rsid w:val="00B54DB3"/>
    <w:rsid w:val="00B54DC7"/>
    <w:rsid w:val="00B5507C"/>
    <w:rsid w:val="00B554AE"/>
    <w:rsid w:val="00B5599E"/>
    <w:rsid w:val="00B55A50"/>
    <w:rsid w:val="00B562B7"/>
    <w:rsid w:val="00B566EE"/>
    <w:rsid w:val="00B56723"/>
    <w:rsid w:val="00B575E8"/>
    <w:rsid w:val="00B57760"/>
    <w:rsid w:val="00B57A71"/>
    <w:rsid w:val="00B6071A"/>
    <w:rsid w:val="00B6080B"/>
    <w:rsid w:val="00B60A26"/>
    <w:rsid w:val="00B60A44"/>
    <w:rsid w:val="00B61848"/>
    <w:rsid w:val="00B63EC0"/>
    <w:rsid w:val="00B64774"/>
    <w:rsid w:val="00B64A64"/>
    <w:rsid w:val="00B64B73"/>
    <w:rsid w:val="00B659EF"/>
    <w:rsid w:val="00B6602C"/>
    <w:rsid w:val="00B6672B"/>
    <w:rsid w:val="00B66E6D"/>
    <w:rsid w:val="00B67668"/>
    <w:rsid w:val="00B677D3"/>
    <w:rsid w:val="00B67DFD"/>
    <w:rsid w:val="00B67FDE"/>
    <w:rsid w:val="00B70A69"/>
    <w:rsid w:val="00B70EDA"/>
    <w:rsid w:val="00B71254"/>
    <w:rsid w:val="00B714DA"/>
    <w:rsid w:val="00B7176C"/>
    <w:rsid w:val="00B71A5B"/>
    <w:rsid w:val="00B72138"/>
    <w:rsid w:val="00B725D7"/>
    <w:rsid w:val="00B729EE"/>
    <w:rsid w:val="00B72A72"/>
    <w:rsid w:val="00B72CC9"/>
    <w:rsid w:val="00B73062"/>
    <w:rsid w:val="00B731C3"/>
    <w:rsid w:val="00B737AD"/>
    <w:rsid w:val="00B73E66"/>
    <w:rsid w:val="00B74520"/>
    <w:rsid w:val="00B74858"/>
    <w:rsid w:val="00B74D8F"/>
    <w:rsid w:val="00B74E7E"/>
    <w:rsid w:val="00B75546"/>
    <w:rsid w:val="00B755E3"/>
    <w:rsid w:val="00B76461"/>
    <w:rsid w:val="00B777B1"/>
    <w:rsid w:val="00B77982"/>
    <w:rsid w:val="00B77E08"/>
    <w:rsid w:val="00B77FE0"/>
    <w:rsid w:val="00B802E2"/>
    <w:rsid w:val="00B80566"/>
    <w:rsid w:val="00B8063C"/>
    <w:rsid w:val="00B80818"/>
    <w:rsid w:val="00B80968"/>
    <w:rsid w:val="00B8137C"/>
    <w:rsid w:val="00B81430"/>
    <w:rsid w:val="00B81A93"/>
    <w:rsid w:val="00B823AA"/>
    <w:rsid w:val="00B824B6"/>
    <w:rsid w:val="00B82CFD"/>
    <w:rsid w:val="00B82EAB"/>
    <w:rsid w:val="00B8366A"/>
    <w:rsid w:val="00B836FF"/>
    <w:rsid w:val="00B8375D"/>
    <w:rsid w:val="00B837C0"/>
    <w:rsid w:val="00B83D47"/>
    <w:rsid w:val="00B867A7"/>
    <w:rsid w:val="00B86AC1"/>
    <w:rsid w:val="00B86BA4"/>
    <w:rsid w:val="00B86C38"/>
    <w:rsid w:val="00B87B89"/>
    <w:rsid w:val="00B9034E"/>
    <w:rsid w:val="00B90611"/>
    <w:rsid w:val="00B90A0D"/>
    <w:rsid w:val="00B90B8B"/>
    <w:rsid w:val="00B90D04"/>
    <w:rsid w:val="00B90D8A"/>
    <w:rsid w:val="00B9195B"/>
    <w:rsid w:val="00B92506"/>
    <w:rsid w:val="00B925F5"/>
    <w:rsid w:val="00B926A6"/>
    <w:rsid w:val="00B92803"/>
    <w:rsid w:val="00B929B7"/>
    <w:rsid w:val="00B92CC9"/>
    <w:rsid w:val="00B92F51"/>
    <w:rsid w:val="00B9360B"/>
    <w:rsid w:val="00B93981"/>
    <w:rsid w:val="00B93AB1"/>
    <w:rsid w:val="00B93AF9"/>
    <w:rsid w:val="00B93DB7"/>
    <w:rsid w:val="00B93FA2"/>
    <w:rsid w:val="00B943B4"/>
    <w:rsid w:val="00B946FE"/>
    <w:rsid w:val="00B94885"/>
    <w:rsid w:val="00B94BAA"/>
    <w:rsid w:val="00B94C00"/>
    <w:rsid w:val="00B94DF7"/>
    <w:rsid w:val="00B94F43"/>
    <w:rsid w:val="00B954B9"/>
    <w:rsid w:val="00B96F69"/>
    <w:rsid w:val="00B97107"/>
    <w:rsid w:val="00B97145"/>
    <w:rsid w:val="00B972DD"/>
    <w:rsid w:val="00B97832"/>
    <w:rsid w:val="00B97E1B"/>
    <w:rsid w:val="00B97F68"/>
    <w:rsid w:val="00BA0345"/>
    <w:rsid w:val="00BA062D"/>
    <w:rsid w:val="00BA1159"/>
    <w:rsid w:val="00BA1718"/>
    <w:rsid w:val="00BA28F2"/>
    <w:rsid w:val="00BA2FC7"/>
    <w:rsid w:val="00BA3182"/>
    <w:rsid w:val="00BA3A2B"/>
    <w:rsid w:val="00BA3D1E"/>
    <w:rsid w:val="00BA3EE5"/>
    <w:rsid w:val="00BA45DB"/>
    <w:rsid w:val="00BA46AE"/>
    <w:rsid w:val="00BA4C21"/>
    <w:rsid w:val="00BA4FE8"/>
    <w:rsid w:val="00BA5030"/>
    <w:rsid w:val="00BA5383"/>
    <w:rsid w:val="00BA60EB"/>
    <w:rsid w:val="00BA65A7"/>
    <w:rsid w:val="00BA65D2"/>
    <w:rsid w:val="00BA68B4"/>
    <w:rsid w:val="00BA6988"/>
    <w:rsid w:val="00BA6F93"/>
    <w:rsid w:val="00BA7567"/>
    <w:rsid w:val="00BA7B58"/>
    <w:rsid w:val="00BA7B85"/>
    <w:rsid w:val="00BB01B3"/>
    <w:rsid w:val="00BB0614"/>
    <w:rsid w:val="00BB09EE"/>
    <w:rsid w:val="00BB1DEC"/>
    <w:rsid w:val="00BB226E"/>
    <w:rsid w:val="00BB2371"/>
    <w:rsid w:val="00BB24BA"/>
    <w:rsid w:val="00BB2652"/>
    <w:rsid w:val="00BB2A15"/>
    <w:rsid w:val="00BB352C"/>
    <w:rsid w:val="00BB37C8"/>
    <w:rsid w:val="00BB3C74"/>
    <w:rsid w:val="00BB3C88"/>
    <w:rsid w:val="00BB3D6B"/>
    <w:rsid w:val="00BB427C"/>
    <w:rsid w:val="00BB47C0"/>
    <w:rsid w:val="00BB4FB3"/>
    <w:rsid w:val="00BB50AC"/>
    <w:rsid w:val="00BB518C"/>
    <w:rsid w:val="00BB5226"/>
    <w:rsid w:val="00BB58A4"/>
    <w:rsid w:val="00BB5A07"/>
    <w:rsid w:val="00BB5BD2"/>
    <w:rsid w:val="00BB6B0D"/>
    <w:rsid w:val="00BB7843"/>
    <w:rsid w:val="00BC00D6"/>
    <w:rsid w:val="00BC03A6"/>
    <w:rsid w:val="00BC0E22"/>
    <w:rsid w:val="00BC1323"/>
    <w:rsid w:val="00BC16C0"/>
    <w:rsid w:val="00BC1E0D"/>
    <w:rsid w:val="00BC2026"/>
    <w:rsid w:val="00BC2071"/>
    <w:rsid w:val="00BC27DD"/>
    <w:rsid w:val="00BC3529"/>
    <w:rsid w:val="00BC3849"/>
    <w:rsid w:val="00BC4393"/>
    <w:rsid w:val="00BC4609"/>
    <w:rsid w:val="00BC4E01"/>
    <w:rsid w:val="00BC5186"/>
    <w:rsid w:val="00BC6E81"/>
    <w:rsid w:val="00BD0329"/>
    <w:rsid w:val="00BD11D1"/>
    <w:rsid w:val="00BD1A7F"/>
    <w:rsid w:val="00BD1D19"/>
    <w:rsid w:val="00BD1ECF"/>
    <w:rsid w:val="00BD2066"/>
    <w:rsid w:val="00BD2572"/>
    <w:rsid w:val="00BD3365"/>
    <w:rsid w:val="00BD35E1"/>
    <w:rsid w:val="00BD3826"/>
    <w:rsid w:val="00BD3B77"/>
    <w:rsid w:val="00BD4631"/>
    <w:rsid w:val="00BD4B7D"/>
    <w:rsid w:val="00BD4C6C"/>
    <w:rsid w:val="00BD4C96"/>
    <w:rsid w:val="00BD4CD0"/>
    <w:rsid w:val="00BD5641"/>
    <w:rsid w:val="00BD5A0E"/>
    <w:rsid w:val="00BD5C6F"/>
    <w:rsid w:val="00BD6C17"/>
    <w:rsid w:val="00BD71F7"/>
    <w:rsid w:val="00BE0514"/>
    <w:rsid w:val="00BE07B0"/>
    <w:rsid w:val="00BE0A8D"/>
    <w:rsid w:val="00BE1213"/>
    <w:rsid w:val="00BE1346"/>
    <w:rsid w:val="00BE16D1"/>
    <w:rsid w:val="00BE1B65"/>
    <w:rsid w:val="00BE222A"/>
    <w:rsid w:val="00BE222F"/>
    <w:rsid w:val="00BE24C2"/>
    <w:rsid w:val="00BE294A"/>
    <w:rsid w:val="00BE337F"/>
    <w:rsid w:val="00BE4A78"/>
    <w:rsid w:val="00BE4ACE"/>
    <w:rsid w:val="00BE4E2B"/>
    <w:rsid w:val="00BE5D57"/>
    <w:rsid w:val="00BE66BC"/>
    <w:rsid w:val="00BE6DCF"/>
    <w:rsid w:val="00BE6ED9"/>
    <w:rsid w:val="00BE739C"/>
    <w:rsid w:val="00BE7683"/>
    <w:rsid w:val="00BE7988"/>
    <w:rsid w:val="00BE7B9D"/>
    <w:rsid w:val="00BE7BC4"/>
    <w:rsid w:val="00BF0921"/>
    <w:rsid w:val="00BF157C"/>
    <w:rsid w:val="00BF1B22"/>
    <w:rsid w:val="00BF2202"/>
    <w:rsid w:val="00BF222D"/>
    <w:rsid w:val="00BF23A1"/>
    <w:rsid w:val="00BF23F1"/>
    <w:rsid w:val="00BF2BDB"/>
    <w:rsid w:val="00BF3024"/>
    <w:rsid w:val="00BF3028"/>
    <w:rsid w:val="00BF3315"/>
    <w:rsid w:val="00BF37FC"/>
    <w:rsid w:val="00BF3D5A"/>
    <w:rsid w:val="00BF4184"/>
    <w:rsid w:val="00BF51B4"/>
    <w:rsid w:val="00BF5760"/>
    <w:rsid w:val="00BF59BE"/>
    <w:rsid w:val="00BF59D8"/>
    <w:rsid w:val="00BF6611"/>
    <w:rsid w:val="00BF734E"/>
    <w:rsid w:val="00BF7637"/>
    <w:rsid w:val="00C00085"/>
    <w:rsid w:val="00C0057B"/>
    <w:rsid w:val="00C010D8"/>
    <w:rsid w:val="00C018DF"/>
    <w:rsid w:val="00C01BEB"/>
    <w:rsid w:val="00C01C4E"/>
    <w:rsid w:val="00C026EC"/>
    <w:rsid w:val="00C03B20"/>
    <w:rsid w:val="00C03CED"/>
    <w:rsid w:val="00C04DB0"/>
    <w:rsid w:val="00C04EC1"/>
    <w:rsid w:val="00C04FCE"/>
    <w:rsid w:val="00C058C7"/>
    <w:rsid w:val="00C0601E"/>
    <w:rsid w:val="00C06A14"/>
    <w:rsid w:val="00C06B80"/>
    <w:rsid w:val="00C07055"/>
    <w:rsid w:val="00C07286"/>
    <w:rsid w:val="00C0786E"/>
    <w:rsid w:val="00C07AD9"/>
    <w:rsid w:val="00C07D8F"/>
    <w:rsid w:val="00C10351"/>
    <w:rsid w:val="00C1069C"/>
    <w:rsid w:val="00C10915"/>
    <w:rsid w:val="00C10ABA"/>
    <w:rsid w:val="00C11019"/>
    <w:rsid w:val="00C116EF"/>
    <w:rsid w:val="00C1184B"/>
    <w:rsid w:val="00C120CE"/>
    <w:rsid w:val="00C12598"/>
    <w:rsid w:val="00C12839"/>
    <w:rsid w:val="00C12C0E"/>
    <w:rsid w:val="00C12EA3"/>
    <w:rsid w:val="00C131D2"/>
    <w:rsid w:val="00C132FE"/>
    <w:rsid w:val="00C1342A"/>
    <w:rsid w:val="00C13930"/>
    <w:rsid w:val="00C13A55"/>
    <w:rsid w:val="00C13BAA"/>
    <w:rsid w:val="00C145D5"/>
    <w:rsid w:val="00C14618"/>
    <w:rsid w:val="00C147EF"/>
    <w:rsid w:val="00C14D72"/>
    <w:rsid w:val="00C1688C"/>
    <w:rsid w:val="00C16A61"/>
    <w:rsid w:val="00C17165"/>
    <w:rsid w:val="00C17209"/>
    <w:rsid w:val="00C2014A"/>
    <w:rsid w:val="00C20244"/>
    <w:rsid w:val="00C2034D"/>
    <w:rsid w:val="00C20B9E"/>
    <w:rsid w:val="00C21766"/>
    <w:rsid w:val="00C220BC"/>
    <w:rsid w:val="00C2279F"/>
    <w:rsid w:val="00C2291D"/>
    <w:rsid w:val="00C23B9F"/>
    <w:rsid w:val="00C23CE3"/>
    <w:rsid w:val="00C2435D"/>
    <w:rsid w:val="00C249C5"/>
    <w:rsid w:val="00C24B30"/>
    <w:rsid w:val="00C25559"/>
    <w:rsid w:val="00C25BC4"/>
    <w:rsid w:val="00C25F0D"/>
    <w:rsid w:val="00C26687"/>
    <w:rsid w:val="00C2690C"/>
    <w:rsid w:val="00C26AD0"/>
    <w:rsid w:val="00C27194"/>
    <w:rsid w:val="00C272DC"/>
    <w:rsid w:val="00C27627"/>
    <w:rsid w:val="00C279A7"/>
    <w:rsid w:val="00C27D7E"/>
    <w:rsid w:val="00C318FD"/>
    <w:rsid w:val="00C31D30"/>
    <w:rsid w:val="00C3276D"/>
    <w:rsid w:val="00C32F19"/>
    <w:rsid w:val="00C333E0"/>
    <w:rsid w:val="00C340C2"/>
    <w:rsid w:val="00C34847"/>
    <w:rsid w:val="00C35460"/>
    <w:rsid w:val="00C35962"/>
    <w:rsid w:val="00C35ADF"/>
    <w:rsid w:val="00C35D2E"/>
    <w:rsid w:val="00C37423"/>
    <w:rsid w:val="00C374B1"/>
    <w:rsid w:val="00C405DB"/>
    <w:rsid w:val="00C4069A"/>
    <w:rsid w:val="00C4077D"/>
    <w:rsid w:val="00C40BAA"/>
    <w:rsid w:val="00C41CA6"/>
    <w:rsid w:val="00C41F35"/>
    <w:rsid w:val="00C42155"/>
    <w:rsid w:val="00C42F3E"/>
    <w:rsid w:val="00C43245"/>
    <w:rsid w:val="00C44732"/>
    <w:rsid w:val="00C44C11"/>
    <w:rsid w:val="00C457C1"/>
    <w:rsid w:val="00C4721B"/>
    <w:rsid w:val="00C507D8"/>
    <w:rsid w:val="00C50E64"/>
    <w:rsid w:val="00C50EEB"/>
    <w:rsid w:val="00C51714"/>
    <w:rsid w:val="00C53175"/>
    <w:rsid w:val="00C53691"/>
    <w:rsid w:val="00C53A7E"/>
    <w:rsid w:val="00C53BE9"/>
    <w:rsid w:val="00C53D90"/>
    <w:rsid w:val="00C54EB4"/>
    <w:rsid w:val="00C54FB0"/>
    <w:rsid w:val="00C550B0"/>
    <w:rsid w:val="00C55AB0"/>
    <w:rsid w:val="00C5700A"/>
    <w:rsid w:val="00C575DF"/>
    <w:rsid w:val="00C57D88"/>
    <w:rsid w:val="00C57F3E"/>
    <w:rsid w:val="00C60F77"/>
    <w:rsid w:val="00C61311"/>
    <w:rsid w:val="00C613D0"/>
    <w:rsid w:val="00C614F8"/>
    <w:rsid w:val="00C61628"/>
    <w:rsid w:val="00C61CA2"/>
    <w:rsid w:val="00C620BC"/>
    <w:rsid w:val="00C6211C"/>
    <w:rsid w:val="00C625D3"/>
    <w:rsid w:val="00C62C1A"/>
    <w:rsid w:val="00C6321E"/>
    <w:rsid w:val="00C6356F"/>
    <w:rsid w:val="00C63AE7"/>
    <w:rsid w:val="00C642F0"/>
    <w:rsid w:val="00C645B8"/>
    <w:rsid w:val="00C648B2"/>
    <w:rsid w:val="00C64BD0"/>
    <w:rsid w:val="00C65328"/>
    <w:rsid w:val="00C65713"/>
    <w:rsid w:val="00C657CE"/>
    <w:rsid w:val="00C66DB2"/>
    <w:rsid w:val="00C67F75"/>
    <w:rsid w:val="00C706E1"/>
    <w:rsid w:val="00C707E0"/>
    <w:rsid w:val="00C70956"/>
    <w:rsid w:val="00C70BF8"/>
    <w:rsid w:val="00C71238"/>
    <w:rsid w:val="00C722E6"/>
    <w:rsid w:val="00C73556"/>
    <w:rsid w:val="00C74FBC"/>
    <w:rsid w:val="00C757E5"/>
    <w:rsid w:val="00C75961"/>
    <w:rsid w:val="00C759A3"/>
    <w:rsid w:val="00C75DCF"/>
    <w:rsid w:val="00C767B2"/>
    <w:rsid w:val="00C770E4"/>
    <w:rsid w:val="00C771D9"/>
    <w:rsid w:val="00C7720A"/>
    <w:rsid w:val="00C772A1"/>
    <w:rsid w:val="00C77843"/>
    <w:rsid w:val="00C802F9"/>
    <w:rsid w:val="00C808D4"/>
    <w:rsid w:val="00C808EC"/>
    <w:rsid w:val="00C80B8D"/>
    <w:rsid w:val="00C80F2D"/>
    <w:rsid w:val="00C81241"/>
    <w:rsid w:val="00C8124E"/>
    <w:rsid w:val="00C81F9D"/>
    <w:rsid w:val="00C825BB"/>
    <w:rsid w:val="00C829C2"/>
    <w:rsid w:val="00C836BE"/>
    <w:rsid w:val="00C83904"/>
    <w:rsid w:val="00C83955"/>
    <w:rsid w:val="00C8478F"/>
    <w:rsid w:val="00C852D4"/>
    <w:rsid w:val="00C85D1A"/>
    <w:rsid w:val="00C87112"/>
    <w:rsid w:val="00C87E35"/>
    <w:rsid w:val="00C90DA3"/>
    <w:rsid w:val="00C9147E"/>
    <w:rsid w:val="00C927E7"/>
    <w:rsid w:val="00C937DB"/>
    <w:rsid w:val="00C93C82"/>
    <w:rsid w:val="00C942A9"/>
    <w:rsid w:val="00C944BD"/>
    <w:rsid w:val="00C94B4D"/>
    <w:rsid w:val="00C94BB1"/>
    <w:rsid w:val="00C94C5E"/>
    <w:rsid w:val="00C94F48"/>
    <w:rsid w:val="00C9580F"/>
    <w:rsid w:val="00C95DA9"/>
    <w:rsid w:val="00C95F8E"/>
    <w:rsid w:val="00C9628C"/>
    <w:rsid w:val="00C96BC5"/>
    <w:rsid w:val="00C973A8"/>
    <w:rsid w:val="00C97413"/>
    <w:rsid w:val="00C975B7"/>
    <w:rsid w:val="00CA037E"/>
    <w:rsid w:val="00CA0663"/>
    <w:rsid w:val="00CA0A39"/>
    <w:rsid w:val="00CA11ED"/>
    <w:rsid w:val="00CA1412"/>
    <w:rsid w:val="00CA1B6B"/>
    <w:rsid w:val="00CA1CD8"/>
    <w:rsid w:val="00CA26D7"/>
    <w:rsid w:val="00CA2A28"/>
    <w:rsid w:val="00CA2D5C"/>
    <w:rsid w:val="00CA3140"/>
    <w:rsid w:val="00CA3654"/>
    <w:rsid w:val="00CA39C3"/>
    <w:rsid w:val="00CA460A"/>
    <w:rsid w:val="00CA4831"/>
    <w:rsid w:val="00CA51B1"/>
    <w:rsid w:val="00CA557A"/>
    <w:rsid w:val="00CA5B30"/>
    <w:rsid w:val="00CA66B3"/>
    <w:rsid w:val="00CA678D"/>
    <w:rsid w:val="00CA6BBE"/>
    <w:rsid w:val="00CA6BFE"/>
    <w:rsid w:val="00CA6DF4"/>
    <w:rsid w:val="00CA7076"/>
    <w:rsid w:val="00CA73A2"/>
    <w:rsid w:val="00CA77A6"/>
    <w:rsid w:val="00CA7B86"/>
    <w:rsid w:val="00CA7D1A"/>
    <w:rsid w:val="00CB16B9"/>
    <w:rsid w:val="00CB1BC4"/>
    <w:rsid w:val="00CB1EAF"/>
    <w:rsid w:val="00CB209E"/>
    <w:rsid w:val="00CB21E4"/>
    <w:rsid w:val="00CB272B"/>
    <w:rsid w:val="00CB28A2"/>
    <w:rsid w:val="00CB29B7"/>
    <w:rsid w:val="00CB2C98"/>
    <w:rsid w:val="00CB2E14"/>
    <w:rsid w:val="00CB3099"/>
    <w:rsid w:val="00CB38C7"/>
    <w:rsid w:val="00CB41B4"/>
    <w:rsid w:val="00CB4EBB"/>
    <w:rsid w:val="00CB5D30"/>
    <w:rsid w:val="00CB639E"/>
    <w:rsid w:val="00CB643B"/>
    <w:rsid w:val="00CB6489"/>
    <w:rsid w:val="00CC04CC"/>
    <w:rsid w:val="00CC06CA"/>
    <w:rsid w:val="00CC0A26"/>
    <w:rsid w:val="00CC1F55"/>
    <w:rsid w:val="00CC30FE"/>
    <w:rsid w:val="00CC3170"/>
    <w:rsid w:val="00CC3DB1"/>
    <w:rsid w:val="00CC3E51"/>
    <w:rsid w:val="00CC462F"/>
    <w:rsid w:val="00CC47FF"/>
    <w:rsid w:val="00CC4BB1"/>
    <w:rsid w:val="00CC4D48"/>
    <w:rsid w:val="00CC57A5"/>
    <w:rsid w:val="00CC77FB"/>
    <w:rsid w:val="00CC7913"/>
    <w:rsid w:val="00CC7B11"/>
    <w:rsid w:val="00CC7BD3"/>
    <w:rsid w:val="00CD0EF7"/>
    <w:rsid w:val="00CD1384"/>
    <w:rsid w:val="00CD1597"/>
    <w:rsid w:val="00CD18AA"/>
    <w:rsid w:val="00CD24F5"/>
    <w:rsid w:val="00CD2F7B"/>
    <w:rsid w:val="00CD30CB"/>
    <w:rsid w:val="00CD34F1"/>
    <w:rsid w:val="00CD3AE1"/>
    <w:rsid w:val="00CD4460"/>
    <w:rsid w:val="00CD527A"/>
    <w:rsid w:val="00CD59EF"/>
    <w:rsid w:val="00CD5D71"/>
    <w:rsid w:val="00CD6E39"/>
    <w:rsid w:val="00CD73C9"/>
    <w:rsid w:val="00CD7D79"/>
    <w:rsid w:val="00CD7E47"/>
    <w:rsid w:val="00CE018D"/>
    <w:rsid w:val="00CE0708"/>
    <w:rsid w:val="00CE0F11"/>
    <w:rsid w:val="00CE1049"/>
    <w:rsid w:val="00CE2A28"/>
    <w:rsid w:val="00CE3071"/>
    <w:rsid w:val="00CE3423"/>
    <w:rsid w:val="00CE3AD8"/>
    <w:rsid w:val="00CE3B6C"/>
    <w:rsid w:val="00CE3C74"/>
    <w:rsid w:val="00CE493B"/>
    <w:rsid w:val="00CE4A4F"/>
    <w:rsid w:val="00CE58DE"/>
    <w:rsid w:val="00CE5C05"/>
    <w:rsid w:val="00CE5C39"/>
    <w:rsid w:val="00CE5C63"/>
    <w:rsid w:val="00CE6A17"/>
    <w:rsid w:val="00CE6BF6"/>
    <w:rsid w:val="00CE760F"/>
    <w:rsid w:val="00CF0D42"/>
    <w:rsid w:val="00CF179B"/>
    <w:rsid w:val="00CF187A"/>
    <w:rsid w:val="00CF1B74"/>
    <w:rsid w:val="00CF1C42"/>
    <w:rsid w:val="00CF1CF4"/>
    <w:rsid w:val="00CF2E1F"/>
    <w:rsid w:val="00CF2F6C"/>
    <w:rsid w:val="00CF30CA"/>
    <w:rsid w:val="00CF4665"/>
    <w:rsid w:val="00CF4C1D"/>
    <w:rsid w:val="00CF4E70"/>
    <w:rsid w:val="00CF62CA"/>
    <w:rsid w:val="00CF6E91"/>
    <w:rsid w:val="00CF7749"/>
    <w:rsid w:val="00CF780D"/>
    <w:rsid w:val="00CF79A3"/>
    <w:rsid w:val="00CF7A0A"/>
    <w:rsid w:val="00CF7E70"/>
    <w:rsid w:val="00D01A5F"/>
    <w:rsid w:val="00D01AF1"/>
    <w:rsid w:val="00D02425"/>
    <w:rsid w:val="00D0357E"/>
    <w:rsid w:val="00D037F9"/>
    <w:rsid w:val="00D0453D"/>
    <w:rsid w:val="00D04E49"/>
    <w:rsid w:val="00D04E69"/>
    <w:rsid w:val="00D05060"/>
    <w:rsid w:val="00D05C9B"/>
    <w:rsid w:val="00D06559"/>
    <w:rsid w:val="00D065E3"/>
    <w:rsid w:val="00D0705A"/>
    <w:rsid w:val="00D072D7"/>
    <w:rsid w:val="00D10BD6"/>
    <w:rsid w:val="00D11709"/>
    <w:rsid w:val="00D11A50"/>
    <w:rsid w:val="00D11F51"/>
    <w:rsid w:val="00D1205C"/>
    <w:rsid w:val="00D120C3"/>
    <w:rsid w:val="00D1295B"/>
    <w:rsid w:val="00D12F0F"/>
    <w:rsid w:val="00D12FB9"/>
    <w:rsid w:val="00D143A7"/>
    <w:rsid w:val="00D14A64"/>
    <w:rsid w:val="00D14D00"/>
    <w:rsid w:val="00D16070"/>
    <w:rsid w:val="00D1650C"/>
    <w:rsid w:val="00D167BF"/>
    <w:rsid w:val="00D16C0E"/>
    <w:rsid w:val="00D17394"/>
    <w:rsid w:val="00D17634"/>
    <w:rsid w:val="00D17694"/>
    <w:rsid w:val="00D17C15"/>
    <w:rsid w:val="00D208E2"/>
    <w:rsid w:val="00D21683"/>
    <w:rsid w:val="00D21698"/>
    <w:rsid w:val="00D21945"/>
    <w:rsid w:val="00D21BAE"/>
    <w:rsid w:val="00D21C1F"/>
    <w:rsid w:val="00D22827"/>
    <w:rsid w:val="00D22AE9"/>
    <w:rsid w:val="00D22B97"/>
    <w:rsid w:val="00D23554"/>
    <w:rsid w:val="00D23BBE"/>
    <w:rsid w:val="00D24079"/>
    <w:rsid w:val="00D246DF"/>
    <w:rsid w:val="00D2472E"/>
    <w:rsid w:val="00D24C3D"/>
    <w:rsid w:val="00D24E93"/>
    <w:rsid w:val="00D2505A"/>
    <w:rsid w:val="00D256E5"/>
    <w:rsid w:val="00D25871"/>
    <w:rsid w:val="00D270F3"/>
    <w:rsid w:val="00D2755B"/>
    <w:rsid w:val="00D27ABB"/>
    <w:rsid w:val="00D27B37"/>
    <w:rsid w:val="00D27CC1"/>
    <w:rsid w:val="00D27DBF"/>
    <w:rsid w:val="00D27F5B"/>
    <w:rsid w:val="00D27F8A"/>
    <w:rsid w:val="00D30D77"/>
    <w:rsid w:val="00D313E3"/>
    <w:rsid w:val="00D31C3D"/>
    <w:rsid w:val="00D31EC3"/>
    <w:rsid w:val="00D33337"/>
    <w:rsid w:val="00D33BBF"/>
    <w:rsid w:val="00D33D5A"/>
    <w:rsid w:val="00D34505"/>
    <w:rsid w:val="00D348C9"/>
    <w:rsid w:val="00D34CFB"/>
    <w:rsid w:val="00D35B43"/>
    <w:rsid w:val="00D36345"/>
    <w:rsid w:val="00D363DC"/>
    <w:rsid w:val="00D36D4E"/>
    <w:rsid w:val="00D37C19"/>
    <w:rsid w:val="00D4101B"/>
    <w:rsid w:val="00D41090"/>
    <w:rsid w:val="00D417BF"/>
    <w:rsid w:val="00D418D9"/>
    <w:rsid w:val="00D4238E"/>
    <w:rsid w:val="00D424E6"/>
    <w:rsid w:val="00D4290B"/>
    <w:rsid w:val="00D42DE0"/>
    <w:rsid w:val="00D43911"/>
    <w:rsid w:val="00D44E19"/>
    <w:rsid w:val="00D44E74"/>
    <w:rsid w:val="00D452D1"/>
    <w:rsid w:val="00D45A23"/>
    <w:rsid w:val="00D46262"/>
    <w:rsid w:val="00D468E0"/>
    <w:rsid w:val="00D46D72"/>
    <w:rsid w:val="00D47560"/>
    <w:rsid w:val="00D50E6E"/>
    <w:rsid w:val="00D50F9C"/>
    <w:rsid w:val="00D513CB"/>
    <w:rsid w:val="00D51868"/>
    <w:rsid w:val="00D51ADA"/>
    <w:rsid w:val="00D51BFA"/>
    <w:rsid w:val="00D51FED"/>
    <w:rsid w:val="00D528BB"/>
    <w:rsid w:val="00D52D16"/>
    <w:rsid w:val="00D533F0"/>
    <w:rsid w:val="00D540C2"/>
    <w:rsid w:val="00D544A0"/>
    <w:rsid w:val="00D54B69"/>
    <w:rsid w:val="00D551E2"/>
    <w:rsid w:val="00D55325"/>
    <w:rsid w:val="00D55830"/>
    <w:rsid w:val="00D56234"/>
    <w:rsid w:val="00D5666C"/>
    <w:rsid w:val="00D56C90"/>
    <w:rsid w:val="00D5730D"/>
    <w:rsid w:val="00D57A20"/>
    <w:rsid w:val="00D60E02"/>
    <w:rsid w:val="00D620F2"/>
    <w:rsid w:val="00D628B9"/>
    <w:rsid w:val="00D629E3"/>
    <w:rsid w:val="00D62A88"/>
    <w:rsid w:val="00D63273"/>
    <w:rsid w:val="00D63CC3"/>
    <w:rsid w:val="00D63F5B"/>
    <w:rsid w:val="00D641E7"/>
    <w:rsid w:val="00D64213"/>
    <w:rsid w:val="00D64489"/>
    <w:rsid w:val="00D6451D"/>
    <w:rsid w:val="00D64745"/>
    <w:rsid w:val="00D64B5D"/>
    <w:rsid w:val="00D65938"/>
    <w:rsid w:val="00D6683D"/>
    <w:rsid w:val="00D671AA"/>
    <w:rsid w:val="00D67BB9"/>
    <w:rsid w:val="00D70257"/>
    <w:rsid w:val="00D707E7"/>
    <w:rsid w:val="00D70DC3"/>
    <w:rsid w:val="00D7152E"/>
    <w:rsid w:val="00D71E28"/>
    <w:rsid w:val="00D71F50"/>
    <w:rsid w:val="00D727BD"/>
    <w:rsid w:val="00D72B90"/>
    <w:rsid w:val="00D73933"/>
    <w:rsid w:val="00D74127"/>
    <w:rsid w:val="00D741FC"/>
    <w:rsid w:val="00D745C7"/>
    <w:rsid w:val="00D74A83"/>
    <w:rsid w:val="00D753F3"/>
    <w:rsid w:val="00D758CE"/>
    <w:rsid w:val="00D76B82"/>
    <w:rsid w:val="00D7755A"/>
    <w:rsid w:val="00D8055C"/>
    <w:rsid w:val="00D80B4B"/>
    <w:rsid w:val="00D8177E"/>
    <w:rsid w:val="00D81A89"/>
    <w:rsid w:val="00D81DE0"/>
    <w:rsid w:val="00D828DC"/>
    <w:rsid w:val="00D82ADC"/>
    <w:rsid w:val="00D83086"/>
    <w:rsid w:val="00D843AD"/>
    <w:rsid w:val="00D8490A"/>
    <w:rsid w:val="00D84E0F"/>
    <w:rsid w:val="00D854A0"/>
    <w:rsid w:val="00D856F8"/>
    <w:rsid w:val="00D85880"/>
    <w:rsid w:val="00D85B68"/>
    <w:rsid w:val="00D86F90"/>
    <w:rsid w:val="00D87F92"/>
    <w:rsid w:val="00D87FEB"/>
    <w:rsid w:val="00D90088"/>
    <w:rsid w:val="00D90605"/>
    <w:rsid w:val="00D90BAD"/>
    <w:rsid w:val="00D91875"/>
    <w:rsid w:val="00D91CFE"/>
    <w:rsid w:val="00D91F8F"/>
    <w:rsid w:val="00D91FCC"/>
    <w:rsid w:val="00D9233E"/>
    <w:rsid w:val="00D9305B"/>
    <w:rsid w:val="00D9314A"/>
    <w:rsid w:val="00D933F1"/>
    <w:rsid w:val="00D9377C"/>
    <w:rsid w:val="00D93B26"/>
    <w:rsid w:val="00D93F5B"/>
    <w:rsid w:val="00D93F71"/>
    <w:rsid w:val="00D943E6"/>
    <w:rsid w:val="00D944FD"/>
    <w:rsid w:val="00D95B0A"/>
    <w:rsid w:val="00D965A7"/>
    <w:rsid w:val="00D96869"/>
    <w:rsid w:val="00D968FE"/>
    <w:rsid w:val="00D969D8"/>
    <w:rsid w:val="00DA0786"/>
    <w:rsid w:val="00DA17A4"/>
    <w:rsid w:val="00DA1992"/>
    <w:rsid w:val="00DA1D00"/>
    <w:rsid w:val="00DA2356"/>
    <w:rsid w:val="00DA259A"/>
    <w:rsid w:val="00DA28B4"/>
    <w:rsid w:val="00DA29FA"/>
    <w:rsid w:val="00DA3EBD"/>
    <w:rsid w:val="00DA4745"/>
    <w:rsid w:val="00DA4D9E"/>
    <w:rsid w:val="00DA53F9"/>
    <w:rsid w:val="00DA5F17"/>
    <w:rsid w:val="00DA5F45"/>
    <w:rsid w:val="00DA617C"/>
    <w:rsid w:val="00DA6D13"/>
    <w:rsid w:val="00DA7417"/>
    <w:rsid w:val="00DA76C6"/>
    <w:rsid w:val="00DA7818"/>
    <w:rsid w:val="00DA7C26"/>
    <w:rsid w:val="00DB0167"/>
    <w:rsid w:val="00DB0397"/>
    <w:rsid w:val="00DB0723"/>
    <w:rsid w:val="00DB097C"/>
    <w:rsid w:val="00DB0B19"/>
    <w:rsid w:val="00DB0DF7"/>
    <w:rsid w:val="00DB0FDE"/>
    <w:rsid w:val="00DB172B"/>
    <w:rsid w:val="00DB172C"/>
    <w:rsid w:val="00DB1D7D"/>
    <w:rsid w:val="00DB25A0"/>
    <w:rsid w:val="00DB305D"/>
    <w:rsid w:val="00DB5B6C"/>
    <w:rsid w:val="00DB5C66"/>
    <w:rsid w:val="00DB618F"/>
    <w:rsid w:val="00DB664D"/>
    <w:rsid w:val="00DB6D5C"/>
    <w:rsid w:val="00DB6FC9"/>
    <w:rsid w:val="00DB74BE"/>
    <w:rsid w:val="00DB753E"/>
    <w:rsid w:val="00DB7DD3"/>
    <w:rsid w:val="00DB7F92"/>
    <w:rsid w:val="00DC06D8"/>
    <w:rsid w:val="00DC08F6"/>
    <w:rsid w:val="00DC1428"/>
    <w:rsid w:val="00DC16C8"/>
    <w:rsid w:val="00DC181F"/>
    <w:rsid w:val="00DC1990"/>
    <w:rsid w:val="00DC1A86"/>
    <w:rsid w:val="00DC1B5C"/>
    <w:rsid w:val="00DC37F1"/>
    <w:rsid w:val="00DC3B3C"/>
    <w:rsid w:val="00DC3C20"/>
    <w:rsid w:val="00DC3ECA"/>
    <w:rsid w:val="00DC43E8"/>
    <w:rsid w:val="00DC54E2"/>
    <w:rsid w:val="00DC5CD0"/>
    <w:rsid w:val="00DC60BE"/>
    <w:rsid w:val="00DC6711"/>
    <w:rsid w:val="00DC697E"/>
    <w:rsid w:val="00DC7184"/>
    <w:rsid w:val="00DC7475"/>
    <w:rsid w:val="00DC7512"/>
    <w:rsid w:val="00DC7C2D"/>
    <w:rsid w:val="00DD0FA8"/>
    <w:rsid w:val="00DD1544"/>
    <w:rsid w:val="00DD18A8"/>
    <w:rsid w:val="00DD22AD"/>
    <w:rsid w:val="00DD2331"/>
    <w:rsid w:val="00DD257D"/>
    <w:rsid w:val="00DD261A"/>
    <w:rsid w:val="00DD28B4"/>
    <w:rsid w:val="00DD37F7"/>
    <w:rsid w:val="00DD38A5"/>
    <w:rsid w:val="00DD3998"/>
    <w:rsid w:val="00DD3F66"/>
    <w:rsid w:val="00DD4162"/>
    <w:rsid w:val="00DD4416"/>
    <w:rsid w:val="00DD4449"/>
    <w:rsid w:val="00DD4594"/>
    <w:rsid w:val="00DD4756"/>
    <w:rsid w:val="00DD4AFE"/>
    <w:rsid w:val="00DD4C3B"/>
    <w:rsid w:val="00DD5A43"/>
    <w:rsid w:val="00DD5B78"/>
    <w:rsid w:val="00DD645B"/>
    <w:rsid w:val="00DD653B"/>
    <w:rsid w:val="00DD6771"/>
    <w:rsid w:val="00DD6892"/>
    <w:rsid w:val="00DD6C5A"/>
    <w:rsid w:val="00DD6CF2"/>
    <w:rsid w:val="00DD796F"/>
    <w:rsid w:val="00DD7DA2"/>
    <w:rsid w:val="00DD7F60"/>
    <w:rsid w:val="00DE0B3F"/>
    <w:rsid w:val="00DE1171"/>
    <w:rsid w:val="00DE1317"/>
    <w:rsid w:val="00DE17CD"/>
    <w:rsid w:val="00DE1D08"/>
    <w:rsid w:val="00DE1D8D"/>
    <w:rsid w:val="00DE2A0B"/>
    <w:rsid w:val="00DE31B6"/>
    <w:rsid w:val="00DE373C"/>
    <w:rsid w:val="00DE393B"/>
    <w:rsid w:val="00DE3F17"/>
    <w:rsid w:val="00DE3F7D"/>
    <w:rsid w:val="00DE4B46"/>
    <w:rsid w:val="00DE4DDB"/>
    <w:rsid w:val="00DE5009"/>
    <w:rsid w:val="00DE52FA"/>
    <w:rsid w:val="00DE58B0"/>
    <w:rsid w:val="00DE5D15"/>
    <w:rsid w:val="00DE6051"/>
    <w:rsid w:val="00DE6D90"/>
    <w:rsid w:val="00DE6FEB"/>
    <w:rsid w:val="00DE74AF"/>
    <w:rsid w:val="00DE7CAC"/>
    <w:rsid w:val="00DF071E"/>
    <w:rsid w:val="00DF0B8C"/>
    <w:rsid w:val="00DF0BF3"/>
    <w:rsid w:val="00DF10D9"/>
    <w:rsid w:val="00DF1F47"/>
    <w:rsid w:val="00DF1F85"/>
    <w:rsid w:val="00DF2A88"/>
    <w:rsid w:val="00DF2E4E"/>
    <w:rsid w:val="00DF3298"/>
    <w:rsid w:val="00DF3327"/>
    <w:rsid w:val="00DF3690"/>
    <w:rsid w:val="00DF36FD"/>
    <w:rsid w:val="00DF3778"/>
    <w:rsid w:val="00DF40A9"/>
    <w:rsid w:val="00DF4501"/>
    <w:rsid w:val="00DF4B46"/>
    <w:rsid w:val="00DF4CC8"/>
    <w:rsid w:val="00DF5744"/>
    <w:rsid w:val="00DF5FCA"/>
    <w:rsid w:val="00DF7684"/>
    <w:rsid w:val="00DF7DE3"/>
    <w:rsid w:val="00E0057B"/>
    <w:rsid w:val="00E00F30"/>
    <w:rsid w:val="00E012CB"/>
    <w:rsid w:val="00E013F7"/>
    <w:rsid w:val="00E0155C"/>
    <w:rsid w:val="00E01BB8"/>
    <w:rsid w:val="00E02629"/>
    <w:rsid w:val="00E027A0"/>
    <w:rsid w:val="00E02802"/>
    <w:rsid w:val="00E02882"/>
    <w:rsid w:val="00E02FCA"/>
    <w:rsid w:val="00E0395A"/>
    <w:rsid w:val="00E03F72"/>
    <w:rsid w:val="00E047FA"/>
    <w:rsid w:val="00E0531A"/>
    <w:rsid w:val="00E05B36"/>
    <w:rsid w:val="00E0658F"/>
    <w:rsid w:val="00E06720"/>
    <w:rsid w:val="00E06E32"/>
    <w:rsid w:val="00E072D3"/>
    <w:rsid w:val="00E07A56"/>
    <w:rsid w:val="00E10A54"/>
    <w:rsid w:val="00E1191F"/>
    <w:rsid w:val="00E11C57"/>
    <w:rsid w:val="00E12677"/>
    <w:rsid w:val="00E12D20"/>
    <w:rsid w:val="00E13C66"/>
    <w:rsid w:val="00E13DC9"/>
    <w:rsid w:val="00E141DA"/>
    <w:rsid w:val="00E1422E"/>
    <w:rsid w:val="00E1523B"/>
    <w:rsid w:val="00E156B4"/>
    <w:rsid w:val="00E156C5"/>
    <w:rsid w:val="00E156F3"/>
    <w:rsid w:val="00E15AC5"/>
    <w:rsid w:val="00E15F61"/>
    <w:rsid w:val="00E1627F"/>
    <w:rsid w:val="00E16A5A"/>
    <w:rsid w:val="00E17610"/>
    <w:rsid w:val="00E20478"/>
    <w:rsid w:val="00E20E66"/>
    <w:rsid w:val="00E21741"/>
    <w:rsid w:val="00E21DBE"/>
    <w:rsid w:val="00E21EBB"/>
    <w:rsid w:val="00E22AA6"/>
    <w:rsid w:val="00E22DEB"/>
    <w:rsid w:val="00E23784"/>
    <w:rsid w:val="00E23A9D"/>
    <w:rsid w:val="00E23B6D"/>
    <w:rsid w:val="00E23B84"/>
    <w:rsid w:val="00E23BC1"/>
    <w:rsid w:val="00E23F28"/>
    <w:rsid w:val="00E23FCA"/>
    <w:rsid w:val="00E24739"/>
    <w:rsid w:val="00E25913"/>
    <w:rsid w:val="00E25A0D"/>
    <w:rsid w:val="00E262E5"/>
    <w:rsid w:val="00E26A5C"/>
    <w:rsid w:val="00E26E0F"/>
    <w:rsid w:val="00E27176"/>
    <w:rsid w:val="00E27AC2"/>
    <w:rsid w:val="00E27CF4"/>
    <w:rsid w:val="00E30992"/>
    <w:rsid w:val="00E30ACF"/>
    <w:rsid w:val="00E31718"/>
    <w:rsid w:val="00E318DB"/>
    <w:rsid w:val="00E31DCA"/>
    <w:rsid w:val="00E324B1"/>
    <w:rsid w:val="00E32C23"/>
    <w:rsid w:val="00E32CB4"/>
    <w:rsid w:val="00E32DCE"/>
    <w:rsid w:val="00E32F44"/>
    <w:rsid w:val="00E3349A"/>
    <w:rsid w:val="00E33CD2"/>
    <w:rsid w:val="00E3405C"/>
    <w:rsid w:val="00E34ABA"/>
    <w:rsid w:val="00E34E48"/>
    <w:rsid w:val="00E34F94"/>
    <w:rsid w:val="00E35402"/>
    <w:rsid w:val="00E35B84"/>
    <w:rsid w:val="00E369C5"/>
    <w:rsid w:val="00E369E6"/>
    <w:rsid w:val="00E36E32"/>
    <w:rsid w:val="00E36F4F"/>
    <w:rsid w:val="00E40459"/>
    <w:rsid w:val="00E40CDC"/>
    <w:rsid w:val="00E414D6"/>
    <w:rsid w:val="00E41621"/>
    <w:rsid w:val="00E41764"/>
    <w:rsid w:val="00E41D57"/>
    <w:rsid w:val="00E4211F"/>
    <w:rsid w:val="00E425DE"/>
    <w:rsid w:val="00E42E99"/>
    <w:rsid w:val="00E433D0"/>
    <w:rsid w:val="00E4378D"/>
    <w:rsid w:val="00E438CA"/>
    <w:rsid w:val="00E438D9"/>
    <w:rsid w:val="00E438DB"/>
    <w:rsid w:val="00E43B6A"/>
    <w:rsid w:val="00E43BA0"/>
    <w:rsid w:val="00E43FC3"/>
    <w:rsid w:val="00E4455D"/>
    <w:rsid w:val="00E4506E"/>
    <w:rsid w:val="00E450E8"/>
    <w:rsid w:val="00E457B0"/>
    <w:rsid w:val="00E45E3A"/>
    <w:rsid w:val="00E45E81"/>
    <w:rsid w:val="00E46236"/>
    <w:rsid w:val="00E46916"/>
    <w:rsid w:val="00E46A7A"/>
    <w:rsid w:val="00E4726C"/>
    <w:rsid w:val="00E472E0"/>
    <w:rsid w:val="00E47BA6"/>
    <w:rsid w:val="00E47BCC"/>
    <w:rsid w:val="00E50085"/>
    <w:rsid w:val="00E50099"/>
    <w:rsid w:val="00E503D7"/>
    <w:rsid w:val="00E50739"/>
    <w:rsid w:val="00E5127D"/>
    <w:rsid w:val="00E513A3"/>
    <w:rsid w:val="00E5197E"/>
    <w:rsid w:val="00E51EB0"/>
    <w:rsid w:val="00E52C16"/>
    <w:rsid w:val="00E52DA7"/>
    <w:rsid w:val="00E53C41"/>
    <w:rsid w:val="00E5418D"/>
    <w:rsid w:val="00E54191"/>
    <w:rsid w:val="00E549E5"/>
    <w:rsid w:val="00E5518A"/>
    <w:rsid w:val="00E560F7"/>
    <w:rsid w:val="00E57377"/>
    <w:rsid w:val="00E574D6"/>
    <w:rsid w:val="00E576B3"/>
    <w:rsid w:val="00E57BFD"/>
    <w:rsid w:val="00E57E0F"/>
    <w:rsid w:val="00E57F5B"/>
    <w:rsid w:val="00E6004D"/>
    <w:rsid w:val="00E604AD"/>
    <w:rsid w:val="00E604EA"/>
    <w:rsid w:val="00E604F2"/>
    <w:rsid w:val="00E622C4"/>
    <w:rsid w:val="00E62690"/>
    <w:rsid w:val="00E630AE"/>
    <w:rsid w:val="00E644CB"/>
    <w:rsid w:val="00E6451E"/>
    <w:rsid w:val="00E64BDB"/>
    <w:rsid w:val="00E64F97"/>
    <w:rsid w:val="00E658D3"/>
    <w:rsid w:val="00E65AE4"/>
    <w:rsid w:val="00E65D2C"/>
    <w:rsid w:val="00E65F67"/>
    <w:rsid w:val="00E65F77"/>
    <w:rsid w:val="00E66BC0"/>
    <w:rsid w:val="00E66DB2"/>
    <w:rsid w:val="00E66E47"/>
    <w:rsid w:val="00E67068"/>
    <w:rsid w:val="00E6708D"/>
    <w:rsid w:val="00E671C9"/>
    <w:rsid w:val="00E674D0"/>
    <w:rsid w:val="00E70866"/>
    <w:rsid w:val="00E70F82"/>
    <w:rsid w:val="00E70F83"/>
    <w:rsid w:val="00E71A36"/>
    <w:rsid w:val="00E71B36"/>
    <w:rsid w:val="00E72611"/>
    <w:rsid w:val="00E72725"/>
    <w:rsid w:val="00E72D85"/>
    <w:rsid w:val="00E733A8"/>
    <w:rsid w:val="00E736A5"/>
    <w:rsid w:val="00E7370C"/>
    <w:rsid w:val="00E742D6"/>
    <w:rsid w:val="00E7470A"/>
    <w:rsid w:val="00E74A98"/>
    <w:rsid w:val="00E74AD5"/>
    <w:rsid w:val="00E74E64"/>
    <w:rsid w:val="00E756A6"/>
    <w:rsid w:val="00E758E0"/>
    <w:rsid w:val="00E763BD"/>
    <w:rsid w:val="00E7657B"/>
    <w:rsid w:val="00E807B6"/>
    <w:rsid w:val="00E8191C"/>
    <w:rsid w:val="00E81978"/>
    <w:rsid w:val="00E81A73"/>
    <w:rsid w:val="00E823E9"/>
    <w:rsid w:val="00E8252B"/>
    <w:rsid w:val="00E82574"/>
    <w:rsid w:val="00E826CC"/>
    <w:rsid w:val="00E82749"/>
    <w:rsid w:val="00E828CD"/>
    <w:rsid w:val="00E82D34"/>
    <w:rsid w:val="00E83630"/>
    <w:rsid w:val="00E8370A"/>
    <w:rsid w:val="00E83BBC"/>
    <w:rsid w:val="00E85CE2"/>
    <w:rsid w:val="00E86FD9"/>
    <w:rsid w:val="00E87100"/>
    <w:rsid w:val="00E872B1"/>
    <w:rsid w:val="00E9009F"/>
    <w:rsid w:val="00E91236"/>
    <w:rsid w:val="00E913AA"/>
    <w:rsid w:val="00E91664"/>
    <w:rsid w:val="00E91A5F"/>
    <w:rsid w:val="00E91DCD"/>
    <w:rsid w:val="00E91F15"/>
    <w:rsid w:val="00E92071"/>
    <w:rsid w:val="00E921C1"/>
    <w:rsid w:val="00E926CA"/>
    <w:rsid w:val="00E9281C"/>
    <w:rsid w:val="00E928F2"/>
    <w:rsid w:val="00E94BCD"/>
    <w:rsid w:val="00E95350"/>
    <w:rsid w:val="00E9583B"/>
    <w:rsid w:val="00E96054"/>
    <w:rsid w:val="00E9647F"/>
    <w:rsid w:val="00E979BA"/>
    <w:rsid w:val="00EA0196"/>
    <w:rsid w:val="00EA0884"/>
    <w:rsid w:val="00EA0C07"/>
    <w:rsid w:val="00EA1555"/>
    <w:rsid w:val="00EA1753"/>
    <w:rsid w:val="00EA1A70"/>
    <w:rsid w:val="00EA1FA2"/>
    <w:rsid w:val="00EA22A2"/>
    <w:rsid w:val="00EA2564"/>
    <w:rsid w:val="00EA257E"/>
    <w:rsid w:val="00EA3010"/>
    <w:rsid w:val="00EA36A4"/>
    <w:rsid w:val="00EA3838"/>
    <w:rsid w:val="00EA3A90"/>
    <w:rsid w:val="00EA4DD3"/>
    <w:rsid w:val="00EA4F46"/>
    <w:rsid w:val="00EA5456"/>
    <w:rsid w:val="00EA59EF"/>
    <w:rsid w:val="00EA6328"/>
    <w:rsid w:val="00EA6AF2"/>
    <w:rsid w:val="00EA6B28"/>
    <w:rsid w:val="00EA7C7A"/>
    <w:rsid w:val="00EB02CE"/>
    <w:rsid w:val="00EB0851"/>
    <w:rsid w:val="00EB0878"/>
    <w:rsid w:val="00EB0A6C"/>
    <w:rsid w:val="00EB0AED"/>
    <w:rsid w:val="00EB0F59"/>
    <w:rsid w:val="00EB1EC6"/>
    <w:rsid w:val="00EB219A"/>
    <w:rsid w:val="00EB2990"/>
    <w:rsid w:val="00EB30C6"/>
    <w:rsid w:val="00EB3F7D"/>
    <w:rsid w:val="00EB4271"/>
    <w:rsid w:val="00EB4636"/>
    <w:rsid w:val="00EB487A"/>
    <w:rsid w:val="00EB5317"/>
    <w:rsid w:val="00EB5436"/>
    <w:rsid w:val="00EB6766"/>
    <w:rsid w:val="00EB7291"/>
    <w:rsid w:val="00EB76BA"/>
    <w:rsid w:val="00EB7B01"/>
    <w:rsid w:val="00EB7CC2"/>
    <w:rsid w:val="00EC0139"/>
    <w:rsid w:val="00EC02F1"/>
    <w:rsid w:val="00EC0335"/>
    <w:rsid w:val="00EC0B86"/>
    <w:rsid w:val="00EC0FDA"/>
    <w:rsid w:val="00EC1395"/>
    <w:rsid w:val="00EC1571"/>
    <w:rsid w:val="00EC1F8A"/>
    <w:rsid w:val="00EC3C5E"/>
    <w:rsid w:val="00EC43CB"/>
    <w:rsid w:val="00EC4EF7"/>
    <w:rsid w:val="00EC520C"/>
    <w:rsid w:val="00EC52A5"/>
    <w:rsid w:val="00EC6069"/>
    <w:rsid w:val="00EC6A75"/>
    <w:rsid w:val="00EC6C09"/>
    <w:rsid w:val="00EC79B4"/>
    <w:rsid w:val="00EC7CDF"/>
    <w:rsid w:val="00ED02A9"/>
    <w:rsid w:val="00ED0466"/>
    <w:rsid w:val="00ED0606"/>
    <w:rsid w:val="00ED0801"/>
    <w:rsid w:val="00ED15B5"/>
    <w:rsid w:val="00ED16D9"/>
    <w:rsid w:val="00ED235F"/>
    <w:rsid w:val="00ED24E3"/>
    <w:rsid w:val="00ED2635"/>
    <w:rsid w:val="00ED331D"/>
    <w:rsid w:val="00ED3383"/>
    <w:rsid w:val="00ED5526"/>
    <w:rsid w:val="00ED63F0"/>
    <w:rsid w:val="00ED69D4"/>
    <w:rsid w:val="00ED6FAE"/>
    <w:rsid w:val="00ED7A60"/>
    <w:rsid w:val="00ED7A82"/>
    <w:rsid w:val="00ED7E8A"/>
    <w:rsid w:val="00EE0026"/>
    <w:rsid w:val="00EE0B6C"/>
    <w:rsid w:val="00EE0D7E"/>
    <w:rsid w:val="00EE0DF0"/>
    <w:rsid w:val="00EE0FFC"/>
    <w:rsid w:val="00EE1111"/>
    <w:rsid w:val="00EE115F"/>
    <w:rsid w:val="00EE18E9"/>
    <w:rsid w:val="00EE23B2"/>
    <w:rsid w:val="00EE2EC0"/>
    <w:rsid w:val="00EE381D"/>
    <w:rsid w:val="00EE4FDF"/>
    <w:rsid w:val="00EE5789"/>
    <w:rsid w:val="00EE6523"/>
    <w:rsid w:val="00EE6572"/>
    <w:rsid w:val="00EE70EA"/>
    <w:rsid w:val="00EE7ADB"/>
    <w:rsid w:val="00EF06B6"/>
    <w:rsid w:val="00EF0B1C"/>
    <w:rsid w:val="00EF10A4"/>
    <w:rsid w:val="00EF140E"/>
    <w:rsid w:val="00EF1564"/>
    <w:rsid w:val="00EF171B"/>
    <w:rsid w:val="00EF1B51"/>
    <w:rsid w:val="00EF1E47"/>
    <w:rsid w:val="00EF1F7E"/>
    <w:rsid w:val="00EF2985"/>
    <w:rsid w:val="00EF30C9"/>
    <w:rsid w:val="00EF414C"/>
    <w:rsid w:val="00EF46D8"/>
    <w:rsid w:val="00EF546D"/>
    <w:rsid w:val="00EF5ABE"/>
    <w:rsid w:val="00EF5F40"/>
    <w:rsid w:val="00EF6240"/>
    <w:rsid w:val="00EF6373"/>
    <w:rsid w:val="00EF66E7"/>
    <w:rsid w:val="00EF66EF"/>
    <w:rsid w:val="00EF6741"/>
    <w:rsid w:val="00EF6748"/>
    <w:rsid w:val="00EF7D77"/>
    <w:rsid w:val="00EF7DC4"/>
    <w:rsid w:val="00F0007C"/>
    <w:rsid w:val="00F00476"/>
    <w:rsid w:val="00F0096C"/>
    <w:rsid w:val="00F009F4"/>
    <w:rsid w:val="00F01010"/>
    <w:rsid w:val="00F01289"/>
    <w:rsid w:val="00F018E5"/>
    <w:rsid w:val="00F01E6C"/>
    <w:rsid w:val="00F03076"/>
    <w:rsid w:val="00F03708"/>
    <w:rsid w:val="00F03E66"/>
    <w:rsid w:val="00F0409B"/>
    <w:rsid w:val="00F042AF"/>
    <w:rsid w:val="00F050E8"/>
    <w:rsid w:val="00F053C8"/>
    <w:rsid w:val="00F053D9"/>
    <w:rsid w:val="00F053E8"/>
    <w:rsid w:val="00F057E4"/>
    <w:rsid w:val="00F06A9D"/>
    <w:rsid w:val="00F07DCB"/>
    <w:rsid w:val="00F1008F"/>
    <w:rsid w:val="00F108EE"/>
    <w:rsid w:val="00F1118C"/>
    <w:rsid w:val="00F1151D"/>
    <w:rsid w:val="00F11AC2"/>
    <w:rsid w:val="00F11BDA"/>
    <w:rsid w:val="00F11D67"/>
    <w:rsid w:val="00F11EE2"/>
    <w:rsid w:val="00F132C8"/>
    <w:rsid w:val="00F1367A"/>
    <w:rsid w:val="00F13969"/>
    <w:rsid w:val="00F1408A"/>
    <w:rsid w:val="00F1481F"/>
    <w:rsid w:val="00F14A8F"/>
    <w:rsid w:val="00F15210"/>
    <w:rsid w:val="00F15640"/>
    <w:rsid w:val="00F15BBB"/>
    <w:rsid w:val="00F15DB8"/>
    <w:rsid w:val="00F1601F"/>
    <w:rsid w:val="00F16D99"/>
    <w:rsid w:val="00F17340"/>
    <w:rsid w:val="00F178B5"/>
    <w:rsid w:val="00F17DAA"/>
    <w:rsid w:val="00F204F7"/>
    <w:rsid w:val="00F20DB1"/>
    <w:rsid w:val="00F20FE5"/>
    <w:rsid w:val="00F2196D"/>
    <w:rsid w:val="00F220D5"/>
    <w:rsid w:val="00F22309"/>
    <w:rsid w:val="00F22346"/>
    <w:rsid w:val="00F2326B"/>
    <w:rsid w:val="00F23616"/>
    <w:rsid w:val="00F245E0"/>
    <w:rsid w:val="00F24B0E"/>
    <w:rsid w:val="00F25FD6"/>
    <w:rsid w:val="00F2613A"/>
    <w:rsid w:val="00F2667B"/>
    <w:rsid w:val="00F27648"/>
    <w:rsid w:val="00F278A8"/>
    <w:rsid w:val="00F301A2"/>
    <w:rsid w:val="00F3046E"/>
    <w:rsid w:val="00F30BAB"/>
    <w:rsid w:val="00F3100D"/>
    <w:rsid w:val="00F3111B"/>
    <w:rsid w:val="00F31144"/>
    <w:rsid w:val="00F312F0"/>
    <w:rsid w:val="00F316E3"/>
    <w:rsid w:val="00F31851"/>
    <w:rsid w:val="00F31D55"/>
    <w:rsid w:val="00F3237B"/>
    <w:rsid w:val="00F32783"/>
    <w:rsid w:val="00F33C29"/>
    <w:rsid w:val="00F3440B"/>
    <w:rsid w:val="00F344DD"/>
    <w:rsid w:val="00F3464C"/>
    <w:rsid w:val="00F34F1F"/>
    <w:rsid w:val="00F36473"/>
    <w:rsid w:val="00F36930"/>
    <w:rsid w:val="00F369C8"/>
    <w:rsid w:val="00F36CA4"/>
    <w:rsid w:val="00F36FEC"/>
    <w:rsid w:val="00F372D0"/>
    <w:rsid w:val="00F37895"/>
    <w:rsid w:val="00F379B7"/>
    <w:rsid w:val="00F37B32"/>
    <w:rsid w:val="00F37B9D"/>
    <w:rsid w:val="00F37CBC"/>
    <w:rsid w:val="00F37FA0"/>
    <w:rsid w:val="00F40093"/>
    <w:rsid w:val="00F4041B"/>
    <w:rsid w:val="00F40FD5"/>
    <w:rsid w:val="00F421F6"/>
    <w:rsid w:val="00F42446"/>
    <w:rsid w:val="00F4287B"/>
    <w:rsid w:val="00F42AE6"/>
    <w:rsid w:val="00F42CDF"/>
    <w:rsid w:val="00F438DA"/>
    <w:rsid w:val="00F43AC3"/>
    <w:rsid w:val="00F43C5B"/>
    <w:rsid w:val="00F4556D"/>
    <w:rsid w:val="00F457D8"/>
    <w:rsid w:val="00F461D0"/>
    <w:rsid w:val="00F46FC8"/>
    <w:rsid w:val="00F47D73"/>
    <w:rsid w:val="00F5047A"/>
    <w:rsid w:val="00F509EA"/>
    <w:rsid w:val="00F50D62"/>
    <w:rsid w:val="00F51287"/>
    <w:rsid w:val="00F517C2"/>
    <w:rsid w:val="00F51D17"/>
    <w:rsid w:val="00F51E5C"/>
    <w:rsid w:val="00F525FA"/>
    <w:rsid w:val="00F532B0"/>
    <w:rsid w:val="00F5356C"/>
    <w:rsid w:val="00F5472A"/>
    <w:rsid w:val="00F54C00"/>
    <w:rsid w:val="00F54E6D"/>
    <w:rsid w:val="00F557A8"/>
    <w:rsid w:val="00F55A65"/>
    <w:rsid w:val="00F5645F"/>
    <w:rsid w:val="00F564F6"/>
    <w:rsid w:val="00F5695E"/>
    <w:rsid w:val="00F56C9A"/>
    <w:rsid w:val="00F605F4"/>
    <w:rsid w:val="00F60819"/>
    <w:rsid w:val="00F60856"/>
    <w:rsid w:val="00F60F2E"/>
    <w:rsid w:val="00F613E7"/>
    <w:rsid w:val="00F614B3"/>
    <w:rsid w:val="00F6283B"/>
    <w:rsid w:val="00F6347C"/>
    <w:rsid w:val="00F648E2"/>
    <w:rsid w:val="00F64967"/>
    <w:rsid w:val="00F64C27"/>
    <w:rsid w:val="00F64E30"/>
    <w:rsid w:val="00F65209"/>
    <w:rsid w:val="00F66384"/>
    <w:rsid w:val="00F66535"/>
    <w:rsid w:val="00F665DA"/>
    <w:rsid w:val="00F66AC8"/>
    <w:rsid w:val="00F66AFA"/>
    <w:rsid w:val="00F66CE1"/>
    <w:rsid w:val="00F7012F"/>
    <w:rsid w:val="00F7026A"/>
    <w:rsid w:val="00F704A5"/>
    <w:rsid w:val="00F7078C"/>
    <w:rsid w:val="00F70AC5"/>
    <w:rsid w:val="00F70C4B"/>
    <w:rsid w:val="00F70F4F"/>
    <w:rsid w:val="00F71A2B"/>
    <w:rsid w:val="00F72411"/>
    <w:rsid w:val="00F7252D"/>
    <w:rsid w:val="00F7324A"/>
    <w:rsid w:val="00F733C1"/>
    <w:rsid w:val="00F733EF"/>
    <w:rsid w:val="00F7384A"/>
    <w:rsid w:val="00F74173"/>
    <w:rsid w:val="00F7422E"/>
    <w:rsid w:val="00F74C32"/>
    <w:rsid w:val="00F75043"/>
    <w:rsid w:val="00F7525D"/>
    <w:rsid w:val="00F75616"/>
    <w:rsid w:val="00F756B3"/>
    <w:rsid w:val="00F75900"/>
    <w:rsid w:val="00F767DD"/>
    <w:rsid w:val="00F76B4A"/>
    <w:rsid w:val="00F76ED3"/>
    <w:rsid w:val="00F76F02"/>
    <w:rsid w:val="00F77178"/>
    <w:rsid w:val="00F771BA"/>
    <w:rsid w:val="00F77436"/>
    <w:rsid w:val="00F77665"/>
    <w:rsid w:val="00F77DDE"/>
    <w:rsid w:val="00F77F1E"/>
    <w:rsid w:val="00F8015D"/>
    <w:rsid w:val="00F802F7"/>
    <w:rsid w:val="00F8037D"/>
    <w:rsid w:val="00F809EB"/>
    <w:rsid w:val="00F81254"/>
    <w:rsid w:val="00F813BC"/>
    <w:rsid w:val="00F81840"/>
    <w:rsid w:val="00F818B5"/>
    <w:rsid w:val="00F82208"/>
    <w:rsid w:val="00F82A7A"/>
    <w:rsid w:val="00F844B7"/>
    <w:rsid w:val="00F8489F"/>
    <w:rsid w:val="00F852F5"/>
    <w:rsid w:val="00F85454"/>
    <w:rsid w:val="00F85EE6"/>
    <w:rsid w:val="00F865E7"/>
    <w:rsid w:val="00F86E2A"/>
    <w:rsid w:val="00F86E77"/>
    <w:rsid w:val="00F8749F"/>
    <w:rsid w:val="00F87B5E"/>
    <w:rsid w:val="00F87D20"/>
    <w:rsid w:val="00F900EB"/>
    <w:rsid w:val="00F902C9"/>
    <w:rsid w:val="00F90614"/>
    <w:rsid w:val="00F907AB"/>
    <w:rsid w:val="00F90A5D"/>
    <w:rsid w:val="00F910FB"/>
    <w:rsid w:val="00F91B92"/>
    <w:rsid w:val="00F92290"/>
    <w:rsid w:val="00F92E76"/>
    <w:rsid w:val="00F93225"/>
    <w:rsid w:val="00F93B5D"/>
    <w:rsid w:val="00F94222"/>
    <w:rsid w:val="00F942C0"/>
    <w:rsid w:val="00F9442F"/>
    <w:rsid w:val="00F945DD"/>
    <w:rsid w:val="00F94750"/>
    <w:rsid w:val="00F95829"/>
    <w:rsid w:val="00F9678D"/>
    <w:rsid w:val="00FA0A98"/>
    <w:rsid w:val="00FA0CC7"/>
    <w:rsid w:val="00FA21FF"/>
    <w:rsid w:val="00FA2A9F"/>
    <w:rsid w:val="00FA2DBB"/>
    <w:rsid w:val="00FA2EA2"/>
    <w:rsid w:val="00FA3383"/>
    <w:rsid w:val="00FA3561"/>
    <w:rsid w:val="00FA36B7"/>
    <w:rsid w:val="00FA4581"/>
    <w:rsid w:val="00FA4EDD"/>
    <w:rsid w:val="00FA5213"/>
    <w:rsid w:val="00FA52F3"/>
    <w:rsid w:val="00FA5AAF"/>
    <w:rsid w:val="00FA656D"/>
    <w:rsid w:val="00FA72D0"/>
    <w:rsid w:val="00FA7AFA"/>
    <w:rsid w:val="00FB0D87"/>
    <w:rsid w:val="00FB2623"/>
    <w:rsid w:val="00FB366D"/>
    <w:rsid w:val="00FB4007"/>
    <w:rsid w:val="00FB410F"/>
    <w:rsid w:val="00FB42E1"/>
    <w:rsid w:val="00FB478B"/>
    <w:rsid w:val="00FB67EC"/>
    <w:rsid w:val="00FB68BB"/>
    <w:rsid w:val="00FB6B18"/>
    <w:rsid w:val="00FC036A"/>
    <w:rsid w:val="00FC066F"/>
    <w:rsid w:val="00FC0BB5"/>
    <w:rsid w:val="00FC0CE4"/>
    <w:rsid w:val="00FC1511"/>
    <w:rsid w:val="00FC179E"/>
    <w:rsid w:val="00FC1C39"/>
    <w:rsid w:val="00FC20D3"/>
    <w:rsid w:val="00FC2C66"/>
    <w:rsid w:val="00FC3160"/>
    <w:rsid w:val="00FC339F"/>
    <w:rsid w:val="00FC3DB3"/>
    <w:rsid w:val="00FC4125"/>
    <w:rsid w:val="00FC4239"/>
    <w:rsid w:val="00FC4C73"/>
    <w:rsid w:val="00FC5D73"/>
    <w:rsid w:val="00FC67C7"/>
    <w:rsid w:val="00FC6E13"/>
    <w:rsid w:val="00FC767E"/>
    <w:rsid w:val="00FC7874"/>
    <w:rsid w:val="00FC7C55"/>
    <w:rsid w:val="00FD010D"/>
    <w:rsid w:val="00FD02A5"/>
    <w:rsid w:val="00FD092B"/>
    <w:rsid w:val="00FD0D60"/>
    <w:rsid w:val="00FD2BA9"/>
    <w:rsid w:val="00FD2D9E"/>
    <w:rsid w:val="00FD32E4"/>
    <w:rsid w:val="00FD3914"/>
    <w:rsid w:val="00FD449E"/>
    <w:rsid w:val="00FD4766"/>
    <w:rsid w:val="00FD4815"/>
    <w:rsid w:val="00FD4A15"/>
    <w:rsid w:val="00FD4C76"/>
    <w:rsid w:val="00FD52FE"/>
    <w:rsid w:val="00FD5A68"/>
    <w:rsid w:val="00FD5F90"/>
    <w:rsid w:val="00FD6069"/>
    <w:rsid w:val="00FD6166"/>
    <w:rsid w:val="00FD61B1"/>
    <w:rsid w:val="00FD636D"/>
    <w:rsid w:val="00FD64F2"/>
    <w:rsid w:val="00FD6507"/>
    <w:rsid w:val="00FD6983"/>
    <w:rsid w:val="00FD7180"/>
    <w:rsid w:val="00FD73B8"/>
    <w:rsid w:val="00FD76A3"/>
    <w:rsid w:val="00FE00C5"/>
    <w:rsid w:val="00FE011C"/>
    <w:rsid w:val="00FE0160"/>
    <w:rsid w:val="00FE019F"/>
    <w:rsid w:val="00FE06E9"/>
    <w:rsid w:val="00FE0C37"/>
    <w:rsid w:val="00FE1DFF"/>
    <w:rsid w:val="00FE2BCB"/>
    <w:rsid w:val="00FE2D34"/>
    <w:rsid w:val="00FE2D7A"/>
    <w:rsid w:val="00FE3489"/>
    <w:rsid w:val="00FE39D5"/>
    <w:rsid w:val="00FE3B5F"/>
    <w:rsid w:val="00FE40EA"/>
    <w:rsid w:val="00FE45AB"/>
    <w:rsid w:val="00FE4621"/>
    <w:rsid w:val="00FE59D9"/>
    <w:rsid w:val="00FE5F51"/>
    <w:rsid w:val="00FE6603"/>
    <w:rsid w:val="00FE6657"/>
    <w:rsid w:val="00FE6CF7"/>
    <w:rsid w:val="00FE6F46"/>
    <w:rsid w:val="00FE714B"/>
    <w:rsid w:val="00FE7236"/>
    <w:rsid w:val="00FE7C2F"/>
    <w:rsid w:val="00FE7E2D"/>
    <w:rsid w:val="00FF0369"/>
    <w:rsid w:val="00FF0743"/>
    <w:rsid w:val="00FF091D"/>
    <w:rsid w:val="00FF0F41"/>
    <w:rsid w:val="00FF1307"/>
    <w:rsid w:val="00FF1534"/>
    <w:rsid w:val="00FF2002"/>
    <w:rsid w:val="00FF20F6"/>
    <w:rsid w:val="00FF2323"/>
    <w:rsid w:val="00FF24DF"/>
    <w:rsid w:val="00FF3B31"/>
    <w:rsid w:val="00FF4323"/>
    <w:rsid w:val="00FF4419"/>
    <w:rsid w:val="00FF5585"/>
    <w:rsid w:val="00FF57A2"/>
    <w:rsid w:val="00FF5A81"/>
    <w:rsid w:val="00FF6323"/>
    <w:rsid w:val="00FF63A2"/>
    <w:rsid w:val="00FF7C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BF238C"/>
  <w15:chartTrackingRefBased/>
  <w15:docId w15:val="{49E30DD0-A5C6-4F39-AA60-D1FC3BF60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20B4"/>
    <w:rPr>
      <w:kern w:val="24"/>
    </w:rPr>
  </w:style>
  <w:style w:type="paragraph" w:styleId="Heading1">
    <w:name w:val="heading 1"/>
    <w:basedOn w:val="Normal"/>
    <w:next w:val="Normal"/>
    <w:link w:val="Heading1Char"/>
    <w:uiPriority w:val="4"/>
    <w:qFormat/>
    <w:rsid w:val="002D00A1"/>
    <w:pPr>
      <w:keepNext/>
      <w:keepLines/>
      <w:numPr>
        <w:numId w:val="16"/>
      </w:numP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numPr>
        <w:ilvl w:val="1"/>
        <w:numId w:val="16"/>
      </w:numPr>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numPr>
        <w:ilvl w:val="2"/>
        <w:numId w:val="16"/>
      </w:numPr>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numPr>
        <w:ilvl w:val="3"/>
        <w:numId w:val="16"/>
      </w:numPr>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numPr>
        <w:ilvl w:val="4"/>
        <w:numId w:val="16"/>
      </w:numPr>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numPr>
        <w:ilvl w:val="5"/>
        <w:numId w:val="16"/>
      </w:numPr>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numPr>
        <w:ilvl w:val="6"/>
        <w:numId w:val="16"/>
      </w:numPr>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numPr>
        <w:ilvl w:val="7"/>
        <w:numId w:val="16"/>
      </w:numPr>
      <w:spacing w:before="4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numPr>
        <w:ilvl w:val="8"/>
        <w:numId w:val="16"/>
      </w:numPr>
      <w:spacing w:before="4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1"/>
    <w:qFormat/>
    <w:pPr>
      <w:ind w:firstLine="0"/>
    </w:pPr>
  </w:style>
  <w:style w:type="character" w:customStyle="1" w:styleId="Heading1Char">
    <w:name w:val="Heading 1 Char"/>
    <w:basedOn w:val="DefaultParagraphFont"/>
    <w:link w:val="Heading1"/>
    <w:uiPriority w:val="4"/>
    <w:rsid w:val="002D00A1"/>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2D00A1"/>
    <w:pPr>
      <w:spacing w:after="100"/>
    </w:pPr>
  </w:style>
  <w:style w:type="paragraph" w:styleId="TOC2">
    <w:name w:val="toc 2"/>
    <w:basedOn w:val="Normal"/>
    <w:next w:val="Normal"/>
    <w:autoRedefine/>
    <w:uiPriority w:val="39"/>
    <w:unhideWhenUsed/>
    <w:rsid w:val="002D00A1"/>
    <w:pPr>
      <w:spacing w:after="100"/>
      <w:ind w:left="240"/>
    </w:pPr>
  </w:style>
  <w:style w:type="paragraph" w:styleId="TOC3">
    <w:name w:val="toc 3"/>
    <w:basedOn w:val="Normal"/>
    <w:next w:val="Normal"/>
    <w:autoRedefine/>
    <w:uiPriority w:val="39"/>
    <w:unhideWhenUsed/>
    <w:rsid w:val="002D00A1"/>
    <w:pPr>
      <w:spacing w:after="100"/>
      <w:ind w:left="480"/>
    </w:pPr>
  </w:style>
  <w:style w:type="character" w:styleId="Hyperlink">
    <w:name w:val="Hyperlink"/>
    <w:basedOn w:val="DefaultParagraphFont"/>
    <w:uiPriority w:val="99"/>
    <w:unhideWhenUsed/>
    <w:rsid w:val="002D00A1"/>
    <w:rPr>
      <w:color w:val="5F5F5F" w:themeColor="hyperlink"/>
      <w:u w:val="single"/>
    </w:rPr>
  </w:style>
  <w:style w:type="character" w:styleId="UnresolvedMention">
    <w:name w:val="Unresolved Mention"/>
    <w:basedOn w:val="DefaultParagraphFont"/>
    <w:uiPriority w:val="99"/>
    <w:semiHidden/>
    <w:unhideWhenUsed/>
    <w:rsid w:val="00D930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938953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49414339">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5129518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jp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4.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yazi\AppData\Roaming\Microsoft\Templates\APA%20style%20report%20(6th%20edition).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B97A9CF5-E0EB-4549-BCB4-FC8711665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5114</TotalTime>
  <Pages>97</Pages>
  <Words>14674</Words>
  <Characters>83644</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Final Year Project Dissertation</vt:lpstr>
    </vt:vector>
  </TitlesOfParts>
  <Company/>
  <LinksUpToDate>false</LinksUpToDate>
  <CharactersWithSpaces>98122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Dissertation</dc:title>
  <dc:subject/>
  <dc:creator>K00237093: Fyaz Ikram</dc:creator>
  <cp:keywords/>
  <dc:description/>
  <cp:lastModifiedBy>K00237093: Fyaz Ikram</cp:lastModifiedBy>
  <cp:revision>6515</cp:revision>
  <cp:lastPrinted>2022-01-06T12:52:00Z</cp:lastPrinted>
  <dcterms:created xsi:type="dcterms:W3CDTF">2021-09-27T17:15:00Z</dcterms:created>
  <dcterms:modified xsi:type="dcterms:W3CDTF">2022-01-06T12:52:00Z</dcterms:modified>
</cp:coreProperties>
</file>